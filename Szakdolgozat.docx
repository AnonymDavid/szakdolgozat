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28680088" w14:textId="47BBEB89" w:rsidR="007C5DF4" w:rsidRDefault="00102BBF">
      <w:pPr>
        <w:spacing w:before="2835"/>
        <w:jc w:val="center"/>
        <w:rPr>
          <w:rFonts w:ascii="Arial" w:hAnsi="Arial" w:cs="Arial"/>
          <w:b/>
          <w:color w:val="800000"/>
          <w:sz w:val="32"/>
          <w:szCs w:val="32"/>
        </w:rPr>
      </w:pPr>
      <w:r>
        <w:rPr>
          <w:rFonts w:ascii="Arial" w:hAnsi="Arial" w:cs="Arial"/>
          <w:b/>
          <w:bCs/>
          <w:color w:val="800000"/>
          <w:sz w:val="44"/>
          <w:szCs w:val="44"/>
        </w:rPr>
        <w:t>Józsa Dávid</w:t>
      </w:r>
    </w:p>
    <w:p w14:paraId="634E3731" w14:textId="53B529E1" w:rsidR="007C5DF4" w:rsidRDefault="00C44965">
      <w:pPr>
        <w:spacing w:line="252" w:lineRule="auto"/>
        <w:jc w:val="center"/>
        <w:rPr>
          <w:rFonts w:ascii="Arial" w:hAnsi="Arial" w:cs="Arial"/>
          <w:color w:val="800000"/>
          <w:sz w:val="36"/>
          <w:szCs w:val="36"/>
        </w:rPr>
      </w:pPr>
      <w:r>
        <w:rPr>
          <w:rFonts w:ascii="Arial" w:eastAsia="Times New Roman" w:hAnsi="Arial" w:cs="Arial"/>
          <w:b/>
          <w:color w:val="800000"/>
          <w:sz w:val="32"/>
          <w:szCs w:val="32"/>
        </w:rPr>
        <w:t>Mérnök Informatikus</w:t>
      </w:r>
      <w:r w:rsidR="007C5DF4">
        <w:rPr>
          <w:rFonts w:ascii="Arial" w:eastAsia="Times New Roman" w:hAnsi="Arial" w:cs="Arial"/>
          <w:b/>
          <w:color w:val="800000"/>
          <w:sz w:val="32"/>
          <w:szCs w:val="32"/>
        </w:rPr>
        <w:t xml:space="preserve"> </w:t>
      </w:r>
      <w:proofErr w:type="spellStart"/>
      <w:r w:rsidR="007C5DF4">
        <w:rPr>
          <w:rFonts w:ascii="Arial" w:eastAsia="Times New Roman" w:hAnsi="Arial" w:cs="Arial"/>
          <w:b/>
          <w:color w:val="800000"/>
          <w:sz w:val="32"/>
          <w:szCs w:val="32"/>
        </w:rPr>
        <w:t>B</w:t>
      </w:r>
      <w:r w:rsidR="007C5DF4">
        <w:rPr>
          <w:rFonts w:ascii="Arial" w:hAnsi="Arial" w:cs="Arial"/>
          <w:b/>
          <w:color w:val="800000"/>
          <w:sz w:val="32"/>
          <w:szCs w:val="32"/>
        </w:rPr>
        <w:t>Sc</w:t>
      </w:r>
      <w:proofErr w:type="spellEnd"/>
      <w:r w:rsidR="007C5DF4">
        <w:rPr>
          <w:rFonts w:ascii="Arial" w:eastAsia="Times New Roman" w:hAnsi="Arial" w:cs="Arial"/>
          <w:b/>
          <w:color w:val="800000"/>
          <w:sz w:val="32"/>
          <w:szCs w:val="32"/>
        </w:rPr>
        <w:t xml:space="preserve"> </w:t>
      </w:r>
      <w:r w:rsidR="007C5DF4">
        <w:rPr>
          <w:rFonts w:ascii="Arial" w:hAnsi="Arial" w:cs="Arial"/>
          <w:b/>
          <w:color w:val="800000"/>
          <w:sz w:val="32"/>
          <w:szCs w:val="32"/>
        </w:rPr>
        <w:t>szak</w:t>
      </w:r>
    </w:p>
    <w:p w14:paraId="4AA83628" w14:textId="77777777" w:rsidR="007C5DF4" w:rsidRDefault="007C5DF4">
      <w:pPr>
        <w:spacing w:before="3402"/>
        <w:jc w:val="center"/>
        <w:rPr>
          <w:rFonts w:ascii="Arial" w:hAnsi="Arial" w:cs="Arial"/>
          <w:color w:val="800000"/>
          <w:sz w:val="36"/>
          <w:szCs w:val="36"/>
        </w:rPr>
      </w:pPr>
      <w:r>
        <w:rPr>
          <w:rFonts w:ascii="Arial" w:hAnsi="Arial" w:cs="Arial"/>
          <w:color w:val="800000"/>
          <w:sz w:val="36"/>
          <w:szCs w:val="36"/>
        </w:rPr>
        <w:t>[beadás</w:t>
      </w:r>
      <w:r>
        <w:rPr>
          <w:rFonts w:ascii="Arial" w:eastAsia="Arial" w:hAnsi="Arial" w:cs="Arial"/>
          <w:color w:val="800000"/>
          <w:sz w:val="36"/>
          <w:szCs w:val="36"/>
        </w:rPr>
        <w:t xml:space="preserve"> </w:t>
      </w:r>
      <w:r>
        <w:rPr>
          <w:rFonts w:ascii="Arial" w:hAnsi="Arial" w:cs="Arial"/>
          <w:color w:val="800000"/>
          <w:sz w:val="36"/>
          <w:szCs w:val="36"/>
        </w:rPr>
        <w:t>éve]</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Default="00C44965">
      <w:pPr>
        <w:spacing w:line="252" w:lineRule="auto"/>
        <w:jc w:val="center"/>
        <w:rPr>
          <w:rFonts w:ascii="Arial" w:hAnsi="Arial" w:cs="Arial"/>
          <w:b/>
          <w:color w:val="800000"/>
          <w:sz w:val="32"/>
          <w:szCs w:val="32"/>
        </w:rPr>
      </w:pPr>
      <w:r>
        <w:rPr>
          <w:rFonts w:ascii="Arial" w:eastAsia="Times New Roman" w:hAnsi="Arial" w:cs="Arial"/>
          <w:b/>
          <w:color w:val="800000"/>
          <w:sz w:val="32"/>
          <w:szCs w:val="32"/>
        </w:rPr>
        <w:t>Mérnök Informatikus</w:t>
      </w:r>
      <w:r w:rsidR="007C5DF4">
        <w:rPr>
          <w:rFonts w:ascii="Arial" w:eastAsia="Times New Roman" w:hAnsi="Arial" w:cs="Arial"/>
          <w:b/>
          <w:color w:val="800000"/>
          <w:sz w:val="32"/>
          <w:szCs w:val="32"/>
        </w:rPr>
        <w:t xml:space="preserve"> </w:t>
      </w:r>
      <w:proofErr w:type="spellStart"/>
      <w:r w:rsidR="007C5DF4">
        <w:rPr>
          <w:rFonts w:ascii="Arial" w:eastAsia="Times New Roman" w:hAnsi="Arial" w:cs="Arial"/>
          <w:b/>
          <w:color w:val="800000"/>
          <w:sz w:val="32"/>
          <w:szCs w:val="32"/>
        </w:rPr>
        <w:t>B</w:t>
      </w:r>
      <w:r w:rsidR="007C5DF4">
        <w:rPr>
          <w:rFonts w:ascii="Arial" w:hAnsi="Arial" w:cs="Arial"/>
          <w:b/>
          <w:color w:val="800000"/>
          <w:sz w:val="32"/>
          <w:szCs w:val="32"/>
        </w:rPr>
        <w:t>Sc</w:t>
      </w:r>
      <w:proofErr w:type="spellEnd"/>
      <w:r w:rsidR="007C5DF4">
        <w:rPr>
          <w:rFonts w:ascii="Arial" w:eastAsia="Times New Roman" w:hAnsi="Arial" w:cs="Arial"/>
          <w:b/>
          <w:color w:val="800000"/>
          <w:sz w:val="32"/>
          <w:szCs w:val="32"/>
        </w:rPr>
        <w:t xml:space="preserve"> </w:t>
      </w:r>
      <w:r w:rsidR="007C5DF4">
        <w:rPr>
          <w:rFonts w:ascii="Arial" w:hAnsi="Arial" w:cs="Arial"/>
          <w:b/>
          <w:color w:val="800000"/>
          <w:sz w:val="32"/>
          <w:szCs w:val="32"/>
        </w:rPr>
        <w:t>szak</w:t>
      </w:r>
    </w:p>
    <w:p w14:paraId="1642A0B9" w14:textId="77777777" w:rsidR="007C5DF4" w:rsidRDefault="007C5DF4">
      <w:pPr>
        <w:spacing w:line="252" w:lineRule="auto"/>
        <w:jc w:val="center"/>
        <w:rPr>
          <w:rFonts w:ascii="Arial" w:hAnsi="Arial" w:cs="Arial"/>
          <w:b/>
          <w:color w:val="800000"/>
          <w:sz w:val="32"/>
          <w:szCs w:val="32"/>
        </w:rPr>
      </w:pPr>
    </w:p>
    <w:p w14:paraId="151C8677" w14:textId="77777777" w:rsidR="007C5DF4" w:rsidRDefault="007C5DF4">
      <w:pPr>
        <w:spacing w:before="1701" w:line="252" w:lineRule="auto"/>
        <w:jc w:val="center"/>
      </w:pPr>
      <w:r>
        <w:rPr>
          <w:rFonts w:ascii="Arial" w:hAnsi="Arial" w:cs="Arial"/>
          <w:b/>
          <w:color w:val="800000"/>
          <w:sz w:val="32"/>
          <w:szCs w:val="44"/>
        </w:rPr>
        <w:t>[beadás éve]</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w:t>
      </w:r>
      <w:proofErr w:type="spellStart"/>
      <w:r w:rsidR="006C1531">
        <w:rPr>
          <w:rFonts w:eastAsia="Times New Roman" w:cs="Times New Roman"/>
          <w:color w:val="000000"/>
        </w:rPr>
        <w:t>BSc</w:t>
      </w:r>
      <w:proofErr w:type="spellEnd"/>
      <w:r w:rsidR="006C1531">
        <w:rPr>
          <w:rFonts w:eastAsia="Times New Roman" w:cs="Times New Roman"/>
          <w:color w:val="0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167B2D9F" w:rsidR="007C5DF4" w:rsidRDefault="00CA405E" w:rsidP="00DB309C">
      <w:pPr>
        <w:pStyle w:val="mynormal"/>
      </w:pPr>
      <w:r>
        <w:t xml:space="preserve">A </w:t>
      </w:r>
      <w:r w:rsidR="00D11B62">
        <w:t>szakdolgozat</w:t>
      </w:r>
      <w:r>
        <w:t xml:space="preserve"> célja egy szoftver fejlesztése, amely egy képről, vagy élő kameraképről képes felismerni, valamint digitalizálni egy kapcsolási rajzot</w:t>
      </w:r>
      <w:r w:rsidR="00DB7BF3">
        <w:t xml:space="preserve"> úgy, hogy az utána digitálisan szerkeszthető legyen.</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154F5514"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proofErr w:type="spellStart"/>
      <w:r w:rsidRPr="00960834">
        <w:lastRenderedPageBreak/>
        <w:t>Abstract</w:t>
      </w:r>
      <w:proofErr w:type="spellEnd"/>
    </w:p>
    <w:p w14:paraId="638497A2" w14:textId="4A83593C" w:rsidR="009E12F9" w:rsidRDefault="009E12F9" w:rsidP="00DB309C">
      <w:pPr>
        <w:pStyle w:val="mynormal"/>
      </w:pPr>
      <w:proofErr w:type="spellStart"/>
      <w:r>
        <w:t>Circuit</w:t>
      </w:r>
      <w:proofErr w:type="spellEnd"/>
      <w:r>
        <w:t xml:space="preserve"> diagram </w:t>
      </w:r>
      <w:proofErr w:type="spellStart"/>
      <w:r>
        <w:t>digitizer</w:t>
      </w:r>
      <w:proofErr w:type="spellEnd"/>
      <w:r>
        <w:t xml:space="preserve"> software</w:t>
      </w:r>
    </w:p>
    <w:p w14:paraId="122D2B5F" w14:textId="07BC7B09" w:rsidR="009E12F9" w:rsidRDefault="009E12F9" w:rsidP="00DB309C">
      <w:pPr>
        <w:pStyle w:val="mynormal"/>
      </w:pPr>
      <w:r>
        <w:t xml:space="preserve">The </w:t>
      </w:r>
      <w:proofErr w:type="spellStart"/>
      <w:r>
        <w:t>goal</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develop</w:t>
      </w:r>
      <w:proofErr w:type="spellEnd"/>
      <w:r>
        <w:t xml:space="preserve"> a software </w:t>
      </w:r>
      <w:proofErr w:type="spellStart"/>
      <w:r>
        <w:t>which</w:t>
      </w:r>
      <w:proofErr w:type="spellEnd"/>
      <w:r>
        <w:t xml:space="preserve"> is </w:t>
      </w:r>
      <w:proofErr w:type="spellStart"/>
      <w:r>
        <w:t>able</w:t>
      </w:r>
      <w:proofErr w:type="spellEnd"/>
      <w:r>
        <w:t xml:space="preserve"> </w:t>
      </w:r>
      <w:proofErr w:type="spellStart"/>
      <w:r>
        <w:t>to</w:t>
      </w:r>
      <w:proofErr w:type="spellEnd"/>
      <w:r>
        <w:t xml:space="preserve"> </w:t>
      </w:r>
      <w:proofErr w:type="spellStart"/>
      <w:r>
        <w:t>recognize</w:t>
      </w:r>
      <w:proofErr w:type="spellEnd"/>
      <w:r>
        <w:t xml:space="preserve"> and </w:t>
      </w:r>
      <w:proofErr w:type="spellStart"/>
      <w:r>
        <w:t>digitize</w:t>
      </w:r>
      <w:proofErr w:type="spellEnd"/>
      <w:r>
        <w:t xml:space="preserve"> a </w:t>
      </w:r>
      <w:proofErr w:type="spellStart"/>
      <w:r>
        <w:t>circuit</w:t>
      </w:r>
      <w:proofErr w:type="spellEnd"/>
      <w:r>
        <w:t xml:space="preserve"> diagram </w:t>
      </w:r>
      <w:proofErr w:type="spellStart"/>
      <w:r>
        <w:t>from</w:t>
      </w:r>
      <w:proofErr w:type="spellEnd"/>
      <w:r>
        <w:t xml:space="preserve"> a </w:t>
      </w:r>
      <w:proofErr w:type="spellStart"/>
      <w:r>
        <w:t>picure</w:t>
      </w:r>
      <w:proofErr w:type="spellEnd"/>
      <w:r>
        <w:t xml:space="preserve"> </w:t>
      </w:r>
      <w:proofErr w:type="spellStart"/>
      <w:r>
        <w:t>or</w:t>
      </w:r>
      <w:proofErr w:type="spellEnd"/>
      <w:r>
        <w:t xml:space="preserve"> </w:t>
      </w:r>
      <w:proofErr w:type="spellStart"/>
      <w:r>
        <w:t>live</w:t>
      </w:r>
      <w:proofErr w:type="spellEnd"/>
      <w:r>
        <w:t xml:space="preserve"> </w:t>
      </w:r>
      <w:r w:rsidR="00493FE0">
        <w:t xml:space="preserve">video </w:t>
      </w:r>
      <w:proofErr w:type="spellStart"/>
      <w:r w:rsidR="00493FE0">
        <w:t>stream</w:t>
      </w:r>
      <w:proofErr w:type="spellEnd"/>
      <w:r w:rsidR="00493FE0">
        <w:t xml:space="preserve"> in a </w:t>
      </w:r>
      <w:proofErr w:type="spellStart"/>
      <w:r w:rsidR="00493FE0">
        <w:t>way</w:t>
      </w:r>
      <w:proofErr w:type="spellEnd"/>
      <w:r w:rsidR="00493FE0">
        <w:t xml:space="preserve"> </w:t>
      </w:r>
      <w:proofErr w:type="spellStart"/>
      <w:r w:rsidR="00493FE0">
        <w:t>that</w:t>
      </w:r>
      <w:proofErr w:type="spellEnd"/>
      <w:r w:rsidR="00493FE0">
        <w:t xml:space="preserve"> </w:t>
      </w:r>
      <w:proofErr w:type="spellStart"/>
      <w:r w:rsidR="00493FE0">
        <w:t>makes</w:t>
      </w:r>
      <w:proofErr w:type="spellEnd"/>
      <w:r w:rsidR="00493FE0">
        <w:t xml:space="preserve"> </w:t>
      </w:r>
      <w:proofErr w:type="spellStart"/>
      <w:r w:rsidR="00493FE0">
        <w:t>it</w:t>
      </w:r>
      <w:proofErr w:type="spellEnd"/>
      <w:r w:rsidR="00493FE0">
        <w:t xml:space="preserve"> </w:t>
      </w:r>
      <w:proofErr w:type="spellStart"/>
      <w:r w:rsidR="00493FE0">
        <w:t>editable</w:t>
      </w:r>
      <w:proofErr w:type="spellEnd"/>
      <w:r w:rsidR="00493FE0">
        <w:t>.</w:t>
      </w:r>
    </w:p>
    <w:p w14:paraId="64C8BD2B" w14:textId="2D69D299" w:rsidR="00493FE0" w:rsidRDefault="00493FE0" w:rsidP="00DB309C">
      <w:pPr>
        <w:pStyle w:val="mynormal"/>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document</w:t>
      </w:r>
      <w:proofErr w:type="spellEnd"/>
      <w:r>
        <w:t xml:space="preserve"> I </w:t>
      </w:r>
      <w:proofErr w:type="spellStart"/>
      <w:r>
        <w:t>talk</w:t>
      </w:r>
      <w:proofErr w:type="spellEnd"/>
      <w:r>
        <w:t xml:space="preserve"> </w:t>
      </w:r>
      <w:proofErr w:type="spellStart"/>
      <w:r>
        <w:t>generally</w:t>
      </w:r>
      <w:proofErr w:type="spellEnd"/>
      <w:r>
        <w:t xml:space="preserve"> </w:t>
      </w:r>
      <w:proofErr w:type="spellStart"/>
      <w:r>
        <w:t>about</w:t>
      </w:r>
      <w:proofErr w:type="spellEnd"/>
      <w:r>
        <w:t xml:space="preserve"> </w:t>
      </w:r>
      <w:proofErr w:type="spellStart"/>
      <w:r>
        <w:t>circuit</w:t>
      </w:r>
      <w:proofErr w:type="spellEnd"/>
      <w:r>
        <w:t xml:space="preserve"> </w:t>
      </w:r>
      <w:proofErr w:type="spellStart"/>
      <w:r>
        <w:t>diagrams</w:t>
      </w:r>
      <w:proofErr w:type="spellEnd"/>
      <w:r>
        <w:t xml:space="preserve"> and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In </w:t>
      </w:r>
      <w:proofErr w:type="spellStart"/>
      <w:r>
        <w:t>every</w:t>
      </w:r>
      <w:proofErr w:type="spellEnd"/>
      <w:r>
        <w:t xml:space="preserve"> </w:t>
      </w:r>
      <w:proofErr w:type="spellStart"/>
      <w:r>
        <w:t>section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it</w:t>
      </w:r>
      <w:proofErr w:type="spellEnd"/>
      <w:r>
        <w:t xml:space="preserve"> </w:t>
      </w:r>
      <w:proofErr w:type="spellStart"/>
      <w:r>
        <w:t>will</w:t>
      </w:r>
      <w:proofErr w:type="spellEnd"/>
      <w:r>
        <w:t xml:space="preserve"> be </w:t>
      </w:r>
      <w:proofErr w:type="spellStart"/>
      <w:r>
        <w:t>discussed</w:t>
      </w:r>
      <w:proofErr w:type="spellEnd"/>
      <w:r>
        <w:t xml:space="preserve"> </w:t>
      </w:r>
      <w:proofErr w:type="spellStart"/>
      <w:r w:rsidR="00477D1F">
        <w:t>that</w:t>
      </w:r>
      <w:proofErr w:type="spellEnd"/>
      <w:r w:rsidR="00477D1F">
        <w:t xml:space="preserve"> </w:t>
      </w:r>
      <w:proofErr w:type="spellStart"/>
      <w:r w:rsidR="00477D1F">
        <w:t>how</w:t>
      </w:r>
      <w:proofErr w:type="spellEnd"/>
      <w:r w:rsidR="00477D1F">
        <w:t xml:space="preserve"> </w:t>
      </w:r>
      <w:proofErr w:type="spellStart"/>
      <w:r w:rsidR="00477D1F">
        <w:t>they</w:t>
      </w:r>
      <w:proofErr w:type="spellEnd"/>
      <w:r w:rsidR="00477D1F">
        <w:t xml:space="preserve"> </w:t>
      </w:r>
      <w:proofErr w:type="spellStart"/>
      <w:r w:rsidR="00477D1F">
        <w:t>work</w:t>
      </w:r>
      <w:proofErr w:type="spellEnd"/>
      <w:r w:rsidR="00477D1F">
        <w:t xml:space="preserve">, </w:t>
      </w:r>
      <w:proofErr w:type="spellStart"/>
      <w:r w:rsidR="00477D1F">
        <w:t>what</w:t>
      </w:r>
      <w:proofErr w:type="spellEnd"/>
      <w:r w:rsidR="00477D1F">
        <w:t xml:space="preserve"> </w:t>
      </w:r>
      <w:proofErr w:type="spellStart"/>
      <w:r w:rsidR="00477D1F">
        <w:t>they</w:t>
      </w:r>
      <w:proofErr w:type="spellEnd"/>
      <w:r w:rsidR="00477D1F">
        <w:t xml:space="preserve"> </w:t>
      </w:r>
      <w:proofErr w:type="spellStart"/>
      <w:r w:rsidR="00477D1F">
        <w:t>can</w:t>
      </w:r>
      <w:proofErr w:type="spellEnd"/>
      <w:r w:rsidR="00477D1F">
        <w:t xml:space="preserve"> be </w:t>
      </w:r>
      <w:proofErr w:type="spellStart"/>
      <w:r w:rsidR="00477D1F">
        <w:t>used</w:t>
      </w:r>
      <w:proofErr w:type="spellEnd"/>
      <w:r w:rsidR="00477D1F">
        <w:t xml:space="preserve"> </w:t>
      </w:r>
      <w:proofErr w:type="spellStart"/>
      <w:r w:rsidR="00477D1F">
        <w:t>for</w:t>
      </w:r>
      <w:proofErr w:type="spellEnd"/>
      <w:r w:rsidR="00477D1F">
        <w:t xml:space="preserve"> and </w:t>
      </w:r>
      <w:proofErr w:type="spellStart"/>
      <w:r w:rsidR="00477D1F">
        <w:t>why</w:t>
      </w:r>
      <w:proofErr w:type="spellEnd"/>
      <w:r w:rsidR="00477D1F">
        <w:t xml:space="preserve"> </w:t>
      </w:r>
      <w:proofErr w:type="spellStart"/>
      <w:r w:rsidR="00477D1F">
        <w:t>are</w:t>
      </w:r>
      <w:proofErr w:type="spellEnd"/>
      <w:r w:rsidR="00477D1F">
        <w:t xml:space="preserve"> </w:t>
      </w:r>
      <w:proofErr w:type="spellStart"/>
      <w:r w:rsidR="00477D1F">
        <w:t>they</w:t>
      </w:r>
      <w:proofErr w:type="spellEnd"/>
      <w:r w:rsidR="00477D1F">
        <w:t xml:space="preserve"> </w:t>
      </w:r>
      <w:proofErr w:type="spellStart"/>
      <w:r w:rsidR="00477D1F">
        <w:t>useful</w:t>
      </w:r>
      <w:proofErr w:type="spellEnd"/>
      <w:r w:rsidR="00477D1F">
        <w:t xml:space="preserve"> </w:t>
      </w:r>
      <w:proofErr w:type="spellStart"/>
      <w:r w:rsidR="00477D1F">
        <w:t>for</w:t>
      </w:r>
      <w:proofErr w:type="spellEnd"/>
      <w:r w:rsidR="00477D1F">
        <w:t xml:space="preserve"> </w:t>
      </w:r>
      <w:proofErr w:type="spellStart"/>
      <w:r w:rsidR="00477D1F">
        <w:t>the</w:t>
      </w:r>
      <w:proofErr w:type="spellEnd"/>
      <w:r w:rsidR="00477D1F">
        <w:t xml:space="preserve"> </w:t>
      </w:r>
      <w:proofErr w:type="spellStart"/>
      <w:r w:rsidR="00477D1F">
        <w:t>making</w:t>
      </w:r>
      <w:proofErr w:type="spellEnd"/>
      <w:r w:rsidR="00477D1F">
        <w:t xml:space="preserve"> of </w:t>
      </w:r>
      <w:proofErr w:type="spellStart"/>
      <w:r w:rsidR="00477D1F">
        <w:t>this</w:t>
      </w:r>
      <w:proofErr w:type="spellEnd"/>
      <w:r w:rsidR="00477D1F">
        <w:t xml:space="preserve"> project</w:t>
      </w:r>
      <w:r>
        <w:t>.</w:t>
      </w:r>
    </w:p>
    <w:p w14:paraId="4FC10E46" w14:textId="17FF1262" w:rsidR="008F1235" w:rsidRDefault="00C46E90" w:rsidP="00DB309C">
      <w:pPr>
        <w:pStyle w:val="mynormal"/>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I </w:t>
      </w:r>
      <w:proofErr w:type="spellStart"/>
      <w:r>
        <w:t>write</w:t>
      </w:r>
      <w:proofErr w:type="spellEnd"/>
      <w:r>
        <w:t xml:space="preserve"> </w:t>
      </w:r>
      <w:proofErr w:type="spellStart"/>
      <w:r>
        <w:t>about</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w:t>
      </w:r>
      <w:proofErr w:type="spellStart"/>
      <w:r>
        <w:t>the</w:t>
      </w:r>
      <w:proofErr w:type="spellEnd"/>
      <w:r>
        <w:t xml:space="preserve"> software and </w:t>
      </w:r>
      <w:proofErr w:type="spellStart"/>
      <w:r>
        <w:t>how</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subprocesses</w:t>
      </w:r>
      <w:proofErr w:type="spellEnd"/>
      <w:r w:rsidR="00201DC1">
        <w:t xml:space="preserve"> like </w:t>
      </w:r>
      <w:proofErr w:type="spellStart"/>
      <w:r w:rsidR="00201DC1">
        <w:t>the</w:t>
      </w:r>
      <w:proofErr w:type="spellEnd"/>
      <w:r w:rsidR="00201DC1">
        <w:t xml:space="preserve"> input, </w:t>
      </w:r>
      <w:proofErr w:type="spellStart"/>
      <w:r w:rsidR="00201DC1">
        <w:t>preprocessing</w:t>
      </w:r>
      <w:proofErr w:type="spellEnd"/>
      <w:r w:rsidR="00201DC1">
        <w:t xml:space="preserve"> </w:t>
      </w:r>
      <w:proofErr w:type="spellStart"/>
      <w:r w:rsidR="00201DC1">
        <w:t>the</w:t>
      </w:r>
      <w:proofErr w:type="spellEnd"/>
      <w:r w:rsidR="00201DC1">
        <w:t xml:space="preserve"> image, </w:t>
      </w:r>
      <w:proofErr w:type="spellStart"/>
      <w:r w:rsidR="00201DC1">
        <w:t>segmentation</w:t>
      </w:r>
      <w:proofErr w:type="spellEnd"/>
      <w:r w:rsidR="00201DC1">
        <w:t xml:space="preserve">, </w:t>
      </w:r>
      <w:proofErr w:type="spellStart"/>
      <w:r w:rsidR="00201DC1">
        <w:t>recognizing</w:t>
      </w:r>
      <w:proofErr w:type="spellEnd"/>
      <w:r w:rsidR="00201DC1">
        <w:t xml:space="preserve"> </w:t>
      </w:r>
      <w:proofErr w:type="spellStart"/>
      <w:r w:rsidR="00201DC1">
        <w:t>the</w:t>
      </w:r>
      <w:proofErr w:type="spellEnd"/>
      <w:r w:rsidR="00201DC1">
        <w:t xml:space="preserve"> </w:t>
      </w:r>
      <w:proofErr w:type="spellStart"/>
      <w:r w:rsidR="00201DC1">
        <w:t>elements</w:t>
      </w:r>
      <w:proofErr w:type="spellEnd"/>
      <w:r w:rsidR="00201DC1">
        <w:t xml:space="preserve"> and </w:t>
      </w:r>
      <w:proofErr w:type="spellStart"/>
      <w:r w:rsidR="00F63A6F">
        <w:t>creating</w:t>
      </w:r>
      <w:proofErr w:type="spellEnd"/>
      <w:r w:rsidR="00F63A6F">
        <w:t xml:space="preserve"> </w:t>
      </w:r>
      <w:proofErr w:type="spellStart"/>
      <w:r w:rsidR="00201DC1">
        <w:t>the</w:t>
      </w:r>
      <w:proofErr w:type="spellEnd"/>
      <w:r w:rsidR="00201DC1">
        <w:t xml:space="preserve"> output.</w:t>
      </w:r>
    </w:p>
    <w:p w14:paraId="4F2F94EC" w14:textId="4999F028" w:rsidR="00C46E90" w:rsidRDefault="00C46E90" w:rsidP="00DB309C">
      <w:pPr>
        <w:pStyle w:val="mynormal"/>
      </w:pPr>
    </w:p>
    <w:p w14:paraId="319F0320" w14:textId="77777777" w:rsidR="002F14DE" w:rsidRDefault="002F14DE" w:rsidP="00DB309C">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1DF667F0" w14:textId="0A484B58" w:rsidR="00237D49"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7602384" w:history="1">
            <w:r w:rsidR="00237D49" w:rsidRPr="005D2E77">
              <w:rPr>
                <w:rStyle w:val="Hiperhivatkozs"/>
                <w:noProof/>
              </w:rPr>
              <w:t>1</w:t>
            </w:r>
            <w:r w:rsidR="00237D49">
              <w:rPr>
                <w:rFonts w:asciiTheme="minorHAnsi" w:eastAsiaTheme="minorEastAsia" w:hAnsiTheme="minorHAnsi" w:cstheme="minorBidi"/>
                <w:noProof/>
                <w:color w:val="auto"/>
                <w:kern w:val="0"/>
                <w:sz w:val="22"/>
                <w:szCs w:val="22"/>
                <w:lang w:eastAsia="hu-HU" w:bidi="ar-SA"/>
              </w:rPr>
              <w:tab/>
            </w:r>
            <w:r w:rsidR="00237D49" w:rsidRPr="005D2E77">
              <w:rPr>
                <w:rStyle w:val="Hiperhivatkozs"/>
                <w:noProof/>
              </w:rPr>
              <w:t>Bevezetés</w:t>
            </w:r>
            <w:r w:rsidR="00237D49">
              <w:rPr>
                <w:noProof/>
                <w:webHidden/>
              </w:rPr>
              <w:tab/>
            </w:r>
            <w:r w:rsidR="00237D49">
              <w:rPr>
                <w:noProof/>
                <w:webHidden/>
              </w:rPr>
              <w:fldChar w:fldCharType="begin"/>
            </w:r>
            <w:r w:rsidR="00237D49">
              <w:rPr>
                <w:noProof/>
                <w:webHidden/>
              </w:rPr>
              <w:instrText xml:space="preserve"> PAGEREF _Toc87602384 \h </w:instrText>
            </w:r>
            <w:r w:rsidR="00237D49">
              <w:rPr>
                <w:noProof/>
                <w:webHidden/>
              </w:rPr>
            </w:r>
            <w:r w:rsidR="00237D49">
              <w:rPr>
                <w:noProof/>
                <w:webHidden/>
              </w:rPr>
              <w:fldChar w:fldCharType="separate"/>
            </w:r>
            <w:r w:rsidR="00237D49">
              <w:rPr>
                <w:noProof/>
                <w:webHidden/>
              </w:rPr>
              <w:t>1</w:t>
            </w:r>
            <w:r w:rsidR="00237D49">
              <w:rPr>
                <w:noProof/>
                <w:webHidden/>
              </w:rPr>
              <w:fldChar w:fldCharType="end"/>
            </w:r>
          </w:hyperlink>
        </w:p>
        <w:p w14:paraId="10FE24BA" w14:textId="292C3716" w:rsidR="00237D49" w:rsidRDefault="00237D49">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602385" w:history="1">
            <w:r w:rsidRPr="005D2E77">
              <w:rPr>
                <w:rStyle w:val="Hiperhivatkozs"/>
                <w:noProof/>
              </w:rPr>
              <w:t>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Elméleti háttér</w:t>
            </w:r>
            <w:r>
              <w:rPr>
                <w:noProof/>
                <w:webHidden/>
              </w:rPr>
              <w:tab/>
            </w:r>
            <w:r>
              <w:rPr>
                <w:noProof/>
                <w:webHidden/>
              </w:rPr>
              <w:fldChar w:fldCharType="begin"/>
            </w:r>
            <w:r>
              <w:rPr>
                <w:noProof/>
                <w:webHidden/>
              </w:rPr>
              <w:instrText xml:space="preserve"> PAGEREF _Toc87602385 \h </w:instrText>
            </w:r>
            <w:r>
              <w:rPr>
                <w:noProof/>
                <w:webHidden/>
              </w:rPr>
            </w:r>
            <w:r>
              <w:rPr>
                <w:noProof/>
                <w:webHidden/>
              </w:rPr>
              <w:fldChar w:fldCharType="separate"/>
            </w:r>
            <w:r>
              <w:rPr>
                <w:noProof/>
                <w:webHidden/>
              </w:rPr>
              <w:t>2</w:t>
            </w:r>
            <w:r>
              <w:rPr>
                <w:noProof/>
                <w:webHidden/>
              </w:rPr>
              <w:fldChar w:fldCharType="end"/>
            </w:r>
          </w:hyperlink>
        </w:p>
        <w:p w14:paraId="00D3B270" w14:textId="3A56C1A7"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86" w:history="1">
            <w:r w:rsidRPr="005D2E77">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Kapcsolási rajzok</w:t>
            </w:r>
            <w:r>
              <w:rPr>
                <w:noProof/>
                <w:webHidden/>
              </w:rPr>
              <w:tab/>
            </w:r>
            <w:r>
              <w:rPr>
                <w:noProof/>
                <w:webHidden/>
              </w:rPr>
              <w:fldChar w:fldCharType="begin"/>
            </w:r>
            <w:r>
              <w:rPr>
                <w:noProof/>
                <w:webHidden/>
              </w:rPr>
              <w:instrText xml:space="preserve"> PAGEREF _Toc87602386 \h </w:instrText>
            </w:r>
            <w:r>
              <w:rPr>
                <w:noProof/>
                <w:webHidden/>
              </w:rPr>
            </w:r>
            <w:r>
              <w:rPr>
                <w:noProof/>
                <w:webHidden/>
              </w:rPr>
              <w:fldChar w:fldCharType="separate"/>
            </w:r>
            <w:r>
              <w:rPr>
                <w:noProof/>
                <w:webHidden/>
              </w:rPr>
              <w:t>2</w:t>
            </w:r>
            <w:r>
              <w:rPr>
                <w:noProof/>
                <w:webHidden/>
              </w:rPr>
              <w:fldChar w:fldCharType="end"/>
            </w:r>
          </w:hyperlink>
        </w:p>
        <w:p w14:paraId="5471355F" w14:textId="4EEEAC0B"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87" w:history="1">
            <w:r w:rsidRPr="005D2E77">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A probléma bemutatása</w:t>
            </w:r>
            <w:r>
              <w:rPr>
                <w:noProof/>
                <w:webHidden/>
              </w:rPr>
              <w:tab/>
            </w:r>
            <w:r>
              <w:rPr>
                <w:noProof/>
                <w:webHidden/>
              </w:rPr>
              <w:fldChar w:fldCharType="begin"/>
            </w:r>
            <w:r>
              <w:rPr>
                <w:noProof/>
                <w:webHidden/>
              </w:rPr>
              <w:instrText xml:space="preserve"> PAGEREF _Toc87602387 \h </w:instrText>
            </w:r>
            <w:r>
              <w:rPr>
                <w:noProof/>
                <w:webHidden/>
              </w:rPr>
            </w:r>
            <w:r>
              <w:rPr>
                <w:noProof/>
                <w:webHidden/>
              </w:rPr>
              <w:fldChar w:fldCharType="separate"/>
            </w:r>
            <w:r>
              <w:rPr>
                <w:noProof/>
                <w:webHidden/>
              </w:rPr>
              <w:t>3</w:t>
            </w:r>
            <w:r>
              <w:rPr>
                <w:noProof/>
                <w:webHidden/>
              </w:rPr>
              <w:fldChar w:fldCharType="end"/>
            </w:r>
          </w:hyperlink>
        </w:p>
        <w:p w14:paraId="161970AE" w14:textId="23A93AC0"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88" w:history="1">
            <w:r w:rsidRPr="005D2E77">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Képek előfeldolgozása</w:t>
            </w:r>
            <w:r>
              <w:rPr>
                <w:noProof/>
                <w:webHidden/>
              </w:rPr>
              <w:tab/>
            </w:r>
            <w:r>
              <w:rPr>
                <w:noProof/>
                <w:webHidden/>
              </w:rPr>
              <w:fldChar w:fldCharType="begin"/>
            </w:r>
            <w:r>
              <w:rPr>
                <w:noProof/>
                <w:webHidden/>
              </w:rPr>
              <w:instrText xml:space="preserve"> PAGEREF _Toc87602388 \h </w:instrText>
            </w:r>
            <w:r>
              <w:rPr>
                <w:noProof/>
                <w:webHidden/>
              </w:rPr>
            </w:r>
            <w:r>
              <w:rPr>
                <w:noProof/>
                <w:webHidden/>
              </w:rPr>
              <w:fldChar w:fldCharType="separate"/>
            </w:r>
            <w:r>
              <w:rPr>
                <w:noProof/>
                <w:webHidden/>
              </w:rPr>
              <w:t>4</w:t>
            </w:r>
            <w:r>
              <w:rPr>
                <w:noProof/>
                <w:webHidden/>
              </w:rPr>
              <w:fldChar w:fldCharType="end"/>
            </w:r>
          </w:hyperlink>
        </w:p>
        <w:p w14:paraId="6904891E" w14:textId="75C0899C"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389" w:history="1">
            <w:r w:rsidRPr="005D2E77">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Thresholding</w:t>
            </w:r>
            <w:r>
              <w:rPr>
                <w:noProof/>
                <w:webHidden/>
              </w:rPr>
              <w:tab/>
            </w:r>
            <w:r>
              <w:rPr>
                <w:noProof/>
                <w:webHidden/>
              </w:rPr>
              <w:fldChar w:fldCharType="begin"/>
            </w:r>
            <w:r>
              <w:rPr>
                <w:noProof/>
                <w:webHidden/>
              </w:rPr>
              <w:instrText xml:space="preserve"> PAGEREF _Toc87602389 \h </w:instrText>
            </w:r>
            <w:r>
              <w:rPr>
                <w:noProof/>
                <w:webHidden/>
              </w:rPr>
            </w:r>
            <w:r>
              <w:rPr>
                <w:noProof/>
                <w:webHidden/>
              </w:rPr>
              <w:fldChar w:fldCharType="separate"/>
            </w:r>
            <w:r>
              <w:rPr>
                <w:noProof/>
                <w:webHidden/>
              </w:rPr>
              <w:t>4</w:t>
            </w:r>
            <w:r>
              <w:rPr>
                <w:noProof/>
                <w:webHidden/>
              </w:rPr>
              <w:fldChar w:fldCharType="end"/>
            </w:r>
          </w:hyperlink>
        </w:p>
        <w:p w14:paraId="6E0D2FCB" w14:textId="096B90C1"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390" w:history="1">
            <w:r w:rsidRPr="005D2E77">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Morfológiai transzformációk</w:t>
            </w:r>
            <w:r>
              <w:rPr>
                <w:noProof/>
                <w:webHidden/>
              </w:rPr>
              <w:tab/>
            </w:r>
            <w:r>
              <w:rPr>
                <w:noProof/>
                <w:webHidden/>
              </w:rPr>
              <w:fldChar w:fldCharType="begin"/>
            </w:r>
            <w:r>
              <w:rPr>
                <w:noProof/>
                <w:webHidden/>
              </w:rPr>
              <w:instrText xml:space="preserve"> PAGEREF _Toc87602390 \h </w:instrText>
            </w:r>
            <w:r>
              <w:rPr>
                <w:noProof/>
                <w:webHidden/>
              </w:rPr>
            </w:r>
            <w:r>
              <w:rPr>
                <w:noProof/>
                <w:webHidden/>
              </w:rPr>
              <w:fldChar w:fldCharType="separate"/>
            </w:r>
            <w:r>
              <w:rPr>
                <w:noProof/>
                <w:webHidden/>
              </w:rPr>
              <w:t>6</w:t>
            </w:r>
            <w:r>
              <w:rPr>
                <w:noProof/>
                <w:webHidden/>
              </w:rPr>
              <w:fldChar w:fldCharType="end"/>
            </w:r>
          </w:hyperlink>
        </w:p>
        <w:p w14:paraId="0AEF6E2B" w14:textId="43A7C619"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391" w:history="1">
            <w:r w:rsidRPr="005D2E77">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Átméretezés</w:t>
            </w:r>
            <w:r>
              <w:rPr>
                <w:noProof/>
                <w:webHidden/>
              </w:rPr>
              <w:tab/>
            </w:r>
            <w:r>
              <w:rPr>
                <w:noProof/>
                <w:webHidden/>
              </w:rPr>
              <w:fldChar w:fldCharType="begin"/>
            </w:r>
            <w:r>
              <w:rPr>
                <w:noProof/>
                <w:webHidden/>
              </w:rPr>
              <w:instrText xml:space="preserve"> PAGEREF _Toc87602391 \h </w:instrText>
            </w:r>
            <w:r>
              <w:rPr>
                <w:noProof/>
                <w:webHidden/>
              </w:rPr>
            </w:r>
            <w:r>
              <w:rPr>
                <w:noProof/>
                <w:webHidden/>
              </w:rPr>
              <w:fldChar w:fldCharType="separate"/>
            </w:r>
            <w:r>
              <w:rPr>
                <w:noProof/>
                <w:webHidden/>
              </w:rPr>
              <w:t>7</w:t>
            </w:r>
            <w:r>
              <w:rPr>
                <w:noProof/>
                <w:webHidden/>
              </w:rPr>
              <w:fldChar w:fldCharType="end"/>
            </w:r>
          </w:hyperlink>
        </w:p>
        <w:p w14:paraId="1E621EFF" w14:textId="0E066E6D"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392" w:history="1">
            <w:r w:rsidRPr="005D2E77">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Forgatás</w:t>
            </w:r>
            <w:r>
              <w:rPr>
                <w:noProof/>
                <w:webHidden/>
              </w:rPr>
              <w:tab/>
            </w:r>
            <w:r>
              <w:rPr>
                <w:noProof/>
                <w:webHidden/>
              </w:rPr>
              <w:fldChar w:fldCharType="begin"/>
            </w:r>
            <w:r>
              <w:rPr>
                <w:noProof/>
                <w:webHidden/>
              </w:rPr>
              <w:instrText xml:space="preserve"> PAGEREF _Toc87602392 \h </w:instrText>
            </w:r>
            <w:r>
              <w:rPr>
                <w:noProof/>
                <w:webHidden/>
              </w:rPr>
            </w:r>
            <w:r>
              <w:rPr>
                <w:noProof/>
                <w:webHidden/>
              </w:rPr>
              <w:fldChar w:fldCharType="separate"/>
            </w:r>
            <w:r>
              <w:rPr>
                <w:noProof/>
                <w:webHidden/>
              </w:rPr>
              <w:t>7</w:t>
            </w:r>
            <w:r>
              <w:rPr>
                <w:noProof/>
                <w:webHidden/>
              </w:rPr>
              <w:fldChar w:fldCharType="end"/>
            </w:r>
          </w:hyperlink>
        </w:p>
        <w:p w14:paraId="354BD908" w14:textId="11FF8AF6"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393" w:history="1">
            <w:r w:rsidRPr="005D2E77">
              <w:rPr>
                <w:rStyle w:val="Hiperhivatkozs"/>
                <w:noProof/>
              </w:rPr>
              <w:t>2.3.5</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Perspektíva transzformáció</w:t>
            </w:r>
            <w:r>
              <w:rPr>
                <w:noProof/>
                <w:webHidden/>
              </w:rPr>
              <w:tab/>
            </w:r>
            <w:r>
              <w:rPr>
                <w:noProof/>
                <w:webHidden/>
              </w:rPr>
              <w:fldChar w:fldCharType="begin"/>
            </w:r>
            <w:r>
              <w:rPr>
                <w:noProof/>
                <w:webHidden/>
              </w:rPr>
              <w:instrText xml:space="preserve"> PAGEREF _Toc87602393 \h </w:instrText>
            </w:r>
            <w:r>
              <w:rPr>
                <w:noProof/>
                <w:webHidden/>
              </w:rPr>
            </w:r>
            <w:r>
              <w:rPr>
                <w:noProof/>
                <w:webHidden/>
              </w:rPr>
              <w:fldChar w:fldCharType="separate"/>
            </w:r>
            <w:r>
              <w:rPr>
                <w:noProof/>
                <w:webHidden/>
              </w:rPr>
              <w:t>8</w:t>
            </w:r>
            <w:r>
              <w:rPr>
                <w:noProof/>
                <w:webHidden/>
              </w:rPr>
              <w:fldChar w:fldCharType="end"/>
            </w:r>
          </w:hyperlink>
        </w:p>
        <w:p w14:paraId="39D1CAD1" w14:textId="0046921D"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94" w:history="1">
            <w:r w:rsidRPr="005D2E77">
              <w:rPr>
                <w:rStyle w:val="Hiperhivatkozs"/>
                <w:noProof/>
              </w:rPr>
              <w:t>2.4</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Kontúrkeresés</w:t>
            </w:r>
            <w:r>
              <w:rPr>
                <w:noProof/>
                <w:webHidden/>
              </w:rPr>
              <w:tab/>
            </w:r>
            <w:r>
              <w:rPr>
                <w:noProof/>
                <w:webHidden/>
              </w:rPr>
              <w:fldChar w:fldCharType="begin"/>
            </w:r>
            <w:r>
              <w:rPr>
                <w:noProof/>
                <w:webHidden/>
              </w:rPr>
              <w:instrText xml:space="preserve"> PAGEREF _Toc87602394 \h </w:instrText>
            </w:r>
            <w:r>
              <w:rPr>
                <w:noProof/>
                <w:webHidden/>
              </w:rPr>
            </w:r>
            <w:r>
              <w:rPr>
                <w:noProof/>
                <w:webHidden/>
              </w:rPr>
              <w:fldChar w:fldCharType="separate"/>
            </w:r>
            <w:r>
              <w:rPr>
                <w:noProof/>
                <w:webHidden/>
              </w:rPr>
              <w:t>8</w:t>
            </w:r>
            <w:r>
              <w:rPr>
                <w:noProof/>
                <w:webHidden/>
              </w:rPr>
              <w:fldChar w:fldCharType="end"/>
            </w:r>
          </w:hyperlink>
        </w:p>
        <w:p w14:paraId="405E95A2" w14:textId="482E5117"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95" w:history="1">
            <w:r w:rsidRPr="005D2E77">
              <w:rPr>
                <w:rStyle w:val="Hiperhivatkozs"/>
                <w:noProof/>
              </w:rPr>
              <w:t>2.5</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Hough transzformáció</w:t>
            </w:r>
            <w:r>
              <w:rPr>
                <w:noProof/>
                <w:webHidden/>
              </w:rPr>
              <w:tab/>
            </w:r>
            <w:r>
              <w:rPr>
                <w:noProof/>
                <w:webHidden/>
              </w:rPr>
              <w:fldChar w:fldCharType="begin"/>
            </w:r>
            <w:r>
              <w:rPr>
                <w:noProof/>
                <w:webHidden/>
              </w:rPr>
              <w:instrText xml:space="preserve"> PAGEREF _Toc87602395 \h </w:instrText>
            </w:r>
            <w:r>
              <w:rPr>
                <w:noProof/>
                <w:webHidden/>
              </w:rPr>
            </w:r>
            <w:r>
              <w:rPr>
                <w:noProof/>
                <w:webHidden/>
              </w:rPr>
              <w:fldChar w:fldCharType="separate"/>
            </w:r>
            <w:r>
              <w:rPr>
                <w:noProof/>
                <w:webHidden/>
              </w:rPr>
              <w:t>9</w:t>
            </w:r>
            <w:r>
              <w:rPr>
                <w:noProof/>
                <w:webHidden/>
              </w:rPr>
              <w:fldChar w:fldCharType="end"/>
            </w:r>
          </w:hyperlink>
        </w:p>
        <w:p w14:paraId="079F3C4D" w14:textId="04EADC16"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96" w:history="1">
            <w:r w:rsidRPr="005D2E77">
              <w:rPr>
                <w:rStyle w:val="Hiperhivatkozs"/>
                <w:noProof/>
              </w:rPr>
              <w:t>2.6</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Canny éldetektálás</w:t>
            </w:r>
            <w:r>
              <w:rPr>
                <w:noProof/>
                <w:webHidden/>
              </w:rPr>
              <w:tab/>
            </w:r>
            <w:r>
              <w:rPr>
                <w:noProof/>
                <w:webHidden/>
              </w:rPr>
              <w:fldChar w:fldCharType="begin"/>
            </w:r>
            <w:r>
              <w:rPr>
                <w:noProof/>
                <w:webHidden/>
              </w:rPr>
              <w:instrText xml:space="preserve"> PAGEREF _Toc87602396 \h </w:instrText>
            </w:r>
            <w:r>
              <w:rPr>
                <w:noProof/>
                <w:webHidden/>
              </w:rPr>
            </w:r>
            <w:r>
              <w:rPr>
                <w:noProof/>
                <w:webHidden/>
              </w:rPr>
              <w:fldChar w:fldCharType="separate"/>
            </w:r>
            <w:r>
              <w:rPr>
                <w:noProof/>
                <w:webHidden/>
              </w:rPr>
              <w:t>11</w:t>
            </w:r>
            <w:r>
              <w:rPr>
                <w:noProof/>
                <w:webHidden/>
              </w:rPr>
              <w:fldChar w:fldCharType="end"/>
            </w:r>
          </w:hyperlink>
        </w:p>
        <w:p w14:paraId="02D8FE4A" w14:textId="2A6AE3A0"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97" w:history="1">
            <w:r w:rsidRPr="005D2E77">
              <w:rPr>
                <w:rStyle w:val="Hiperhivatkozs"/>
                <w:noProof/>
              </w:rPr>
              <w:t>2.7</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Gépi tanulás</w:t>
            </w:r>
            <w:r>
              <w:rPr>
                <w:noProof/>
                <w:webHidden/>
              </w:rPr>
              <w:tab/>
            </w:r>
            <w:r>
              <w:rPr>
                <w:noProof/>
                <w:webHidden/>
              </w:rPr>
              <w:fldChar w:fldCharType="begin"/>
            </w:r>
            <w:r>
              <w:rPr>
                <w:noProof/>
                <w:webHidden/>
              </w:rPr>
              <w:instrText xml:space="preserve"> PAGEREF _Toc87602397 \h </w:instrText>
            </w:r>
            <w:r>
              <w:rPr>
                <w:noProof/>
                <w:webHidden/>
              </w:rPr>
            </w:r>
            <w:r>
              <w:rPr>
                <w:noProof/>
                <w:webHidden/>
              </w:rPr>
              <w:fldChar w:fldCharType="separate"/>
            </w:r>
            <w:r>
              <w:rPr>
                <w:noProof/>
                <w:webHidden/>
              </w:rPr>
              <w:t>11</w:t>
            </w:r>
            <w:r>
              <w:rPr>
                <w:noProof/>
                <w:webHidden/>
              </w:rPr>
              <w:fldChar w:fldCharType="end"/>
            </w:r>
          </w:hyperlink>
        </w:p>
        <w:p w14:paraId="59A005B8" w14:textId="118F206C"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398" w:history="1">
            <w:r w:rsidRPr="005D2E77">
              <w:rPr>
                <w:rStyle w:val="Hiperhivatkozs"/>
                <w:noProof/>
              </w:rPr>
              <w:t>2.8</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Neurális hálózatok</w:t>
            </w:r>
            <w:r>
              <w:rPr>
                <w:noProof/>
                <w:webHidden/>
              </w:rPr>
              <w:tab/>
            </w:r>
            <w:r>
              <w:rPr>
                <w:noProof/>
                <w:webHidden/>
              </w:rPr>
              <w:fldChar w:fldCharType="begin"/>
            </w:r>
            <w:r>
              <w:rPr>
                <w:noProof/>
                <w:webHidden/>
              </w:rPr>
              <w:instrText xml:space="preserve"> PAGEREF _Toc87602398 \h </w:instrText>
            </w:r>
            <w:r>
              <w:rPr>
                <w:noProof/>
                <w:webHidden/>
              </w:rPr>
            </w:r>
            <w:r>
              <w:rPr>
                <w:noProof/>
                <w:webHidden/>
              </w:rPr>
              <w:fldChar w:fldCharType="separate"/>
            </w:r>
            <w:r>
              <w:rPr>
                <w:noProof/>
                <w:webHidden/>
              </w:rPr>
              <w:t>13</w:t>
            </w:r>
            <w:r>
              <w:rPr>
                <w:noProof/>
                <w:webHidden/>
              </w:rPr>
              <w:fldChar w:fldCharType="end"/>
            </w:r>
          </w:hyperlink>
        </w:p>
        <w:p w14:paraId="6B083D75" w14:textId="37E38D8B"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399" w:history="1">
            <w:r w:rsidRPr="005D2E77">
              <w:rPr>
                <w:rStyle w:val="Hiperhivatkozs"/>
                <w:noProof/>
              </w:rPr>
              <w:t>2.8.1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Általános bemutatás</w:t>
            </w:r>
            <w:r>
              <w:rPr>
                <w:noProof/>
                <w:webHidden/>
              </w:rPr>
              <w:tab/>
            </w:r>
            <w:r>
              <w:rPr>
                <w:noProof/>
                <w:webHidden/>
              </w:rPr>
              <w:fldChar w:fldCharType="begin"/>
            </w:r>
            <w:r>
              <w:rPr>
                <w:noProof/>
                <w:webHidden/>
              </w:rPr>
              <w:instrText xml:space="preserve"> PAGEREF _Toc87602399 \h </w:instrText>
            </w:r>
            <w:r>
              <w:rPr>
                <w:noProof/>
                <w:webHidden/>
              </w:rPr>
            </w:r>
            <w:r>
              <w:rPr>
                <w:noProof/>
                <w:webHidden/>
              </w:rPr>
              <w:fldChar w:fldCharType="separate"/>
            </w:r>
            <w:r>
              <w:rPr>
                <w:noProof/>
                <w:webHidden/>
              </w:rPr>
              <w:t>13</w:t>
            </w:r>
            <w:r>
              <w:rPr>
                <w:noProof/>
                <w:webHidden/>
              </w:rPr>
              <w:fldChar w:fldCharType="end"/>
            </w:r>
          </w:hyperlink>
        </w:p>
        <w:p w14:paraId="362AABA3" w14:textId="1B31136E"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00" w:history="1">
            <w:r w:rsidRPr="005D2E77">
              <w:rPr>
                <w:rStyle w:val="Hiperhivatkozs"/>
                <w:noProof/>
              </w:rPr>
              <w:t>2.8.2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Felépítés</w:t>
            </w:r>
            <w:r>
              <w:rPr>
                <w:noProof/>
                <w:webHidden/>
              </w:rPr>
              <w:tab/>
            </w:r>
            <w:r>
              <w:rPr>
                <w:noProof/>
                <w:webHidden/>
              </w:rPr>
              <w:fldChar w:fldCharType="begin"/>
            </w:r>
            <w:r>
              <w:rPr>
                <w:noProof/>
                <w:webHidden/>
              </w:rPr>
              <w:instrText xml:space="preserve"> PAGEREF _Toc87602400 \h </w:instrText>
            </w:r>
            <w:r>
              <w:rPr>
                <w:noProof/>
                <w:webHidden/>
              </w:rPr>
            </w:r>
            <w:r>
              <w:rPr>
                <w:noProof/>
                <w:webHidden/>
              </w:rPr>
              <w:fldChar w:fldCharType="separate"/>
            </w:r>
            <w:r>
              <w:rPr>
                <w:noProof/>
                <w:webHidden/>
              </w:rPr>
              <w:t>13</w:t>
            </w:r>
            <w:r>
              <w:rPr>
                <w:noProof/>
                <w:webHidden/>
              </w:rPr>
              <w:fldChar w:fldCharType="end"/>
            </w:r>
          </w:hyperlink>
        </w:p>
        <w:p w14:paraId="1E07690E" w14:textId="29213FB4"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01" w:history="1">
            <w:r w:rsidRPr="005D2E77">
              <w:rPr>
                <w:rStyle w:val="Hiperhivatkozs"/>
                <w:noProof/>
              </w:rPr>
              <w:t>2.8.3</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Tanítás és tesztelés</w:t>
            </w:r>
            <w:r>
              <w:rPr>
                <w:noProof/>
                <w:webHidden/>
              </w:rPr>
              <w:tab/>
            </w:r>
            <w:r>
              <w:rPr>
                <w:noProof/>
                <w:webHidden/>
              </w:rPr>
              <w:fldChar w:fldCharType="begin"/>
            </w:r>
            <w:r>
              <w:rPr>
                <w:noProof/>
                <w:webHidden/>
              </w:rPr>
              <w:instrText xml:space="preserve"> PAGEREF _Toc87602401 \h </w:instrText>
            </w:r>
            <w:r>
              <w:rPr>
                <w:noProof/>
                <w:webHidden/>
              </w:rPr>
            </w:r>
            <w:r>
              <w:rPr>
                <w:noProof/>
                <w:webHidden/>
              </w:rPr>
              <w:fldChar w:fldCharType="separate"/>
            </w:r>
            <w:r>
              <w:rPr>
                <w:noProof/>
                <w:webHidden/>
              </w:rPr>
              <w:t>15</w:t>
            </w:r>
            <w:r>
              <w:rPr>
                <w:noProof/>
                <w:webHidden/>
              </w:rPr>
              <w:fldChar w:fldCharType="end"/>
            </w:r>
          </w:hyperlink>
        </w:p>
        <w:p w14:paraId="1D55F396" w14:textId="5D01C094"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02" w:history="1">
            <w:r w:rsidRPr="005D2E77">
              <w:rPr>
                <w:rStyle w:val="Hiperhivatkozs"/>
                <w:noProof/>
              </w:rPr>
              <w:t>2.9</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Konvolúciós neurális hálózatok</w:t>
            </w:r>
            <w:r>
              <w:rPr>
                <w:noProof/>
                <w:webHidden/>
              </w:rPr>
              <w:tab/>
            </w:r>
            <w:r>
              <w:rPr>
                <w:noProof/>
                <w:webHidden/>
              </w:rPr>
              <w:fldChar w:fldCharType="begin"/>
            </w:r>
            <w:r>
              <w:rPr>
                <w:noProof/>
                <w:webHidden/>
              </w:rPr>
              <w:instrText xml:space="preserve"> PAGEREF _Toc87602402 \h </w:instrText>
            </w:r>
            <w:r>
              <w:rPr>
                <w:noProof/>
                <w:webHidden/>
              </w:rPr>
            </w:r>
            <w:r>
              <w:rPr>
                <w:noProof/>
                <w:webHidden/>
              </w:rPr>
              <w:fldChar w:fldCharType="separate"/>
            </w:r>
            <w:r>
              <w:rPr>
                <w:noProof/>
                <w:webHidden/>
              </w:rPr>
              <w:t>17</w:t>
            </w:r>
            <w:r>
              <w:rPr>
                <w:noProof/>
                <w:webHidden/>
              </w:rPr>
              <w:fldChar w:fldCharType="end"/>
            </w:r>
          </w:hyperlink>
        </w:p>
        <w:p w14:paraId="056E8F7F" w14:textId="51B5A5B9" w:rsidR="00237D49" w:rsidRDefault="00237D49">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7602403" w:history="1">
            <w:r w:rsidRPr="005D2E77">
              <w:rPr>
                <w:rStyle w:val="Hiperhivatkozs"/>
                <w:noProof/>
              </w:rPr>
              <w:t>2.10</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Hasonló munkák</w:t>
            </w:r>
            <w:r>
              <w:rPr>
                <w:noProof/>
                <w:webHidden/>
              </w:rPr>
              <w:tab/>
            </w:r>
            <w:r>
              <w:rPr>
                <w:noProof/>
                <w:webHidden/>
              </w:rPr>
              <w:fldChar w:fldCharType="begin"/>
            </w:r>
            <w:r>
              <w:rPr>
                <w:noProof/>
                <w:webHidden/>
              </w:rPr>
              <w:instrText xml:space="preserve"> PAGEREF _Toc87602403 \h </w:instrText>
            </w:r>
            <w:r>
              <w:rPr>
                <w:noProof/>
                <w:webHidden/>
              </w:rPr>
            </w:r>
            <w:r>
              <w:rPr>
                <w:noProof/>
                <w:webHidden/>
              </w:rPr>
              <w:fldChar w:fldCharType="separate"/>
            </w:r>
            <w:r>
              <w:rPr>
                <w:noProof/>
                <w:webHidden/>
              </w:rPr>
              <w:t>20</w:t>
            </w:r>
            <w:r>
              <w:rPr>
                <w:noProof/>
                <w:webHidden/>
              </w:rPr>
              <w:fldChar w:fldCharType="end"/>
            </w:r>
          </w:hyperlink>
        </w:p>
        <w:p w14:paraId="7D83B1FB" w14:textId="117C4A3B"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04" w:history="1">
            <w:r w:rsidRPr="005D2E77">
              <w:rPr>
                <w:rStyle w:val="Hiperhivatkozs"/>
                <w:noProof/>
              </w:rPr>
              <w:t>2.10.1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Primitív alakzatokra alapuló felismerés</w:t>
            </w:r>
            <w:r>
              <w:rPr>
                <w:noProof/>
                <w:webHidden/>
              </w:rPr>
              <w:tab/>
            </w:r>
            <w:r>
              <w:rPr>
                <w:noProof/>
                <w:webHidden/>
              </w:rPr>
              <w:fldChar w:fldCharType="begin"/>
            </w:r>
            <w:r>
              <w:rPr>
                <w:noProof/>
                <w:webHidden/>
              </w:rPr>
              <w:instrText xml:space="preserve"> PAGEREF _Toc87602404 \h </w:instrText>
            </w:r>
            <w:r>
              <w:rPr>
                <w:noProof/>
                <w:webHidden/>
              </w:rPr>
            </w:r>
            <w:r>
              <w:rPr>
                <w:noProof/>
                <w:webHidden/>
              </w:rPr>
              <w:fldChar w:fldCharType="separate"/>
            </w:r>
            <w:r>
              <w:rPr>
                <w:noProof/>
                <w:webHidden/>
              </w:rPr>
              <w:t>20</w:t>
            </w:r>
            <w:r>
              <w:rPr>
                <w:noProof/>
                <w:webHidden/>
              </w:rPr>
              <w:fldChar w:fldCharType="end"/>
            </w:r>
          </w:hyperlink>
        </w:p>
        <w:p w14:paraId="404FE8E3" w14:textId="41B79F6C"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05" w:history="1">
            <w:r w:rsidRPr="005D2E77">
              <w:rPr>
                <w:rStyle w:val="Hiperhivatkozs"/>
                <w:noProof/>
              </w:rPr>
              <w:t>2.10.2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Hurok alapú felismerés</w:t>
            </w:r>
            <w:r>
              <w:rPr>
                <w:noProof/>
                <w:webHidden/>
              </w:rPr>
              <w:tab/>
            </w:r>
            <w:r>
              <w:rPr>
                <w:noProof/>
                <w:webHidden/>
              </w:rPr>
              <w:fldChar w:fldCharType="begin"/>
            </w:r>
            <w:r>
              <w:rPr>
                <w:noProof/>
                <w:webHidden/>
              </w:rPr>
              <w:instrText xml:space="preserve"> PAGEREF _Toc87602405 \h </w:instrText>
            </w:r>
            <w:r>
              <w:rPr>
                <w:noProof/>
                <w:webHidden/>
              </w:rPr>
            </w:r>
            <w:r>
              <w:rPr>
                <w:noProof/>
                <w:webHidden/>
              </w:rPr>
              <w:fldChar w:fldCharType="separate"/>
            </w:r>
            <w:r>
              <w:rPr>
                <w:noProof/>
                <w:webHidden/>
              </w:rPr>
              <w:t>21</w:t>
            </w:r>
            <w:r>
              <w:rPr>
                <w:noProof/>
                <w:webHidden/>
              </w:rPr>
              <w:fldChar w:fldCharType="end"/>
            </w:r>
          </w:hyperlink>
        </w:p>
        <w:p w14:paraId="54A62C4C" w14:textId="63B6C350"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06" w:history="1">
            <w:r w:rsidRPr="005D2E77">
              <w:rPr>
                <w:rStyle w:val="Hiperhivatkozs"/>
                <w:noProof/>
              </w:rPr>
              <w:t>2.10.3</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ANN alapú felismerés</w:t>
            </w:r>
            <w:r>
              <w:rPr>
                <w:noProof/>
                <w:webHidden/>
              </w:rPr>
              <w:tab/>
            </w:r>
            <w:r>
              <w:rPr>
                <w:noProof/>
                <w:webHidden/>
              </w:rPr>
              <w:fldChar w:fldCharType="begin"/>
            </w:r>
            <w:r>
              <w:rPr>
                <w:noProof/>
                <w:webHidden/>
              </w:rPr>
              <w:instrText xml:space="preserve"> PAGEREF _Toc87602406 \h </w:instrText>
            </w:r>
            <w:r>
              <w:rPr>
                <w:noProof/>
                <w:webHidden/>
              </w:rPr>
            </w:r>
            <w:r>
              <w:rPr>
                <w:noProof/>
                <w:webHidden/>
              </w:rPr>
              <w:fldChar w:fldCharType="separate"/>
            </w:r>
            <w:r>
              <w:rPr>
                <w:noProof/>
                <w:webHidden/>
              </w:rPr>
              <w:t>23</w:t>
            </w:r>
            <w:r>
              <w:rPr>
                <w:noProof/>
                <w:webHidden/>
              </w:rPr>
              <w:fldChar w:fldCharType="end"/>
            </w:r>
          </w:hyperlink>
        </w:p>
        <w:p w14:paraId="05FE45AA" w14:textId="5B2FF5A0"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07" w:history="1">
            <w:r w:rsidRPr="005D2E77">
              <w:rPr>
                <w:rStyle w:val="Hiperhivatkozs"/>
                <w:noProof/>
              </w:rPr>
              <w:t>2.11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Fejlesztői környezet, programcsomagok</w:t>
            </w:r>
            <w:r>
              <w:rPr>
                <w:noProof/>
                <w:webHidden/>
              </w:rPr>
              <w:tab/>
            </w:r>
            <w:r>
              <w:rPr>
                <w:noProof/>
                <w:webHidden/>
              </w:rPr>
              <w:fldChar w:fldCharType="begin"/>
            </w:r>
            <w:r>
              <w:rPr>
                <w:noProof/>
                <w:webHidden/>
              </w:rPr>
              <w:instrText xml:space="preserve"> PAGEREF _Toc87602407 \h </w:instrText>
            </w:r>
            <w:r>
              <w:rPr>
                <w:noProof/>
                <w:webHidden/>
              </w:rPr>
            </w:r>
            <w:r>
              <w:rPr>
                <w:noProof/>
                <w:webHidden/>
              </w:rPr>
              <w:fldChar w:fldCharType="separate"/>
            </w:r>
            <w:r>
              <w:rPr>
                <w:noProof/>
                <w:webHidden/>
              </w:rPr>
              <w:t>23</w:t>
            </w:r>
            <w:r>
              <w:rPr>
                <w:noProof/>
                <w:webHidden/>
              </w:rPr>
              <w:fldChar w:fldCharType="end"/>
            </w:r>
          </w:hyperlink>
        </w:p>
        <w:p w14:paraId="06C34D5F" w14:textId="5E437269" w:rsidR="00237D49" w:rsidRDefault="00237D49">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602408" w:history="1">
            <w:r w:rsidRPr="005D2E77">
              <w:rPr>
                <w:rStyle w:val="Hiperhivatkozs"/>
                <w:noProof/>
              </w:rPr>
              <w:t>3</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A szoftver</w:t>
            </w:r>
            <w:r>
              <w:rPr>
                <w:noProof/>
                <w:webHidden/>
              </w:rPr>
              <w:tab/>
            </w:r>
            <w:r>
              <w:rPr>
                <w:noProof/>
                <w:webHidden/>
              </w:rPr>
              <w:fldChar w:fldCharType="begin"/>
            </w:r>
            <w:r>
              <w:rPr>
                <w:noProof/>
                <w:webHidden/>
              </w:rPr>
              <w:instrText xml:space="preserve"> PAGEREF _Toc87602408 \h </w:instrText>
            </w:r>
            <w:r>
              <w:rPr>
                <w:noProof/>
                <w:webHidden/>
              </w:rPr>
            </w:r>
            <w:r>
              <w:rPr>
                <w:noProof/>
                <w:webHidden/>
              </w:rPr>
              <w:fldChar w:fldCharType="separate"/>
            </w:r>
            <w:r>
              <w:rPr>
                <w:noProof/>
                <w:webHidden/>
              </w:rPr>
              <w:t>24</w:t>
            </w:r>
            <w:r>
              <w:rPr>
                <w:noProof/>
                <w:webHidden/>
              </w:rPr>
              <w:fldChar w:fldCharType="end"/>
            </w:r>
          </w:hyperlink>
        </w:p>
        <w:p w14:paraId="0D7BFB59" w14:textId="329A7C51"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09" w:history="1">
            <w:r w:rsidRPr="005D2E77">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Segédosz</w:t>
            </w:r>
            <w:r w:rsidRPr="005D2E77">
              <w:rPr>
                <w:rStyle w:val="Hiperhivatkozs"/>
                <w:noProof/>
              </w:rPr>
              <w:t>t</w:t>
            </w:r>
            <w:r w:rsidRPr="005D2E77">
              <w:rPr>
                <w:rStyle w:val="Hiperhivatkozs"/>
                <w:noProof/>
              </w:rPr>
              <w:t>ályok, konstansok</w:t>
            </w:r>
            <w:r>
              <w:rPr>
                <w:noProof/>
                <w:webHidden/>
              </w:rPr>
              <w:tab/>
            </w:r>
            <w:r>
              <w:rPr>
                <w:noProof/>
                <w:webHidden/>
              </w:rPr>
              <w:fldChar w:fldCharType="begin"/>
            </w:r>
            <w:r>
              <w:rPr>
                <w:noProof/>
                <w:webHidden/>
              </w:rPr>
              <w:instrText xml:space="preserve"> PAGEREF _Toc87602409 \h </w:instrText>
            </w:r>
            <w:r>
              <w:rPr>
                <w:noProof/>
                <w:webHidden/>
              </w:rPr>
            </w:r>
            <w:r>
              <w:rPr>
                <w:noProof/>
                <w:webHidden/>
              </w:rPr>
              <w:fldChar w:fldCharType="separate"/>
            </w:r>
            <w:r>
              <w:rPr>
                <w:noProof/>
                <w:webHidden/>
              </w:rPr>
              <w:t>24</w:t>
            </w:r>
            <w:r>
              <w:rPr>
                <w:noProof/>
                <w:webHidden/>
              </w:rPr>
              <w:fldChar w:fldCharType="end"/>
            </w:r>
          </w:hyperlink>
        </w:p>
        <w:p w14:paraId="686643E5" w14:textId="4E767BC3"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10" w:history="1">
            <w:r w:rsidRPr="005D2E77">
              <w:rPr>
                <w:rStyle w:val="Hiperhivatkozs"/>
                <w:noProof/>
              </w:rPr>
              <w:t>3.2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Bemenet és előfeldolgozás</w:t>
            </w:r>
            <w:r>
              <w:rPr>
                <w:noProof/>
                <w:webHidden/>
              </w:rPr>
              <w:tab/>
            </w:r>
            <w:r>
              <w:rPr>
                <w:noProof/>
                <w:webHidden/>
              </w:rPr>
              <w:fldChar w:fldCharType="begin"/>
            </w:r>
            <w:r>
              <w:rPr>
                <w:noProof/>
                <w:webHidden/>
              </w:rPr>
              <w:instrText xml:space="preserve"> PAGEREF _Toc87602410 \h </w:instrText>
            </w:r>
            <w:r>
              <w:rPr>
                <w:noProof/>
                <w:webHidden/>
              </w:rPr>
            </w:r>
            <w:r>
              <w:rPr>
                <w:noProof/>
                <w:webHidden/>
              </w:rPr>
              <w:fldChar w:fldCharType="separate"/>
            </w:r>
            <w:r>
              <w:rPr>
                <w:noProof/>
                <w:webHidden/>
              </w:rPr>
              <w:t>26</w:t>
            </w:r>
            <w:r>
              <w:rPr>
                <w:noProof/>
                <w:webHidden/>
              </w:rPr>
              <w:fldChar w:fldCharType="end"/>
            </w:r>
          </w:hyperlink>
        </w:p>
        <w:p w14:paraId="36479BBB" w14:textId="36FF6845"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11" w:history="1">
            <w:r w:rsidRPr="005D2E77">
              <w:rPr>
                <w:rStyle w:val="Hiperhivatkozs"/>
                <w:noProof/>
              </w:rPr>
              <w:t>3.2.1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Kép beolvasása, egyszerűsítése</w:t>
            </w:r>
            <w:r>
              <w:rPr>
                <w:noProof/>
                <w:webHidden/>
              </w:rPr>
              <w:tab/>
            </w:r>
            <w:r>
              <w:rPr>
                <w:noProof/>
                <w:webHidden/>
              </w:rPr>
              <w:fldChar w:fldCharType="begin"/>
            </w:r>
            <w:r>
              <w:rPr>
                <w:noProof/>
                <w:webHidden/>
              </w:rPr>
              <w:instrText xml:space="preserve"> PAGEREF _Toc87602411 \h </w:instrText>
            </w:r>
            <w:r>
              <w:rPr>
                <w:noProof/>
                <w:webHidden/>
              </w:rPr>
            </w:r>
            <w:r>
              <w:rPr>
                <w:noProof/>
                <w:webHidden/>
              </w:rPr>
              <w:fldChar w:fldCharType="separate"/>
            </w:r>
            <w:r>
              <w:rPr>
                <w:noProof/>
                <w:webHidden/>
              </w:rPr>
              <w:t>26</w:t>
            </w:r>
            <w:r>
              <w:rPr>
                <w:noProof/>
                <w:webHidden/>
              </w:rPr>
              <w:fldChar w:fldCharType="end"/>
            </w:r>
          </w:hyperlink>
        </w:p>
        <w:p w14:paraId="742E3237" w14:textId="760BF78E"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12" w:history="1">
            <w:r w:rsidRPr="005D2E77">
              <w:rPr>
                <w:rStyle w:val="Hiperhivatkozs"/>
                <w:noProof/>
              </w:rPr>
              <w:t>3.2.2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Kép transzformációi</w:t>
            </w:r>
            <w:r>
              <w:rPr>
                <w:noProof/>
                <w:webHidden/>
              </w:rPr>
              <w:tab/>
            </w:r>
            <w:r>
              <w:rPr>
                <w:noProof/>
                <w:webHidden/>
              </w:rPr>
              <w:fldChar w:fldCharType="begin"/>
            </w:r>
            <w:r>
              <w:rPr>
                <w:noProof/>
                <w:webHidden/>
              </w:rPr>
              <w:instrText xml:space="preserve"> PAGEREF _Toc87602412 \h </w:instrText>
            </w:r>
            <w:r>
              <w:rPr>
                <w:noProof/>
                <w:webHidden/>
              </w:rPr>
            </w:r>
            <w:r>
              <w:rPr>
                <w:noProof/>
                <w:webHidden/>
              </w:rPr>
              <w:fldChar w:fldCharType="separate"/>
            </w:r>
            <w:r>
              <w:rPr>
                <w:noProof/>
                <w:webHidden/>
              </w:rPr>
              <w:t>28</w:t>
            </w:r>
            <w:r>
              <w:rPr>
                <w:noProof/>
                <w:webHidden/>
              </w:rPr>
              <w:fldChar w:fldCharType="end"/>
            </w:r>
          </w:hyperlink>
        </w:p>
        <w:p w14:paraId="2B496DA7" w14:textId="05588C39"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13" w:history="1">
            <w:r w:rsidRPr="005D2E77">
              <w:rPr>
                <w:rStyle w:val="Hiperhivatkozs"/>
                <w:noProof/>
              </w:rPr>
              <w:t>3.3</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Komponensek és összeköttetések helyének beazonosítása</w:t>
            </w:r>
            <w:r>
              <w:rPr>
                <w:noProof/>
                <w:webHidden/>
              </w:rPr>
              <w:tab/>
            </w:r>
            <w:r>
              <w:rPr>
                <w:noProof/>
                <w:webHidden/>
              </w:rPr>
              <w:fldChar w:fldCharType="begin"/>
            </w:r>
            <w:r>
              <w:rPr>
                <w:noProof/>
                <w:webHidden/>
              </w:rPr>
              <w:instrText xml:space="preserve"> PAGEREF _Toc87602413 \h </w:instrText>
            </w:r>
            <w:r>
              <w:rPr>
                <w:noProof/>
                <w:webHidden/>
              </w:rPr>
            </w:r>
            <w:r>
              <w:rPr>
                <w:noProof/>
                <w:webHidden/>
              </w:rPr>
              <w:fldChar w:fldCharType="separate"/>
            </w:r>
            <w:r>
              <w:rPr>
                <w:noProof/>
                <w:webHidden/>
              </w:rPr>
              <w:t>33</w:t>
            </w:r>
            <w:r>
              <w:rPr>
                <w:noProof/>
                <w:webHidden/>
              </w:rPr>
              <w:fldChar w:fldCharType="end"/>
            </w:r>
          </w:hyperlink>
        </w:p>
        <w:p w14:paraId="3B007B4E" w14:textId="7C970AB8"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14" w:history="1">
            <w:r w:rsidRPr="005D2E77">
              <w:rPr>
                <w:rStyle w:val="Hiperhivatkozs"/>
                <w:noProof/>
              </w:rPr>
              <w:t>3.3.1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Vonalak felismerése, feldolgozása</w:t>
            </w:r>
            <w:r>
              <w:rPr>
                <w:noProof/>
                <w:webHidden/>
              </w:rPr>
              <w:tab/>
            </w:r>
            <w:r>
              <w:rPr>
                <w:noProof/>
                <w:webHidden/>
              </w:rPr>
              <w:fldChar w:fldCharType="begin"/>
            </w:r>
            <w:r>
              <w:rPr>
                <w:noProof/>
                <w:webHidden/>
              </w:rPr>
              <w:instrText xml:space="preserve"> PAGEREF _Toc87602414 \h </w:instrText>
            </w:r>
            <w:r>
              <w:rPr>
                <w:noProof/>
                <w:webHidden/>
              </w:rPr>
            </w:r>
            <w:r>
              <w:rPr>
                <w:noProof/>
                <w:webHidden/>
              </w:rPr>
              <w:fldChar w:fldCharType="separate"/>
            </w:r>
            <w:r>
              <w:rPr>
                <w:noProof/>
                <w:webHidden/>
              </w:rPr>
              <w:t>33</w:t>
            </w:r>
            <w:r>
              <w:rPr>
                <w:noProof/>
                <w:webHidden/>
              </w:rPr>
              <w:fldChar w:fldCharType="end"/>
            </w:r>
          </w:hyperlink>
        </w:p>
        <w:p w14:paraId="1C873ECC" w14:textId="0FCF9087"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15" w:history="1">
            <w:r w:rsidRPr="005D2E77">
              <w:rPr>
                <w:rStyle w:val="Hiperhivatkozs"/>
                <w:noProof/>
              </w:rPr>
              <w:t>3.3.2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Komponensek keresése</w:t>
            </w:r>
            <w:r>
              <w:rPr>
                <w:noProof/>
                <w:webHidden/>
              </w:rPr>
              <w:tab/>
            </w:r>
            <w:r>
              <w:rPr>
                <w:noProof/>
                <w:webHidden/>
              </w:rPr>
              <w:fldChar w:fldCharType="begin"/>
            </w:r>
            <w:r>
              <w:rPr>
                <w:noProof/>
                <w:webHidden/>
              </w:rPr>
              <w:instrText xml:space="preserve"> PAGEREF _Toc87602415 \h </w:instrText>
            </w:r>
            <w:r>
              <w:rPr>
                <w:noProof/>
                <w:webHidden/>
              </w:rPr>
            </w:r>
            <w:r>
              <w:rPr>
                <w:noProof/>
                <w:webHidden/>
              </w:rPr>
              <w:fldChar w:fldCharType="separate"/>
            </w:r>
            <w:r>
              <w:rPr>
                <w:noProof/>
                <w:webHidden/>
              </w:rPr>
              <w:t>34</w:t>
            </w:r>
            <w:r>
              <w:rPr>
                <w:noProof/>
                <w:webHidden/>
              </w:rPr>
              <w:fldChar w:fldCharType="end"/>
            </w:r>
          </w:hyperlink>
        </w:p>
        <w:p w14:paraId="0B80DB53" w14:textId="4C516A65"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16" w:history="1">
            <w:r w:rsidRPr="005D2E77">
              <w:rPr>
                <w:rStyle w:val="Hiperhivatkozs"/>
                <w:noProof/>
              </w:rPr>
              <w:t>3.4</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Komponensek felismerése, CNN</w:t>
            </w:r>
            <w:r>
              <w:rPr>
                <w:noProof/>
                <w:webHidden/>
              </w:rPr>
              <w:tab/>
            </w:r>
            <w:r>
              <w:rPr>
                <w:noProof/>
                <w:webHidden/>
              </w:rPr>
              <w:fldChar w:fldCharType="begin"/>
            </w:r>
            <w:r>
              <w:rPr>
                <w:noProof/>
                <w:webHidden/>
              </w:rPr>
              <w:instrText xml:space="preserve"> PAGEREF _Toc87602416 \h </w:instrText>
            </w:r>
            <w:r>
              <w:rPr>
                <w:noProof/>
                <w:webHidden/>
              </w:rPr>
            </w:r>
            <w:r>
              <w:rPr>
                <w:noProof/>
                <w:webHidden/>
              </w:rPr>
              <w:fldChar w:fldCharType="separate"/>
            </w:r>
            <w:r>
              <w:rPr>
                <w:noProof/>
                <w:webHidden/>
              </w:rPr>
              <w:t>35</w:t>
            </w:r>
            <w:r>
              <w:rPr>
                <w:noProof/>
                <w:webHidden/>
              </w:rPr>
              <w:fldChar w:fldCharType="end"/>
            </w:r>
          </w:hyperlink>
        </w:p>
        <w:p w14:paraId="696AB001" w14:textId="59B888D2"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17" w:history="1">
            <w:r w:rsidRPr="005D2E77">
              <w:rPr>
                <w:rStyle w:val="Hiperhivatkozs"/>
                <w:noProof/>
              </w:rPr>
              <w:t>3.4.1</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Komponensek feldolgozása</w:t>
            </w:r>
            <w:r>
              <w:rPr>
                <w:noProof/>
                <w:webHidden/>
              </w:rPr>
              <w:tab/>
            </w:r>
            <w:r>
              <w:rPr>
                <w:noProof/>
                <w:webHidden/>
              </w:rPr>
              <w:fldChar w:fldCharType="begin"/>
            </w:r>
            <w:r>
              <w:rPr>
                <w:noProof/>
                <w:webHidden/>
              </w:rPr>
              <w:instrText xml:space="preserve"> PAGEREF _Toc87602417 \h </w:instrText>
            </w:r>
            <w:r>
              <w:rPr>
                <w:noProof/>
                <w:webHidden/>
              </w:rPr>
            </w:r>
            <w:r>
              <w:rPr>
                <w:noProof/>
                <w:webHidden/>
              </w:rPr>
              <w:fldChar w:fldCharType="separate"/>
            </w:r>
            <w:r>
              <w:rPr>
                <w:noProof/>
                <w:webHidden/>
              </w:rPr>
              <w:t>35</w:t>
            </w:r>
            <w:r>
              <w:rPr>
                <w:noProof/>
                <w:webHidden/>
              </w:rPr>
              <w:fldChar w:fldCharType="end"/>
            </w:r>
          </w:hyperlink>
        </w:p>
        <w:p w14:paraId="3CEF00B0" w14:textId="229704C8" w:rsidR="00237D49" w:rsidRDefault="00237D49">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602418" w:history="1">
            <w:r w:rsidRPr="005D2E77">
              <w:rPr>
                <w:rStyle w:val="Hiperhivatkozs"/>
                <w:noProof/>
              </w:rPr>
              <w:t>3.4.2</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CNN</w:t>
            </w:r>
            <w:r>
              <w:rPr>
                <w:noProof/>
                <w:webHidden/>
              </w:rPr>
              <w:tab/>
            </w:r>
            <w:r>
              <w:rPr>
                <w:noProof/>
                <w:webHidden/>
              </w:rPr>
              <w:fldChar w:fldCharType="begin"/>
            </w:r>
            <w:r>
              <w:rPr>
                <w:noProof/>
                <w:webHidden/>
              </w:rPr>
              <w:instrText xml:space="preserve"> PAGEREF _Toc87602418 \h </w:instrText>
            </w:r>
            <w:r>
              <w:rPr>
                <w:noProof/>
                <w:webHidden/>
              </w:rPr>
            </w:r>
            <w:r>
              <w:rPr>
                <w:noProof/>
                <w:webHidden/>
              </w:rPr>
              <w:fldChar w:fldCharType="separate"/>
            </w:r>
            <w:r>
              <w:rPr>
                <w:noProof/>
                <w:webHidden/>
              </w:rPr>
              <w:t>36</w:t>
            </w:r>
            <w:r>
              <w:rPr>
                <w:noProof/>
                <w:webHidden/>
              </w:rPr>
              <w:fldChar w:fldCharType="end"/>
            </w:r>
          </w:hyperlink>
        </w:p>
        <w:p w14:paraId="37FA301D" w14:textId="60A0728D"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19" w:history="1">
            <w:r w:rsidRPr="005D2E77">
              <w:rPr>
                <w:rStyle w:val="Hiperhivatkozs"/>
                <w:noProof/>
              </w:rPr>
              <w:t>3.5</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Összeköttetések azonosítása</w:t>
            </w:r>
            <w:r>
              <w:rPr>
                <w:noProof/>
                <w:webHidden/>
              </w:rPr>
              <w:tab/>
            </w:r>
            <w:r>
              <w:rPr>
                <w:noProof/>
                <w:webHidden/>
              </w:rPr>
              <w:fldChar w:fldCharType="begin"/>
            </w:r>
            <w:r>
              <w:rPr>
                <w:noProof/>
                <w:webHidden/>
              </w:rPr>
              <w:instrText xml:space="preserve"> PAGEREF _Toc87602419 \h </w:instrText>
            </w:r>
            <w:r>
              <w:rPr>
                <w:noProof/>
                <w:webHidden/>
              </w:rPr>
            </w:r>
            <w:r>
              <w:rPr>
                <w:noProof/>
                <w:webHidden/>
              </w:rPr>
              <w:fldChar w:fldCharType="separate"/>
            </w:r>
            <w:r>
              <w:rPr>
                <w:noProof/>
                <w:webHidden/>
              </w:rPr>
              <w:t>38</w:t>
            </w:r>
            <w:r>
              <w:rPr>
                <w:noProof/>
                <w:webHidden/>
              </w:rPr>
              <w:fldChar w:fldCharType="end"/>
            </w:r>
          </w:hyperlink>
        </w:p>
        <w:p w14:paraId="141489A7" w14:textId="6EF54A38" w:rsidR="00237D49" w:rsidRDefault="00237D49">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602420" w:history="1">
            <w:r w:rsidRPr="005D2E77">
              <w:rPr>
                <w:rStyle w:val="Hiperhivatkozs"/>
                <w:noProof/>
              </w:rPr>
              <w:t>3.6</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Kimenet generálása</w:t>
            </w:r>
            <w:r>
              <w:rPr>
                <w:noProof/>
                <w:webHidden/>
              </w:rPr>
              <w:tab/>
            </w:r>
            <w:r>
              <w:rPr>
                <w:noProof/>
                <w:webHidden/>
              </w:rPr>
              <w:fldChar w:fldCharType="begin"/>
            </w:r>
            <w:r>
              <w:rPr>
                <w:noProof/>
                <w:webHidden/>
              </w:rPr>
              <w:instrText xml:space="preserve"> PAGEREF _Toc87602420 \h </w:instrText>
            </w:r>
            <w:r>
              <w:rPr>
                <w:noProof/>
                <w:webHidden/>
              </w:rPr>
            </w:r>
            <w:r>
              <w:rPr>
                <w:noProof/>
                <w:webHidden/>
              </w:rPr>
              <w:fldChar w:fldCharType="separate"/>
            </w:r>
            <w:r>
              <w:rPr>
                <w:noProof/>
                <w:webHidden/>
              </w:rPr>
              <w:t>40</w:t>
            </w:r>
            <w:r>
              <w:rPr>
                <w:noProof/>
                <w:webHidden/>
              </w:rPr>
              <w:fldChar w:fldCharType="end"/>
            </w:r>
          </w:hyperlink>
        </w:p>
        <w:p w14:paraId="72F17939" w14:textId="7496559C" w:rsidR="00237D49" w:rsidRDefault="00237D49">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602421" w:history="1">
            <w:r w:rsidRPr="005D2E77">
              <w:rPr>
                <w:rStyle w:val="Hiperhivatkozs"/>
                <w:noProof/>
              </w:rPr>
              <w:t>4</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Tesztelés</w:t>
            </w:r>
            <w:r>
              <w:rPr>
                <w:noProof/>
                <w:webHidden/>
              </w:rPr>
              <w:tab/>
            </w:r>
            <w:r>
              <w:rPr>
                <w:noProof/>
                <w:webHidden/>
              </w:rPr>
              <w:fldChar w:fldCharType="begin"/>
            </w:r>
            <w:r>
              <w:rPr>
                <w:noProof/>
                <w:webHidden/>
              </w:rPr>
              <w:instrText xml:space="preserve"> PAGEREF _Toc87602421 \h </w:instrText>
            </w:r>
            <w:r>
              <w:rPr>
                <w:noProof/>
                <w:webHidden/>
              </w:rPr>
            </w:r>
            <w:r>
              <w:rPr>
                <w:noProof/>
                <w:webHidden/>
              </w:rPr>
              <w:fldChar w:fldCharType="separate"/>
            </w:r>
            <w:r>
              <w:rPr>
                <w:noProof/>
                <w:webHidden/>
              </w:rPr>
              <w:t>42</w:t>
            </w:r>
            <w:r>
              <w:rPr>
                <w:noProof/>
                <w:webHidden/>
              </w:rPr>
              <w:fldChar w:fldCharType="end"/>
            </w:r>
          </w:hyperlink>
        </w:p>
        <w:p w14:paraId="34C46A55" w14:textId="467AD78B" w:rsidR="00237D49" w:rsidRDefault="00237D49">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602422" w:history="1">
            <w:r w:rsidRPr="005D2E77">
              <w:rPr>
                <w:rStyle w:val="Hiperhivatkozs"/>
                <w:noProof/>
              </w:rPr>
              <w:t>5</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Irodalomjegyzék</w:t>
            </w:r>
            <w:r>
              <w:rPr>
                <w:noProof/>
                <w:webHidden/>
              </w:rPr>
              <w:tab/>
            </w:r>
            <w:r>
              <w:rPr>
                <w:noProof/>
                <w:webHidden/>
              </w:rPr>
              <w:fldChar w:fldCharType="begin"/>
            </w:r>
            <w:r>
              <w:rPr>
                <w:noProof/>
                <w:webHidden/>
              </w:rPr>
              <w:instrText xml:space="preserve"> PAGEREF _Toc87602422 \h </w:instrText>
            </w:r>
            <w:r>
              <w:rPr>
                <w:noProof/>
                <w:webHidden/>
              </w:rPr>
            </w:r>
            <w:r>
              <w:rPr>
                <w:noProof/>
                <w:webHidden/>
              </w:rPr>
              <w:fldChar w:fldCharType="separate"/>
            </w:r>
            <w:r>
              <w:rPr>
                <w:noProof/>
                <w:webHidden/>
              </w:rPr>
              <w:t>43</w:t>
            </w:r>
            <w:r>
              <w:rPr>
                <w:noProof/>
                <w:webHidden/>
              </w:rPr>
              <w:fldChar w:fldCharType="end"/>
            </w:r>
          </w:hyperlink>
        </w:p>
        <w:p w14:paraId="6E3004A2" w14:textId="3D61FBC7" w:rsidR="00237D49" w:rsidRDefault="00237D49">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602423" w:history="1">
            <w:r w:rsidRPr="005D2E77">
              <w:rPr>
                <w:rStyle w:val="Hiperhivatkozs"/>
                <w:noProof/>
              </w:rPr>
              <w:t>6</w:t>
            </w:r>
            <w:r>
              <w:rPr>
                <w:rFonts w:asciiTheme="minorHAnsi" w:eastAsiaTheme="minorEastAsia" w:hAnsiTheme="minorHAnsi" w:cstheme="minorBidi"/>
                <w:noProof/>
                <w:color w:val="auto"/>
                <w:kern w:val="0"/>
                <w:sz w:val="22"/>
                <w:szCs w:val="22"/>
                <w:lang w:eastAsia="hu-HU" w:bidi="ar-SA"/>
              </w:rPr>
              <w:tab/>
            </w:r>
            <w:r w:rsidRPr="005D2E77">
              <w:rPr>
                <w:rStyle w:val="Hiperhivatkozs"/>
                <w:noProof/>
              </w:rPr>
              <w:t>Mellékletek</w:t>
            </w:r>
            <w:r>
              <w:rPr>
                <w:noProof/>
                <w:webHidden/>
              </w:rPr>
              <w:tab/>
            </w:r>
            <w:r>
              <w:rPr>
                <w:noProof/>
                <w:webHidden/>
              </w:rPr>
              <w:fldChar w:fldCharType="begin"/>
            </w:r>
            <w:r>
              <w:rPr>
                <w:noProof/>
                <w:webHidden/>
              </w:rPr>
              <w:instrText xml:space="preserve"> PAGEREF _Toc87602423 \h </w:instrText>
            </w:r>
            <w:r>
              <w:rPr>
                <w:noProof/>
                <w:webHidden/>
              </w:rPr>
            </w:r>
            <w:r>
              <w:rPr>
                <w:noProof/>
                <w:webHidden/>
              </w:rPr>
              <w:fldChar w:fldCharType="separate"/>
            </w:r>
            <w:r>
              <w:rPr>
                <w:noProof/>
                <w:webHidden/>
              </w:rPr>
              <w:t>45</w:t>
            </w:r>
            <w:r>
              <w:rPr>
                <w:noProof/>
                <w:webHidden/>
              </w:rPr>
              <w:fldChar w:fldCharType="end"/>
            </w:r>
          </w:hyperlink>
        </w:p>
        <w:p w14:paraId="1C069048" w14:textId="432EBF2D"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7602384"/>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7602385"/>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7602386"/>
      <w:r w:rsidRPr="00F72713">
        <w:t>Kapcsolási rajzok</w:t>
      </w:r>
      <w:bookmarkEnd w:id="4"/>
    </w:p>
    <w:p w14:paraId="6127BF46" w14:textId="39712885" w:rsidR="00A71D40" w:rsidRDefault="001A427A" w:rsidP="00DB309C">
      <w:pPr>
        <w:pStyle w:val="mynormal"/>
      </w:pPr>
      <w:r>
        <w:rPr>
          <w:noProof/>
        </w:rPr>
        <mc:AlternateContent>
          <mc:Choice Requires="wps">
            <w:drawing>
              <wp:anchor distT="0" distB="0" distL="114300" distR="114300" simplePos="0" relativeHeight="251682816" behindDoc="0" locked="0" layoutInCell="1" allowOverlap="1" wp14:anchorId="0F0A14A9" wp14:editId="452C3841">
                <wp:simplePos x="0" y="0"/>
                <wp:positionH relativeFrom="margin">
                  <wp:align>left</wp:align>
                </wp:positionH>
                <wp:positionV relativeFrom="paragraph">
                  <wp:posOffset>3321050</wp:posOffset>
                </wp:positionV>
                <wp:extent cx="5573395" cy="609600"/>
                <wp:effectExtent l="0" t="0" r="8255" b="0"/>
                <wp:wrapTopAndBottom/>
                <wp:docPr id="1" name="Szövegdoboz 1"/>
                <wp:cNvGraphicFramePr/>
                <a:graphic xmlns:a="http://schemas.openxmlformats.org/drawingml/2006/main">
                  <a:graphicData uri="http://schemas.microsoft.com/office/word/2010/wordprocessingShape">
                    <wps:wsp>
                      <wps:cNvSpPr txBox="1"/>
                      <wps:spPr>
                        <a:xfrm>
                          <a:off x="0" y="0"/>
                          <a:ext cx="5573395" cy="609600"/>
                        </a:xfrm>
                        <a:prstGeom prst="rect">
                          <a:avLst/>
                        </a:prstGeom>
                        <a:solidFill>
                          <a:prstClr val="white"/>
                        </a:solidFill>
                        <a:ln>
                          <a:noFill/>
                        </a:ln>
                      </wps:spPr>
                      <wps:txbx>
                        <w:txbxContent>
                          <w:p w14:paraId="729EC19C" w14:textId="17F320A3"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8E4D0B">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0A14A9" id="_x0000_t202" coordsize="21600,21600" o:spt="202" path="m,l,21600r21600,l21600,xe">
                <v:stroke joinstyle="miter"/>
                <v:path gradientshapeok="t" o:connecttype="rect"/>
              </v:shapetype>
              <v:shape id="Szövegdoboz 1" o:spid="_x0000_s1026" type="#_x0000_t202" style="position:absolute;left:0;text-align:left;margin-left:0;margin-top:261.5pt;width:438.85pt;height:48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" stroked="f">
                <v:textbox inset="0,0,0,0">
                  <w:txbxContent>
                    <w:p w14:paraId="729EC19C" w14:textId="17F320A3"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8E4D0B">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v:textbox>
                <w10:wrap type="topAndBottom" anchorx="margin"/>
              </v:shape>
            </w:pict>
          </mc:Fallback>
        </mc:AlternateContent>
      </w:r>
      <w:r w:rsidR="002C0B0C">
        <w:rPr>
          <w:noProof/>
        </w:rPr>
        <w:drawing>
          <wp:anchor distT="0" distB="0" distL="114300" distR="114300" simplePos="0" relativeHeight="251680768" behindDoc="0" locked="0" layoutInCell="1" allowOverlap="1" wp14:anchorId="699120D6" wp14:editId="7A5A2A9D">
            <wp:simplePos x="0" y="0"/>
            <wp:positionH relativeFrom="margin">
              <wp:align>center</wp:align>
            </wp:positionH>
            <wp:positionV relativeFrom="paragraph">
              <wp:posOffset>1997710</wp:posOffset>
            </wp:positionV>
            <wp:extent cx="4758055" cy="1281430"/>
            <wp:effectExtent l="0" t="0" r="4445"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0B5">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54FE183A" w14:textId="180358FD"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BF5B80">
        <w:t>[12]</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(1. ábra)</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5" w:name="_Toc87602387"/>
      <w:r>
        <w:lastRenderedPageBreak/>
        <w:t>A probléma bemutatása</w:t>
      </w:r>
      <w:bookmarkEnd w:id="5"/>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6" w:name="_Toc87602388"/>
      <w:r>
        <w:t>Képek előfeldolgozása</w:t>
      </w:r>
      <w:bookmarkEnd w:id="6"/>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7" w:name="_Toc87602389"/>
      <w:proofErr w:type="spellStart"/>
      <w:r>
        <w:t>Thresholding</w:t>
      </w:r>
      <w:bookmarkEnd w:id="7"/>
      <w:proofErr w:type="spellEnd"/>
    </w:p>
    <w:p w14:paraId="6E091292" w14:textId="1DD8C528" w:rsidR="00594A17" w:rsidRDefault="00594A17" w:rsidP="00DB309C">
      <w:pPr>
        <w:pStyle w:val="mynormal"/>
      </w:pPr>
      <w:r>
        <w:t xml:space="preserve">Az egyik legalapvetőbb képfeldolgozási metódus a </w:t>
      </w:r>
      <w:r w:rsidR="0024721C">
        <w:t>küszöbölés (</w:t>
      </w:r>
      <w:proofErr w:type="spellStart"/>
      <w:r>
        <w:t>thresholding</w:t>
      </w:r>
      <w:proofErr w:type="spellEnd"/>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xml:space="preserve">, ezáltal </w:t>
      </w:r>
      <w:proofErr w:type="spellStart"/>
      <w:r w:rsidR="0024721C">
        <w:t>binarizálva</w:t>
      </w:r>
      <w:proofErr w:type="spellEnd"/>
      <w:r w:rsidR="0024721C">
        <w:t xml:space="preserve"> a képet. Azt, hogy melyik pixelekhez melyik intenzitást rendeljük, azt a küszöbölés típusa dönti el.</w:t>
      </w:r>
      <w:r w:rsidR="00BB6CEA">
        <w:t xml:space="preserve"> A </w:t>
      </w:r>
      <w:proofErr w:type="spellStart"/>
      <w:r w:rsidR="00BB6CEA">
        <w:t>binarizálás</w:t>
      </w:r>
      <w:proofErr w:type="spellEnd"/>
      <w:r w:rsidR="00BB6CEA">
        <w:t xml:space="preserve">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BF5B80">
        <w:t>[4]</w:t>
      </w:r>
      <w:r w:rsidR="00CC641E">
        <w:fldChar w:fldCharType="end"/>
      </w:r>
      <w:r w:rsidR="004C141F">
        <w:fldChar w:fldCharType="begin"/>
      </w:r>
      <w:r w:rsidR="004C141F">
        <w:instrText xml:space="preserve"> REF _Ref67392766 \r \h </w:instrText>
      </w:r>
      <w:r w:rsidR="004C141F">
        <w:fldChar w:fldCharType="separate"/>
      </w:r>
      <w:r w:rsidR="00BF5B80">
        <w:t>[11]</w:t>
      </w:r>
      <w:r w:rsidR="004C141F">
        <w:fldChar w:fldCharType="end"/>
      </w:r>
    </w:p>
    <w:p w14:paraId="7C8C53BF" w14:textId="2CB080D6" w:rsidR="00047FE9" w:rsidRDefault="0024721C" w:rsidP="00DB309C">
      <w:pPr>
        <w:pStyle w:val="mynormal"/>
      </w:pPr>
      <w:r>
        <w:t>A</w:t>
      </w:r>
      <w:r w:rsidR="008C099A">
        <w:t xml:space="preserve"> leggyakoribb</w:t>
      </w:r>
      <w:r w:rsidR="003A34AD">
        <w:t xml:space="preserve"> </w:t>
      </w:r>
      <w:proofErr w:type="spellStart"/>
      <w:r>
        <w:t>thresholding</w:t>
      </w:r>
      <w:proofErr w:type="spellEnd"/>
      <w:r>
        <w:t xml:space="preserve">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 xml:space="preserve">Ilyen esetben a bemeneti szürkeárnyalatos kép minden </w:t>
      </w:r>
      <w:proofErr w:type="spellStart"/>
      <w:r w:rsidR="00B46532">
        <w:t>pixelje</w:t>
      </w:r>
      <w:proofErr w:type="spellEnd"/>
      <w:r w:rsidR="00B46532">
        <w:t xml:space="preserv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BF5B80">
        <w:t>[4]</w:t>
      </w:r>
      <w:r w:rsidR="00CC641E">
        <w:fldChar w:fldCharType="end"/>
      </w:r>
    </w:p>
    <w:p w14:paraId="47B870C0" w14:textId="09E3EAE2" w:rsidR="00BD2BCB" w:rsidRDefault="008602CC" w:rsidP="00DB309C">
      <w:pPr>
        <w:pStyle w:val="mynormal"/>
      </w:pPr>
      <w:r>
        <w:t xml:space="preserve">Egy másik változata az </w:t>
      </w:r>
      <w:proofErr w:type="spellStart"/>
      <w:r w:rsidRPr="00C0217F">
        <w:t>adaptive</w:t>
      </w:r>
      <w:proofErr w:type="spellEnd"/>
      <w:r w:rsidRPr="00C0217F">
        <w:t xml:space="preserve"> </w:t>
      </w:r>
      <w:proofErr w:type="spellStart"/>
      <w:r w:rsidRPr="00C0217F">
        <w:t>threshold</w:t>
      </w:r>
      <w:proofErr w:type="spellEnd"/>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w:t>
      </w:r>
      <w:proofErr w:type="spellStart"/>
      <w:r w:rsidR="00393687">
        <w:t>mean</w:t>
      </w:r>
      <w:proofErr w:type="spellEnd"/>
      <w:r w:rsidR="00712576">
        <w:t xml:space="preserve"> </w:t>
      </w:r>
      <w:proofErr w:type="spellStart"/>
      <w:r w:rsidR="00712576">
        <w:t>thresholding</w:t>
      </w:r>
      <w:proofErr w:type="spellEnd"/>
      <w:r w:rsidR="00393687">
        <w:t>)</w:t>
      </w:r>
      <w:r w:rsidR="00BD2BCB">
        <w:t>, amely esetén minden pixel ugyanakkora súllyal számít az átlagba. A második a gaussian átlag</w:t>
      </w:r>
      <w:r w:rsidR="00712576">
        <w:t xml:space="preserve"> (gaussian </w:t>
      </w:r>
      <w:proofErr w:type="spellStart"/>
      <w:r w:rsidR="00712576">
        <w:t>thresholding</w:t>
      </w:r>
      <w:proofErr w:type="spellEnd"/>
      <w:r w:rsidR="00712576">
        <w:t>)</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3360" behindDoc="0" locked="0" layoutInCell="1" allowOverlap="1" wp14:anchorId="37E253EB" wp14:editId="00B47A7A">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063FC658"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8E4D0B">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53EB" id="Szövegdoboz 9" o:spid="_x0000_s1027" type="#_x0000_t202" style="position:absolute;left:0;text-align:left;margin-left:0;margin-top:427.5pt;width:436.2pt;height:4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" stroked="f">
                <v:textbox inset="0,0,0,0">
                  <w:txbxContent>
                    <w:p w14:paraId="399EB78F" w14:textId="063FC658"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8E4D0B">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BF5B80">
        <w:t>[4]</w:t>
      </w:r>
      <w:r w:rsidR="00CC641E">
        <w:fldChar w:fldCharType="end"/>
      </w:r>
    </w:p>
    <w:p w14:paraId="6CB653B8" w14:textId="027F03FC" w:rsidR="00C74749" w:rsidRDefault="001808E5" w:rsidP="00DB309C">
      <w:pPr>
        <w:pStyle w:val="mynormal"/>
      </w:pPr>
      <w:r>
        <w:rPr>
          <w:noProof/>
        </w:rPr>
        <w:drawing>
          <wp:anchor distT="0" distB="0" distL="114300" distR="114300" simplePos="0" relativeHeight="251661312" behindDoc="0" locked="0" layoutInCell="1" allowOverlap="1" wp14:anchorId="6AD7B7E7" wp14:editId="47FB4D2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w:t>
      </w:r>
      <w:proofErr w:type="spellStart"/>
      <w:r w:rsidR="00C74749">
        <w:t>adaptive</w:t>
      </w:r>
      <w:proofErr w:type="spellEnd"/>
      <w:r w:rsidR="00C74749">
        <w:t xml:space="preserve"> </w:t>
      </w:r>
      <w:proofErr w:type="spellStart"/>
      <w:r w:rsidR="00C74749">
        <w:t>threshold</w:t>
      </w:r>
      <w:proofErr w:type="spellEnd"/>
      <w:r w:rsidR="00C74749">
        <w:t xml:space="preserve"> akkor mutat előnyt a szimpla </w:t>
      </w:r>
      <w:proofErr w:type="spellStart"/>
      <w:r w:rsidR="00C74749">
        <w:t>thresholding</w:t>
      </w:r>
      <w:proofErr w:type="spellEnd"/>
      <w:r w:rsidR="00C74749">
        <w:t xml:space="preserve"> ellenében, amikor a </w:t>
      </w:r>
      <w:proofErr w:type="spellStart"/>
      <w:r w:rsidR="00C74749">
        <w:t>binarizálandó</w:t>
      </w:r>
      <w:proofErr w:type="spellEnd"/>
      <w:r w:rsidR="00C74749">
        <w:t xml:space="preserve">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w:t>
      </w:r>
      <w:proofErr w:type="spellStart"/>
      <w:r w:rsidR="00F0426D">
        <w:t>adaptive</w:t>
      </w:r>
      <w:proofErr w:type="spellEnd"/>
      <w:r w:rsidR="00F0426D">
        <w:t xml:space="preser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BF5B80">
        <w:t>[4]</w:t>
      </w:r>
      <w:r w:rsidR="00CC641E">
        <w:fldChar w:fldCharType="end"/>
      </w:r>
    </w:p>
    <w:p w14:paraId="2E75C34B" w14:textId="77777777" w:rsidR="00047FE9" w:rsidRDefault="00047FE9" w:rsidP="00047FE9">
      <w:pPr>
        <w:pStyle w:val="Cmsor3"/>
      </w:pPr>
      <w:bookmarkStart w:id="8" w:name="_Toc87602390"/>
      <w:r>
        <w:lastRenderedPageBreak/>
        <w:t>Morfológiai transzformációk</w:t>
      </w:r>
      <w:bookmarkEnd w:id="8"/>
    </w:p>
    <w:p w14:paraId="30470DF9" w14:textId="71AFB158"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w:t>
      </w:r>
      <w:proofErr w:type="spellStart"/>
      <w:r w:rsidR="00702FED">
        <w:t>binarizált</w:t>
      </w:r>
      <w:proofErr w:type="spellEnd"/>
      <w:r w:rsidR="00702FED">
        <w:t xml:space="preserve"> képeken alkalmazzák, de használható szürkeárnyalatos képeken is. </w:t>
      </w:r>
      <w:r w:rsidR="00D367AE">
        <w:t>A transzformáció a strukturális elem (</w:t>
      </w:r>
      <w:proofErr w:type="spellStart"/>
      <w:r w:rsidR="00D367AE">
        <w:t>structuring</w:t>
      </w:r>
      <w:proofErr w:type="spellEnd"/>
      <w:r w:rsidR="00D367AE">
        <w:t xml:space="preserve"> </w:t>
      </w:r>
      <w:proofErr w:type="spellStart"/>
      <w:r w:rsidR="00D367AE">
        <w:t>element</w:t>
      </w:r>
      <w:proofErr w:type="spellEnd"/>
      <w:r w:rsidR="00D367AE">
        <w:t>) segítségével hajtja végre műveleteit. A strukturális elem egy kernel, amely alakja, mérete szabadon választható, és van egy rögzítési pontja (</w:t>
      </w:r>
      <w:proofErr w:type="spellStart"/>
      <w:r w:rsidR="00D367AE">
        <w:t>anchor</w:t>
      </w:r>
      <w:proofErr w:type="spellEnd"/>
      <w:r w:rsidR="00D367AE">
        <w:t xml:space="preserve"> </w:t>
      </w:r>
      <w:proofErr w:type="spellStart"/>
      <w:r w:rsidR="00D367AE">
        <w:t>point</w:t>
      </w:r>
      <w:proofErr w:type="spellEnd"/>
      <w:r w:rsidR="00D367AE">
        <w:t>).</w:t>
      </w:r>
      <w:r w:rsidR="001E1887">
        <w:t xml:space="preserve"> Általában a kernel négyzet alakú, és a középpontja az </w:t>
      </w:r>
      <w:proofErr w:type="spellStart"/>
      <w:r w:rsidR="001E1887">
        <w:t>anchor</w:t>
      </w:r>
      <w:proofErr w:type="spellEnd"/>
      <w:r w:rsidR="001E1887">
        <w:t xml:space="preserve"> pont</w:t>
      </w:r>
      <w:r w:rsidR="00D367AE">
        <w:t xml:space="preserve"> </w:t>
      </w:r>
      <w:r w:rsidR="001E1887">
        <w:t xml:space="preserve">A kernel végig szkenneli a képet, és a műveletnek megfelelően beállítja a kiválasztott </w:t>
      </w:r>
      <w:proofErr w:type="spellStart"/>
      <w:r w:rsidR="001E1887">
        <w:t>anchor</w:t>
      </w:r>
      <w:proofErr w:type="spellEnd"/>
      <w:r w:rsidR="001E1887">
        <w:t xml:space="preserve">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BF5B80">
        <w:t>[4]</w:t>
      </w:r>
      <w:r w:rsidR="004C141F">
        <w:fldChar w:fldCharType="end"/>
      </w:r>
    </w:p>
    <w:p w14:paraId="7BED236D" w14:textId="5B64B49D" w:rsidR="003E2B4D" w:rsidRDefault="002C5F31" w:rsidP="00DB309C">
      <w:pPr>
        <w:pStyle w:val="mynormal"/>
      </w:pPr>
      <w:r w:rsidRPr="00C0217F">
        <w:t>Dilatáció (</w:t>
      </w:r>
      <w:proofErr w:type="spellStart"/>
      <w:r w:rsidRPr="00C0217F">
        <w:t>dilation</w:t>
      </w:r>
      <w:proofErr w:type="spellEnd"/>
      <w:r w:rsidRPr="00C0217F">
        <w:t>)</w:t>
      </w:r>
      <w:r>
        <w:t xml:space="preserve"> esetén, amikor a kernel végigfut a képen, minden állomásnál megkeresi a kernel által lefedett pixelek közül a legnagyobb értékűt, és az </w:t>
      </w:r>
      <w:proofErr w:type="spellStart"/>
      <w:r>
        <w:t>anchor</w:t>
      </w:r>
      <w:proofErr w:type="spellEnd"/>
      <w:r>
        <w:t xml:space="preserve">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BF5B80">
        <w:t>[4]</w:t>
      </w:r>
      <w:r w:rsidR="004C141F">
        <w:fldChar w:fldCharType="end"/>
      </w:r>
    </w:p>
    <w:p w14:paraId="74B5CB84" w14:textId="466C4219" w:rsidR="00A41D8F" w:rsidRDefault="00A41D8F" w:rsidP="00DB309C">
      <w:pPr>
        <w:pStyle w:val="mynormal"/>
      </w:pPr>
      <w:r>
        <w:t xml:space="preserve">Az </w:t>
      </w:r>
      <w:r w:rsidRPr="00C0217F">
        <w:t>erózió (</w:t>
      </w:r>
      <w:proofErr w:type="spellStart"/>
      <w:r w:rsidRPr="00C0217F">
        <w:t>erosion</w:t>
      </w:r>
      <w:proofErr w:type="spellEnd"/>
      <w:r w:rsidRPr="00C0217F">
        <w:t>)</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BF5B80">
        <w:t>[4]</w:t>
      </w:r>
      <w:r w:rsidR="004C141F">
        <w:fldChar w:fldCharType="end"/>
      </w:r>
    </w:p>
    <w:p w14:paraId="03E3F397" w14:textId="5A1FD4D2"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BF5B80">
        <w:t>[4]</w:t>
      </w:r>
      <w:r w:rsidR="004C141F">
        <w:fldChar w:fldCharType="end"/>
      </w:r>
    </w:p>
    <w:p w14:paraId="6B22AF6F" w14:textId="013A0F3A"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BF5B80">
        <w:t>[4]</w:t>
      </w:r>
      <w:r w:rsidR="004C141F">
        <w:fldChar w:fldCharType="end"/>
      </w:r>
    </w:p>
    <w:p w14:paraId="22D0A004" w14:textId="23F1E154"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BF5B80">
        <w:t>[4]</w:t>
      </w:r>
      <w:r w:rsidR="004C141F">
        <w:fldChar w:fldCharType="end"/>
      </w:r>
    </w:p>
    <w:p w14:paraId="460B01D9" w14:textId="19F62B84" w:rsidR="004F0F8C" w:rsidRDefault="001768F0" w:rsidP="00DB309C">
      <w:pPr>
        <w:pStyle w:val="mynormal"/>
      </w:pPr>
      <w:r>
        <w:lastRenderedPageBreak/>
        <w:t xml:space="preserve">A morfológiai műveletek segítségével a </w:t>
      </w:r>
      <w:proofErr w:type="spellStart"/>
      <w:r>
        <w:t>binarizált</w:t>
      </w:r>
      <w:proofErr w:type="spellEnd"/>
      <w:r>
        <w:t xml:space="preserve">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9" w:name="_Toc87602391"/>
      <w:r>
        <w:t>Átméretezés</w:t>
      </w:r>
      <w:bookmarkEnd w:id="9"/>
    </w:p>
    <w:p w14:paraId="174B7766" w14:textId="60011737"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BF5B80">
        <w:t>[4]</w:t>
      </w:r>
      <w:r w:rsidR="00D600AF">
        <w:fldChar w:fldCharType="end"/>
      </w:r>
    </w:p>
    <w:p w14:paraId="7FE383BA" w14:textId="6C72F448"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w:t>
      </w:r>
      <w:proofErr w:type="spellStart"/>
      <w:r w:rsidR="00E946E2">
        <w:t>Nearest</w:t>
      </w:r>
      <w:proofErr w:type="spellEnd"/>
      <w:r w:rsidR="00E946E2">
        <w:t xml:space="preserve"> </w:t>
      </w:r>
      <w:proofErr w:type="spellStart"/>
      <w:r w:rsidR="00E946E2">
        <w:t>Neighbor</w:t>
      </w:r>
      <w:proofErr w:type="spellEnd"/>
      <w:r w:rsidR="00E946E2">
        <w:t xml:space="preserve">) módszer. </w:t>
      </w:r>
      <w:r w:rsidR="006A3093">
        <w:t>Egy másik megoldás</w:t>
      </w:r>
      <w:r w:rsidR="00B34A03">
        <w:t xml:space="preserve"> (</w:t>
      </w:r>
      <w:proofErr w:type="spellStart"/>
      <w:r w:rsidR="00B34A03">
        <w:t>bilineáris</w:t>
      </w:r>
      <w:proofErr w:type="spellEnd"/>
      <w:r w:rsidR="00B34A03">
        <w:t>)</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w:t>
      </w:r>
      <w:proofErr w:type="spellStart"/>
      <w:r w:rsidR="00965692">
        <w:t>bicubic</w:t>
      </w:r>
      <w:proofErr w:type="spellEnd"/>
      <w:r w:rsidR="00965692">
        <w:t xml:space="preserve"> interpoláció hasonló a </w:t>
      </w:r>
      <w:proofErr w:type="spellStart"/>
      <w:r w:rsidR="00965692">
        <w:t>bilineárishoz</w:t>
      </w:r>
      <w:proofErr w:type="spellEnd"/>
      <w:r w:rsidR="00965692">
        <w:t xml:space="preserve">,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BF5B80">
        <w:t>[4]</w:t>
      </w:r>
      <w:r w:rsidR="00D600AF">
        <w:fldChar w:fldCharType="end"/>
      </w:r>
    </w:p>
    <w:p w14:paraId="1F9DA979" w14:textId="60BC7FC9" w:rsidR="005260CB" w:rsidRDefault="00047FE9" w:rsidP="00DB309C">
      <w:pPr>
        <w:pStyle w:val="mynormal"/>
      </w:pPr>
      <w:r>
        <w:t xml:space="preserve">A feldolgozás felgyorsítása érdekében végzett kicsinyítés biztonságosabban megoldható egy már </w:t>
      </w:r>
      <w:proofErr w:type="spellStart"/>
      <w:r>
        <w:t>binarizált</w:t>
      </w:r>
      <w:proofErr w:type="spellEnd"/>
      <w:r>
        <w:t xml:space="preserve"> képen, amelyen az információ egyértelműen elkülönül a háttértől. </w:t>
      </w:r>
      <w:r w:rsidR="00520F09">
        <w:t>Ilyen esetben 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0" w:name="_Toc87602392"/>
      <w:r>
        <w:t>Forgatás</w:t>
      </w:r>
      <w:bookmarkEnd w:id="10"/>
    </w:p>
    <w:p w14:paraId="5B6EA555" w14:textId="0B48CF5D"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BF5B80">
        <w:t>[4]</w:t>
      </w:r>
      <w:r w:rsidR="000C774F">
        <w:fldChar w:fldCharType="end"/>
      </w:r>
    </w:p>
    <w:p w14:paraId="6F378FB9" w14:textId="74081020"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BF5B80">
        <w:t>[4]</w:t>
      </w:r>
      <w:r w:rsidR="000C774F">
        <w:fldChar w:fldCharType="end"/>
      </w:r>
    </w:p>
    <w:p w14:paraId="5DC3CC8A" w14:textId="6460468D" w:rsidR="00872D0E" w:rsidRDefault="00132629" w:rsidP="00872D0E">
      <w:pPr>
        <w:pStyle w:val="Cmsor3"/>
      </w:pPr>
      <w:bookmarkStart w:id="11" w:name="_Toc87602393"/>
      <w:r>
        <w:t>Perspektíva transzformáció</w:t>
      </w:r>
      <w:bookmarkEnd w:id="11"/>
    </w:p>
    <w:p w14:paraId="5ACE453B" w14:textId="0F384751" w:rsidR="00872D0E" w:rsidRDefault="00132629" w:rsidP="00DB309C">
      <w:pPr>
        <w:pStyle w:val="mynormal"/>
      </w:pPr>
      <w:r>
        <w:t>A perspektíva transzformáció (</w:t>
      </w:r>
      <w:proofErr w:type="spellStart"/>
      <w:r>
        <w:t>perspective</w:t>
      </w:r>
      <w:proofErr w:type="spellEnd"/>
      <w:r>
        <w:t xml:space="preserve"> </w:t>
      </w:r>
      <w:proofErr w:type="spellStart"/>
      <w:r>
        <w:t>transform</w:t>
      </w:r>
      <w:proofErr w:type="spellEnd"/>
      <w:r>
        <w:t>)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w:t>
      </w:r>
      <w:proofErr w:type="spellStart"/>
      <w:r w:rsidR="00E06C74">
        <w:t>bird’s</w:t>
      </w:r>
      <w:proofErr w:type="spellEnd"/>
      <w:r w:rsidR="00E06C74">
        <w:t xml:space="preserve"> </w:t>
      </w:r>
      <w:proofErr w:type="spellStart"/>
      <w:r w:rsidR="00E06C74">
        <w:t>eye</w:t>
      </w:r>
      <w:proofErr w:type="spellEnd"/>
      <w:r w:rsidR="00E06C74">
        <w:t xml:space="preserve"> </w:t>
      </w:r>
      <w:proofErr w:type="spellStart"/>
      <w:r w:rsidR="00E06C74">
        <w:t>view</w:t>
      </w:r>
      <w:proofErr w:type="spellEnd"/>
      <w:r w:rsidR="00E06C74">
        <w:t>) képek létrehozására.</w:t>
      </w:r>
      <w:r w:rsidR="00E52D8B">
        <w:t xml:space="preserve"> </w:t>
      </w:r>
      <w:r w:rsidR="00E06C74">
        <w:fldChar w:fldCharType="begin"/>
      </w:r>
      <w:r w:rsidR="00E06C74">
        <w:instrText xml:space="preserve"> REF _Ref67392687 \r \h </w:instrText>
      </w:r>
      <w:r w:rsidR="00E06C74">
        <w:fldChar w:fldCharType="separate"/>
      </w:r>
      <w:r w:rsidR="00BF5B80">
        <w:t>[4]</w:t>
      </w:r>
      <w:r w:rsidR="00E06C74">
        <w:fldChar w:fldCharType="end"/>
      </w:r>
    </w:p>
    <w:p w14:paraId="03FD1EC2" w14:textId="1D2C1A3A" w:rsidR="00772709" w:rsidRPr="00872D0E" w:rsidRDefault="00132629" w:rsidP="00DB309C">
      <w:pPr>
        <w:pStyle w:val="mynormal"/>
      </w:pPr>
      <w:r>
        <w:t xml:space="preserve">A transzformációhoz szükség van egy 3x3-as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BF5B80">
        <w:t>[4]</w:t>
      </w:r>
      <w:r w:rsidR="00E06C74">
        <w:fldChar w:fldCharType="end"/>
      </w:r>
    </w:p>
    <w:p w14:paraId="290A5D62" w14:textId="5E1E2D9E" w:rsidR="001F6C6C" w:rsidRDefault="00EE05ED" w:rsidP="00EE0933">
      <w:pPr>
        <w:pStyle w:val="Cmsor2"/>
      </w:pPr>
      <w:bookmarkStart w:id="12" w:name="_Toc87602394"/>
      <w:r>
        <w:t>Kontúrkeresés</w:t>
      </w:r>
      <w:bookmarkEnd w:id="12"/>
    </w:p>
    <w:p w14:paraId="38D02976" w14:textId="7FCA59E7"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BF5B80">
        <w:t>[11]</w:t>
      </w:r>
      <w:r w:rsidR="00D600AF">
        <w:fldChar w:fldCharType="end"/>
      </w:r>
    </w:p>
    <w:p w14:paraId="45497B4A" w14:textId="7E101353" w:rsidR="007F6939"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r w:rsidR="00D600AF">
        <w:t xml:space="preserve"> </w:t>
      </w:r>
      <w:r w:rsidR="00C32E14">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BF5B80">
        <w:t>[4]</w:t>
      </w:r>
      <w:r w:rsidR="00D600AF">
        <w:fldChar w:fldCharType="end"/>
      </w:r>
      <w:r w:rsidR="00D600AF">
        <w:fldChar w:fldCharType="begin"/>
      </w:r>
      <w:r w:rsidR="00D600AF">
        <w:instrText xml:space="preserve"> REF _Ref67392766 \r \h </w:instrText>
      </w:r>
      <w:r w:rsidR="00D600AF">
        <w:fldChar w:fldCharType="separate"/>
      </w:r>
      <w:r w:rsidR="00BF5B80">
        <w:t>[11]</w:t>
      </w:r>
      <w:r w:rsidR="00D600AF">
        <w:fldChar w:fldCharType="end"/>
      </w:r>
    </w:p>
    <w:p w14:paraId="2F76A768" w14:textId="3D0BCD7F" w:rsidR="001C74DC" w:rsidRDefault="00E51B4B" w:rsidP="00DB309C">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BF5B80">
        <w:t>[11]</w:t>
      </w:r>
      <w:r w:rsidR="00A72F93">
        <w:fldChar w:fldCharType="end"/>
      </w:r>
    </w:p>
    <w:p w14:paraId="7746448E" w14:textId="081F7760" w:rsidR="00F72713" w:rsidRDefault="00D5524F" w:rsidP="00EE0933">
      <w:pPr>
        <w:pStyle w:val="Cmsor2"/>
      </w:pPr>
      <w:bookmarkStart w:id="13" w:name="_Toc87602395"/>
      <w:proofErr w:type="spellStart"/>
      <w:r>
        <w:t>Hough</w:t>
      </w:r>
      <w:proofErr w:type="spellEnd"/>
      <w:r w:rsidR="007B7ABD">
        <w:t xml:space="preserve"> transzformáció</w:t>
      </w:r>
      <w:bookmarkEnd w:id="13"/>
    </w:p>
    <w:p w14:paraId="5CB0EEA6" w14:textId="48821DBA" w:rsidR="00733647" w:rsidRDefault="00056D80" w:rsidP="00DB309C">
      <w:pPr>
        <w:pStyle w:val="mynormal"/>
      </w:pPr>
      <w:r>
        <w:t xml:space="preserve">A </w:t>
      </w:r>
      <w:proofErr w:type="spellStart"/>
      <w:r>
        <w:t>Hough</w:t>
      </w:r>
      <w:proofErr w:type="spellEnd"/>
      <w:r>
        <w:t xml:space="preserve">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p>
    <w:p w14:paraId="337E1F03" w14:textId="230F7D6A" w:rsidR="000D19C7" w:rsidRDefault="00174F89" w:rsidP="00DB309C">
      <w:pPr>
        <w:pStyle w:val="mynormal"/>
      </w:pPr>
      <w:r>
        <w:t xml:space="preserve">A vonalak keresése a </w:t>
      </w:r>
      <w:proofErr w:type="spellStart"/>
      <w:r>
        <w:t>Hough</w:t>
      </w:r>
      <w:proofErr w:type="spellEnd"/>
      <w:r>
        <w:t xml:space="preserve">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62EE9B92"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 [3]:</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717A3DC9" w:rsidR="00174F89" w:rsidRDefault="006B42D5" w:rsidP="00DB309C">
      <w:pPr>
        <w:pStyle w:val="mynormal"/>
      </w:pPr>
      <w:r>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3B25E6D6"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p>
    <w:p w14:paraId="50EADE5D" w14:textId="2B1418BC"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proofErr w:type="spellStart"/>
      <w:r>
        <w:t>polárkoordináták</w:t>
      </w:r>
      <w:proofErr w:type="spellEnd"/>
      <w:r>
        <w:t xml:space="preserve"> segítségével</w:t>
      </w:r>
      <w:r w:rsidR="00854418">
        <w:t xml:space="preserve">. </w:t>
      </w:r>
      <w:r w:rsidR="000B4B95">
        <w:t xml:space="preserve">Ilyen esetben a következő </w:t>
      </w:r>
      <w:r w:rsidR="000B4B95">
        <w:lastRenderedPageBreak/>
        <w:t>képlet ír le egy vonalat</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1C2906C2"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p>
    <w:p w14:paraId="5332FA2C" w14:textId="0D311E74" w:rsidR="008E6736" w:rsidRDefault="001C74DC" w:rsidP="00DB309C">
      <w:pPr>
        <w:pStyle w:val="mynormal"/>
      </w:pPr>
      <w:r>
        <w:rPr>
          <w:noProof/>
        </w:rPr>
        <mc:AlternateContent>
          <mc:Choice Requires="wps">
            <w:drawing>
              <wp:anchor distT="0" distB="0" distL="114300" distR="114300" simplePos="0" relativeHeight="251672576" behindDoc="0" locked="0" layoutInCell="1" allowOverlap="1" wp14:anchorId="4D3FFA0E" wp14:editId="318A1AC8">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326AB7DC"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8E4D0B">
                              <w:rPr>
                                <w:rFonts w:ascii="Times New Roman" w:hAnsi="Times New Roman" w:cs="Times New Roman"/>
                                <w:noProof/>
                              </w:rPr>
                              <w:t>3</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FA6C88">
                              <w:rPr>
                                <w:rFonts w:ascii="Times New Roman" w:hAnsi="Times New Roman" w:cs="Times New Roman"/>
                              </w:rPr>
                              <w:t>[3]</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8" type="#_x0000_t202" style="position:absolute;left:0;text-align:left;margin-left:0;margin-top:175.2pt;width:439.35pt;height:47.4pt;z-index:251672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" stroked="f">
                <v:textbox inset="0,0,0,0">
                  <w:txbxContent>
                    <w:p w14:paraId="64C189D4" w14:textId="326AB7DC"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8E4D0B">
                        <w:rPr>
                          <w:rFonts w:ascii="Times New Roman" w:hAnsi="Times New Roman" w:cs="Times New Roman"/>
                          <w:noProof/>
                        </w:rPr>
                        <w:t>3</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FA6C88">
                        <w:rPr>
                          <w:rFonts w:ascii="Times New Roman" w:hAnsi="Times New Roman" w:cs="Times New Roman"/>
                        </w:rPr>
                        <w:t>[3]</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70528" behindDoc="0" locked="0" layoutInCell="1" allowOverlap="1" wp14:anchorId="6E508D0D" wp14:editId="1A928548">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 xml:space="preserve">Az imént részletezett </w:t>
      </w:r>
      <w:proofErr w:type="spellStart"/>
      <w:r w:rsidR="0097462A">
        <w:t>Hough</w:t>
      </w:r>
      <w:proofErr w:type="spellEnd"/>
      <w:r w:rsidR="0097462A">
        <w:t xml:space="preserve"> transzformáció segítségével fellelhetőek a vonalak egy képen, azonban sok számítást igényel, mivel minden nem-nulla pont esetén vizsgálódik. A számítási igény csökkentését célzó, valószínűségi </w:t>
      </w:r>
      <w:proofErr w:type="spellStart"/>
      <w:r w:rsidR="0097462A">
        <w:t>Hough</w:t>
      </w:r>
      <w:proofErr w:type="spellEnd"/>
      <w:r w:rsidR="0097462A">
        <w:t xml:space="preserve"> vonal transzformáció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w:t>
      </w:r>
      <w:proofErr w:type="spellStart"/>
      <w:r w:rsidR="00C93BB3">
        <w:t>Hough</w:t>
      </w:r>
      <w:proofErr w:type="spellEnd"/>
      <w:r w:rsidR="00C93BB3">
        <w:t xml:space="preserve"> térben az intenzitás már 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BF5B80">
        <w:t>[4]</w:t>
      </w:r>
      <w:r w:rsidR="00625F5C">
        <w:fldChar w:fldCharType="end"/>
      </w:r>
    </w:p>
    <w:p w14:paraId="50FB8B3D" w14:textId="4D7AE223" w:rsidR="00E06C74" w:rsidRDefault="00BB4967" w:rsidP="00DB309C">
      <w:pPr>
        <w:pStyle w:val="mynormal"/>
      </w:pPr>
      <w:r>
        <w:t xml:space="preserve">Ebben a projektben is nagyon hasznos a vonalak felfedezése. </w:t>
      </w:r>
      <w:r w:rsidR="00D56397">
        <w:t xml:space="preserve">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w:t>
      </w:r>
      <w:r w:rsidR="00D56397">
        <w:lastRenderedPageBreak/>
        <w:t xml:space="preserve">hogy a megtalált vonalszakaszok összekötése által egy olyan vonalhálózat keletkezik, amelyben kimaradások vannak. Ezen kimaradások alapján feltételezhetjük, hogy a helyükön, az eredeti képen komponensek vannak jelen, amelyek a később bemutatott módszerekkel </w:t>
      </w:r>
      <w:r w:rsidR="00B23297">
        <w:t>felismerhetőek.</w:t>
      </w:r>
    </w:p>
    <w:p w14:paraId="7E422716" w14:textId="477A844C" w:rsidR="00E06C74" w:rsidRDefault="00E06C74" w:rsidP="00E06C74">
      <w:pPr>
        <w:pStyle w:val="Cmsor2"/>
      </w:pPr>
      <w:bookmarkStart w:id="14" w:name="_Toc87602396"/>
      <w:proofErr w:type="spellStart"/>
      <w:r>
        <w:t>Canny</w:t>
      </w:r>
      <w:proofErr w:type="spellEnd"/>
      <w:r>
        <w:t xml:space="preserve"> éldetektálás</w:t>
      </w:r>
      <w:bookmarkEnd w:id="14"/>
    </w:p>
    <w:p w14:paraId="42323BB7" w14:textId="6CB8B023" w:rsidR="00E06C74" w:rsidRDefault="00E06C74" w:rsidP="00DB309C">
      <w:pPr>
        <w:pStyle w:val="mynormal"/>
      </w:pPr>
      <w:r>
        <w:t xml:space="preserve">A </w:t>
      </w:r>
      <w:proofErr w:type="spellStart"/>
      <w:r>
        <w:t>canny</w:t>
      </w:r>
      <w:proofErr w:type="spellEnd"/>
      <w:r>
        <w:t xml:space="preserve"> éldetektálás széleskörben használt a gépi látás terén. </w:t>
      </w:r>
      <w:r w:rsidR="00102924">
        <w:t>A módszer első lépése a kapott kép szűrése, simítása, amelyet Gaussian szűrő segítségével hajt végre. Második lépése a kép gradiens mértékének és irányának kiszámítása</w:t>
      </w:r>
      <w:r w:rsidR="00902CBE">
        <w:t>, deriválás segítségével</w:t>
      </w:r>
      <w:r w:rsidR="00102924">
        <w:t>.</w:t>
      </w:r>
      <w:r w:rsidR="00542782">
        <w:t xml:space="preserve"> A </w:t>
      </w:r>
      <w:proofErr w:type="spellStart"/>
      <w:r w:rsidR="00542782">
        <w:t>canny</w:t>
      </w:r>
      <w:proofErr w:type="spellEnd"/>
      <w:r w:rsidR="00542782">
        <w:t xml:space="preserve"> 2x2-es szomszédos területeket használ a számításra, így az azok közötti gradiens kiszámítható több irányban is (vízszintes, függőleges, átlós).</w:t>
      </w:r>
      <w:r w:rsidR="00F96290">
        <w:t xml:space="preserve"> Harmadik lépésben </w:t>
      </w:r>
      <w:r w:rsidR="00DD1C97">
        <w:t>n</w:t>
      </w:r>
      <w:r w:rsidR="00F96290">
        <w:t>em-maxim</w:t>
      </w:r>
      <w:r w:rsidR="00DD1C97">
        <w:t>um</w:t>
      </w:r>
      <w:r w:rsidR="00F96290">
        <w:t xml:space="preserve"> szűrés</w:t>
      </w:r>
      <w:r w:rsidR="00DD1C97">
        <w:t xml:space="preserve"> (</w:t>
      </w:r>
      <w:proofErr w:type="gramStart"/>
      <w:r w:rsidR="00DD1C97">
        <w:t>non-maximum</w:t>
      </w:r>
      <w:proofErr w:type="gramEnd"/>
      <w:r w:rsidR="00DD1C97">
        <w:t xml:space="preserve"> </w:t>
      </w:r>
      <w:proofErr w:type="spellStart"/>
      <w:r w:rsidR="00DD1C97">
        <w:t>suppression</w:t>
      </w:r>
      <w:proofErr w:type="spellEnd"/>
      <w:r w:rsidR="00DD1C97">
        <w:t xml:space="preserve"> – NMS) van alkalmazva, amely célja, hogy minden élt csak egy vonal képviseljen.</w:t>
      </w:r>
      <w:r w:rsidR="00E52D8B">
        <w:t xml:space="preserve"> </w:t>
      </w:r>
      <w:r w:rsidR="00E52D8B">
        <w:fldChar w:fldCharType="begin"/>
      </w:r>
      <w:r w:rsidR="00E52D8B">
        <w:instrText xml:space="preserve"> REF _Ref87091284 \r \h </w:instrText>
      </w:r>
      <w:r w:rsidR="00E52D8B">
        <w:fldChar w:fldCharType="separate"/>
      </w:r>
      <w:r w:rsidR="00BF5B80">
        <w:t>[15]</w:t>
      </w:r>
      <w:r w:rsidR="00E52D8B">
        <w:fldChar w:fldCharType="end"/>
      </w:r>
    </w:p>
    <w:p w14:paraId="6C7A4C34" w14:textId="2B479285" w:rsidR="003D46BF" w:rsidRPr="00E06C74" w:rsidRDefault="00DD1C97" w:rsidP="00DB309C">
      <w:pPr>
        <w:pStyle w:val="mynormal"/>
      </w:pPr>
      <w:r>
        <w:t xml:space="preserve">A </w:t>
      </w:r>
      <w:proofErr w:type="spellStart"/>
      <w:r>
        <w:t>canny</w:t>
      </w:r>
      <w:proofErr w:type="spellEnd"/>
      <w:r>
        <w:t xml:space="preserve"> algoritmus következő lépése a dupla küszöbölés (</w:t>
      </w:r>
      <w:proofErr w:type="spellStart"/>
      <w:r>
        <w:t>duble-treshold</w:t>
      </w:r>
      <w:proofErr w:type="spellEnd"/>
      <w:r>
        <w:t xml:space="preserve">), amely esetében van egy magas és egy alacsony küszöbérték. Amennyiben egy pixel gradiens </w:t>
      </w:r>
      <w:r w:rsidR="0037291E">
        <w:t xml:space="preserve">nagysága meghaladja a magas küszöbértéket, akkor az a pixel egy él pontjaként lesz megjelölve. Ellenben, ha egy pixel gradiens értéke az alacsony határ alá esik, akkor az nem vonal elemként lesz megjelölve. A maradék pontok, amelyek a két határ közé estek, lehetséges jelöltekként lesznek jelölve. Ezek a pontok csak akkor lesznek vonalelemként feljegyezve, amennyiben csatlakoznak </w:t>
      </w:r>
      <w:r w:rsidR="003D46BF">
        <w:t xml:space="preserve">más, biztosan </w:t>
      </w:r>
      <w:r w:rsidR="0037291E">
        <w:t>vonalelem</w:t>
      </w:r>
      <w:r w:rsidR="003D46BF">
        <w:t>ként jelölt pontokhoz</w:t>
      </w:r>
      <w:r w:rsidR="0037291E">
        <w:t xml:space="preserve">. </w:t>
      </w:r>
      <w:r w:rsidR="003D46BF">
        <w:t>Ez a módszer segít a zaj hatások csökkentésében a vonalfelismerés terén.</w:t>
      </w:r>
      <w:r w:rsidR="00E52D8B">
        <w:t xml:space="preserve"> </w:t>
      </w:r>
      <w:r w:rsidR="00E52D8B">
        <w:fldChar w:fldCharType="begin"/>
      </w:r>
      <w:r w:rsidR="00E52D8B">
        <w:instrText xml:space="preserve"> REF _Ref87091284 \r \h </w:instrText>
      </w:r>
      <w:r w:rsidR="00E52D8B">
        <w:fldChar w:fldCharType="separate"/>
      </w:r>
      <w:r w:rsidR="00BF5B80">
        <w:t>[15]</w:t>
      </w:r>
      <w:r w:rsidR="00E52D8B">
        <w:fldChar w:fldCharType="end"/>
      </w:r>
    </w:p>
    <w:p w14:paraId="7C7727FC" w14:textId="6306EEFF" w:rsidR="00EB074C" w:rsidRDefault="00EB074C" w:rsidP="00EE0933">
      <w:pPr>
        <w:pStyle w:val="Cmsor2"/>
      </w:pPr>
      <w:bookmarkStart w:id="15" w:name="_Toc87602397"/>
      <w:r>
        <w:t>Gépi tanulás</w:t>
      </w:r>
      <w:bookmarkEnd w:id="15"/>
    </w:p>
    <w:p w14:paraId="6892A6DA" w14:textId="0F8829AB" w:rsidR="00EB074C" w:rsidRDefault="002103AA" w:rsidP="00DB309C">
      <w:pPr>
        <w:pStyle w:val="mynormal"/>
      </w:pPr>
      <w:r>
        <w:t xml:space="preserve">A </w:t>
      </w:r>
      <w:r w:rsidRPr="00EF4BC4">
        <w:t>gépi tanulás</w:t>
      </w:r>
      <w:r w:rsidR="00322123">
        <w:t xml:space="preserve"> (ML – </w:t>
      </w:r>
      <w:proofErr w:type="spellStart"/>
      <w:r w:rsidR="00322123">
        <w:t>Machine</w:t>
      </w:r>
      <w:proofErr w:type="spellEnd"/>
      <w:r w:rsidR="00322123">
        <w:t xml:space="preserve"> </w:t>
      </w:r>
      <w:proofErr w:type="spellStart"/>
      <w:r w:rsidR="00322123">
        <w:t>Learning</w:t>
      </w:r>
      <w:proofErr w:type="spellEnd"/>
      <w:r w:rsidR="00322123">
        <w:t>)</w:t>
      </w:r>
      <w:r>
        <w:t xml:space="preserve"> a mesterséges intelligencia egy ága. Egy gépi 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BF5B80">
        <w:t>[7]</w:t>
      </w:r>
      <w:r w:rsidR="00CB30E2">
        <w:fldChar w:fldCharType="end"/>
      </w:r>
    </w:p>
    <w:p w14:paraId="5C66939E" w14:textId="79F07BD5" w:rsidR="00671C9C" w:rsidRDefault="00671C9C" w:rsidP="00DB309C">
      <w:pPr>
        <w:pStyle w:val="mynormal"/>
      </w:pPr>
      <w:r>
        <w:t xml:space="preserve">A </w:t>
      </w:r>
      <w:r w:rsidRPr="00EF4BC4">
        <w:t>tanulás</w:t>
      </w:r>
      <w:r w:rsidR="003951D1">
        <w:t xml:space="preserve"> (</w:t>
      </w:r>
      <w:proofErr w:type="spellStart"/>
      <w:r w:rsidR="003951D1">
        <w:t>training</w:t>
      </w:r>
      <w:proofErr w:type="spellEnd"/>
      <w:r w:rsidR="003951D1">
        <w:t>)</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w:t>
      </w:r>
      <w:r w:rsidR="003951D1">
        <w:lastRenderedPageBreak/>
        <w:t>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BF5B80">
        <w:t>[7]</w:t>
      </w:r>
      <w:r w:rsidR="00CB30E2">
        <w:fldChar w:fldCharType="end"/>
      </w:r>
    </w:p>
    <w:p w14:paraId="20B1026B" w14:textId="34380964"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proofErr w:type="spellStart"/>
      <w:r w:rsidR="007C29E6" w:rsidRPr="003A34AD">
        <w:t>supervised</w:t>
      </w:r>
      <w:proofErr w:type="spellEnd"/>
      <w:r w:rsidR="007C29E6" w:rsidRPr="003A34AD">
        <w:t xml:space="preserve"> </w:t>
      </w:r>
      <w:proofErr w:type="spellStart"/>
      <w:r w:rsidR="007C29E6" w:rsidRPr="003A34AD">
        <w:t>learning</w:t>
      </w:r>
      <w:proofErr w:type="spellEnd"/>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w:t>
      </w:r>
      <w:proofErr w:type="spellStart"/>
      <w:r w:rsidR="00D12300">
        <w:t>labelled</w:t>
      </w:r>
      <w:proofErr w:type="spellEnd"/>
      <w:r w:rsidR="00D12300">
        <w:t>)</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BF5B80">
        <w:t>[7]</w:t>
      </w:r>
      <w:r w:rsidR="00CB30E2">
        <w:fldChar w:fldCharType="end"/>
      </w:r>
    </w:p>
    <w:p w14:paraId="04C44A8D" w14:textId="2C64291D" w:rsidR="007E61A2" w:rsidRDefault="007E61A2" w:rsidP="00DB309C">
      <w:pPr>
        <w:pStyle w:val="mynormal"/>
      </w:pPr>
      <w:r>
        <w:t xml:space="preserve">Egy másik módszer a </w:t>
      </w:r>
      <w:r w:rsidRPr="004554A3">
        <w:t>felügyelet nélküli tanulás</w:t>
      </w:r>
      <w:r>
        <w:t xml:space="preserve"> (</w:t>
      </w:r>
      <w:proofErr w:type="spellStart"/>
      <w:r>
        <w:t>unsupervised</w:t>
      </w:r>
      <w:proofErr w:type="spellEnd"/>
      <w:r>
        <w:t xml:space="preserve"> </w:t>
      </w:r>
      <w:proofErr w:type="spellStart"/>
      <w:r>
        <w:t>learning</w:t>
      </w:r>
      <w:proofErr w:type="spellEnd"/>
      <w:r>
        <w:t>).</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BF5B80">
        <w:t>[7]</w:t>
      </w:r>
      <w:r w:rsidR="00CB30E2">
        <w:fldChar w:fldCharType="end"/>
      </w:r>
    </w:p>
    <w:p w14:paraId="6390CBBE" w14:textId="5E0399D6" w:rsidR="003951D1" w:rsidRDefault="00D12300" w:rsidP="00DB309C">
      <w:pPr>
        <w:pStyle w:val="mynormal"/>
      </w:pPr>
      <w:r>
        <w:t xml:space="preserve">Ezen két módszer kombinációja a </w:t>
      </w:r>
      <w:r w:rsidRPr="00EF4BC4">
        <w:t>részben felügyelt tanulás</w:t>
      </w:r>
      <w:r>
        <w:t xml:space="preserve"> (</w:t>
      </w:r>
      <w:proofErr w:type="spellStart"/>
      <w:r>
        <w:t>semi-supervised</w:t>
      </w:r>
      <w:proofErr w:type="spellEnd"/>
      <w:r>
        <w:t xml:space="preserve"> </w:t>
      </w:r>
      <w:proofErr w:type="spellStart"/>
      <w:r>
        <w:t>learning</w:t>
      </w:r>
      <w:proofErr w:type="spellEnd"/>
      <w:r>
        <w:t>),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BF5B80">
        <w:t>[7]</w:t>
      </w:r>
      <w:r w:rsidR="00CB30E2">
        <w:fldChar w:fldCharType="end"/>
      </w:r>
    </w:p>
    <w:p w14:paraId="042A5548" w14:textId="45C83E2C"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Ez a fejlődés lehetővé teszi a digitalizáló szoftverek pontosságának javítását, valamint az öntanulásnak köszönhetően egy algoritmust nem kell megváltoztatni, új funkciókkal kibővíteni, ha a digitalizálni kívánt dokumentumhoz újabb felismerendő elemek kerülnek</w:t>
      </w:r>
      <w:r w:rsidR="00515F6F">
        <w:t>, elég csak betanítani rá az algoritmust.</w:t>
      </w:r>
      <w:r w:rsidR="000E2326">
        <w:t xml:space="preserve"> Ez tűnhet hátránynak is, mivel a tanítás általában nem rövid időt vesz igénybe (projekttől 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BF5B80">
        <w:t>[7]</w:t>
      </w:r>
      <w:r w:rsidR="00CB30E2">
        <w:fldChar w:fldCharType="end"/>
      </w:r>
    </w:p>
    <w:p w14:paraId="620605C9" w14:textId="33E78FA4" w:rsidR="00EB074C" w:rsidRDefault="00EB074C" w:rsidP="00EE0933">
      <w:pPr>
        <w:pStyle w:val="Cmsor2"/>
      </w:pPr>
      <w:bookmarkStart w:id="16" w:name="_Toc87602398"/>
      <w:r>
        <w:lastRenderedPageBreak/>
        <w:t>Neurális hálózatok</w:t>
      </w:r>
      <w:bookmarkEnd w:id="16"/>
    </w:p>
    <w:p w14:paraId="54691F4E" w14:textId="2FF94991" w:rsidR="00373637" w:rsidRPr="008D3A02" w:rsidRDefault="00D114A1" w:rsidP="00373637">
      <w:pPr>
        <w:pStyle w:val="Cmsor3"/>
      </w:pPr>
      <w:bookmarkStart w:id="17" w:name="_Toc87602399"/>
      <w:r>
        <w:t>Általános b</w:t>
      </w:r>
      <w:r w:rsidR="00373637">
        <w:t>emutatás</w:t>
      </w:r>
      <w:bookmarkEnd w:id="17"/>
    </w:p>
    <w:p w14:paraId="67FC850B" w14:textId="33FEA279"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p>
    <w:p w14:paraId="533363BE" w14:textId="481F07A4" w:rsidR="00EB074C" w:rsidRDefault="00373637" w:rsidP="00373637">
      <w:pPr>
        <w:pStyle w:val="Cmsor3"/>
      </w:pPr>
      <w:bookmarkStart w:id="18" w:name="_Toc87602400"/>
      <w:r>
        <w:t>Felépítés</w:t>
      </w:r>
      <w:bookmarkEnd w:id="18"/>
    </w:p>
    <w:p w14:paraId="4AB13646" w14:textId="3E74D66D"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p>
    <w:p w14:paraId="565FC487" w14:textId="1ECEA59B" w:rsidR="00BB4BA5" w:rsidRDefault="00410F07" w:rsidP="00DB309C">
      <w:pPr>
        <w:pStyle w:val="mynormal"/>
      </w:pPr>
      <w:r w:rsidRPr="004554A3">
        <w:t xml:space="preserve">A mesterséges neurális hálózatok (ANN - </w:t>
      </w:r>
      <w:proofErr w:type="spellStart"/>
      <w:r w:rsidRPr="004554A3">
        <w:t>Artificial</w:t>
      </w:r>
      <w:proofErr w:type="spellEnd"/>
      <w:r w:rsidRPr="004554A3">
        <w:t xml:space="preserve"> </w:t>
      </w:r>
      <w:proofErr w:type="spellStart"/>
      <w:r w:rsidRPr="004554A3">
        <w:t>Neural</w:t>
      </w:r>
      <w:proofErr w:type="spellEnd"/>
      <w:r w:rsidRPr="004554A3">
        <w:t xml:space="preserve">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Ennél a feladatnál jelenik meg a gépi tanulás, amely által különböző 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r w:rsidR="00AF2D53">
        <w:fldChar w:fldCharType="begin"/>
      </w:r>
      <w:r w:rsidR="00AF2D53">
        <w:instrText xml:space="preserve"> REF _Ref67392944 \r \h </w:instrText>
      </w:r>
      <w:r w:rsidR="00AF2D53">
        <w:fldChar w:fldCharType="separate"/>
      </w:r>
      <w:r w:rsidR="00BF5B80">
        <w:t>[1]</w:t>
      </w:r>
      <w:r w:rsidR="00AF2D53">
        <w:fldChar w:fldCharType="end"/>
      </w:r>
      <w:r w:rsidR="00AF2D53">
        <w:fldChar w:fldCharType="begin"/>
      </w:r>
      <w:r w:rsidR="00AF2D53">
        <w:instrText xml:space="preserve"> REF _Ref67392942 \r \h </w:instrText>
      </w:r>
      <w:r w:rsidR="00AF2D53">
        <w:fldChar w:fldCharType="separate"/>
      </w:r>
      <w:r w:rsidR="00BF5B80">
        <w:t>[9]</w:t>
      </w:r>
      <w:r w:rsidR="00AF2D53">
        <w:fldChar w:fldCharType="end"/>
      </w:r>
    </w:p>
    <w:p w14:paraId="0876F742" w14:textId="2C08820F" w:rsidR="0090172E" w:rsidRDefault="00B72888" w:rsidP="00DB309C">
      <w:pPr>
        <w:pStyle w:val="mynormal"/>
      </w:pPr>
      <w:r>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 xml:space="preserve">A másik módszer a nem lineáris függvények alkalmazása, amelyek sokkal szélesebb körben használtak. Segítségükkel könnyen tud alkalmazkodni a modell a különböző adatokhoz, azaz </w:t>
      </w:r>
      <w:r w:rsidR="00DD6A35">
        <w:lastRenderedPageBreak/>
        <w:t>jobban használható a tanításhoz.</w:t>
      </w:r>
      <w:r w:rsidR="00A219E7">
        <w:t xml:space="preserve"> A mai leggyakrabban használt aktivációs függvény a </w:t>
      </w:r>
      <w:proofErr w:type="spellStart"/>
      <w:r w:rsidR="00A219E7">
        <w:t>ReLu</w:t>
      </w:r>
      <w:proofErr w:type="spellEnd"/>
      <w:r w:rsidR="00A219E7">
        <w:t xml:space="preserve">. </w:t>
      </w:r>
      <w:r w:rsidR="00EC5CB6">
        <w:t xml:space="preserve">A </w:t>
      </w:r>
      <w:proofErr w:type="spellStart"/>
      <w:r w:rsidR="00EC5CB6">
        <w:t>ReLu</w:t>
      </w:r>
      <w:proofErr w:type="spellEnd"/>
      <w:r w:rsidR="00EC5CB6">
        <w:t xml:space="preserve"> általában a rejtett rétegekben használt, és szinte minden </w:t>
      </w:r>
      <w:proofErr w:type="spellStart"/>
      <w:r w:rsidR="00EC5CB6">
        <w:t>konvolúciós</w:t>
      </w:r>
      <w:proofErr w:type="spellEnd"/>
      <w:r w:rsidR="00EC5CB6">
        <w:t xml:space="preserve">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BF5B80">
        <w:t>[8]</w:t>
      </w:r>
      <w:r w:rsidR="00AF2D53">
        <w:fldChar w:fldCharType="end"/>
      </w:r>
    </w:p>
    <w:p w14:paraId="1B2C6AEC" w14:textId="01BEFFED"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BF5B80">
        <w:t>[2]</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 xml:space="preserve">bemeneti réteg (input </w:t>
      </w:r>
      <w:proofErr w:type="spellStart"/>
      <w:r>
        <w:t>layer</w:t>
      </w:r>
      <w:proofErr w:type="spellEnd"/>
      <w:r>
        <w:t>)</w:t>
      </w:r>
    </w:p>
    <w:p w14:paraId="3BD4563E" w14:textId="30BBD117" w:rsidR="00927022" w:rsidRDefault="00927022" w:rsidP="00DB309C">
      <w:pPr>
        <w:pStyle w:val="mynormal"/>
        <w:numPr>
          <w:ilvl w:val="0"/>
          <w:numId w:val="6"/>
        </w:numPr>
        <w:spacing w:after="0"/>
        <w:ind w:left="1173" w:hanging="357"/>
      </w:pPr>
      <w:r>
        <w:t>rejtett réteg (</w:t>
      </w:r>
      <w:proofErr w:type="spellStart"/>
      <w:r>
        <w:t>hidden</w:t>
      </w:r>
      <w:proofErr w:type="spellEnd"/>
      <w:r>
        <w:t xml:space="preserve"> </w:t>
      </w:r>
      <w:proofErr w:type="spellStart"/>
      <w:r>
        <w:t>layer</w:t>
      </w:r>
      <w:proofErr w:type="spellEnd"/>
      <w:r>
        <w:t>)</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5648" behindDoc="0" locked="0" layoutInCell="1" allowOverlap="1" wp14:anchorId="43E9E929" wp14:editId="29832EEF">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1E7B426A"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8E4D0B">
                              <w:rPr>
                                <w:rFonts w:ascii="Times New Roman" w:hAnsi="Times New Roman" w:cs="Times New Roman"/>
                                <w:i w:val="0"/>
                                <w:iCs w:val="0"/>
                                <w:noProof/>
                              </w:rPr>
                              <w:t>4</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9" type="#_x0000_t202" style="position:absolute;left:0;text-align:left;margin-left:0;margin-top:250.55pt;width:438.8pt;height:57.6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CBUhmQPQIAAG0EAAAOAAAA&#10;AAAAAAAAAAAAAC4CAABkcnMvZTJvRG9jLnhtbFBLAQItABQABgAIAAAAIQBF6peA3gAAAAgBAAAP&#10;AAAAAAAAAAAAAAAAAJcEAABkcnMvZG93bnJldi54bWxQSwUGAAAAAAQABADzAAAAogUAAAAA&#10;" stroked="f">
                <v:textbox inset="0,0,0,0">
                  <w:txbxContent>
                    <w:p w14:paraId="28A37545" w14:textId="1E7B426A"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8E4D0B">
                        <w:rPr>
                          <w:rFonts w:ascii="Times New Roman" w:hAnsi="Times New Roman" w:cs="Times New Roman"/>
                          <w:i w:val="0"/>
                          <w:iCs w:val="0"/>
                          <w:noProof/>
                        </w:rPr>
                        <w:t>4</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C6FD414" wp14:editId="2EC6DA3D">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 xml:space="preserve">kimeneti réteg (output </w:t>
      </w:r>
      <w:proofErr w:type="spellStart"/>
      <w:r w:rsidR="00927022">
        <w:t>layer</w:t>
      </w:r>
      <w:proofErr w:type="spellEnd"/>
      <w:r w:rsidR="00927022">
        <w:t>)</w:t>
      </w:r>
    </w:p>
    <w:p w14:paraId="6E594713" w14:textId="46FB8037"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p>
    <w:p w14:paraId="0DC292A9" w14:textId="79B621CC" w:rsidR="00127D79" w:rsidRDefault="00127D79" w:rsidP="00DB309C">
      <w:pPr>
        <w:pStyle w:val="mynormal"/>
      </w:pPr>
      <w:r>
        <w:t>A rejtett rétegek a bemenet és a kimeneti réteg között dolgozza fel, alakítja át az 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p>
    <w:p w14:paraId="5F17FA81" w14:textId="16A265A3"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p>
    <w:p w14:paraId="55A09999" w14:textId="02254611" w:rsidR="00166D9F" w:rsidRDefault="0090172E" w:rsidP="00DB309C">
      <w:pPr>
        <w:pStyle w:val="mynormal"/>
      </w:pPr>
      <w:r>
        <w:lastRenderedPageBreak/>
        <w:t xml:space="preserve">A neurális </w:t>
      </w:r>
      <w:proofErr w:type="spellStart"/>
      <w:r>
        <w:t>hálózatokat</w:t>
      </w:r>
      <w:proofErr w:type="spellEnd"/>
      <w:r>
        <w:t xml:space="preserve">,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BF5B80">
        <w:t>[9]</w:t>
      </w:r>
      <w:r w:rsidR="00A40D84">
        <w:fldChar w:fldCharType="end"/>
      </w:r>
      <w:r w:rsidR="00B052A8">
        <w:t>:</w:t>
      </w:r>
    </w:p>
    <w:p w14:paraId="130F9CE3" w14:textId="551876FE" w:rsidR="00B052A8" w:rsidRDefault="000D7C29" w:rsidP="00DB309C">
      <w:pPr>
        <w:pStyle w:val="mynormal"/>
        <w:numPr>
          <w:ilvl w:val="0"/>
          <w:numId w:val="7"/>
        </w:numPr>
        <w:spacing w:after="0"/>
        <w:ind w:left="1173" w:hanging="357"/>
      </w:pPr>
      <w:proofErr w:type="spellStart"/>
      <w:r>
        <w:t>Elsőrecsatolt</w:t>
      </w:r>
      <w:proofErr w:type="spellEnd"/>
      <w:r>
        <w:t xml:space="preserve"> (FFNN - </w:t>
      </w:r>
      <w:proofErr w:type="spellStart"/>
      <w:r w:rsidR="00B052A8">
        <w:t>Feed-forward</w:t>
      </w:r>
      <w:proofErr w:type="spellEnd"/>
      <w:r w:rsidR="00B052A8">
        <w:t xml:space="preserve"> </w:t>
      </w:r>
      <w:proofErr w:type="spellStart"/>
      <w:r>
        <w:t>neural</w:t>
      </w:r>
      <w:proofErr w:type="spellEnd"/>
      <w:r>
        <w:t xml:space="preserve"> </w:t>
      </w:r>
      <w:proofErr w:type="spellStart"/>
      <w:r w:rsidR="00B052A8">
        <w:t>network</w:t>
      </w:r>
      <w:proofErr w:type="spellEnd"/>
      <w:r>
        <w:t>)</w:t>
      </w:r>
    </w:p>
    <w:p w14:paraId="602DBD92" w14:textId="4A3B37D7" w:rsidR="00B052A8" w:rsidRDefault="000D7C29" w:rsidP="00DB309C">
      <w:pPr>
        <w:pStyle w:val="mynormal"/>
        <w:numPr>
          <w:ilvl w:val="0"/>
          <w:numId w:val="7"/>
        </w:numPr>
      </w:pPr>
      <w:r>
        <w:t xml:space="preserve">Visszacsatolt (RNN - </w:t>
      </w:r>
      <w:proofErr w:type="spellStart"/>
      <w:r w:rsidR="00B052A8">
        <w:t>Recurrent</w:t>
      </w:r>
      <w:proofErr w:type="spellEnd"/>
      <w:r w:rsidR="00B052A8">
        <w:t xml:space="preserve"> (</w:t>
      </w:r>
      <w:proofErr w:type="spellStart"/>
      <w:r w:rsidR="00B052A8">
        <w:t>feedback</w:t>
      </w:r>
      <w:proofErr w:type="spellEnd"/>
      <w:r w:rsidR="00B052A8">
        <w:t xml:space="preserve">) </w:t>
      </w:r>
      <w:proofErr w:type="spellStart"/>
      <w:r>
        <w:t>neural</w:t>
      </w:r>
      <w:proofErr w:type="spellEnd"/>
      <w:r>
        <w:t xml:space="preserve"> </w:t>
      </w:r>
      <w:proofErr w:type="spellStart"/>
      <w:r w:rsidR="00B052A8">
        <w:t>network</w:t>
      </w:r>
      <w:proofErr w:type="spellEnd"/>
      <w:r>
        <w:t>)</w:t>
      </w:r>
    </w:p>
    <w:p w14:paraId="5C3F881D" w14:textId="22CD5C65"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BF5B80">
        <w:t>[9]</w:t>
      </w:r>
      <w:r w:rsidR="00A40D84">
        <w:fldChar w:fldCharType="end"/>
      </w:r>
    </w:p>
    <w:p w14:paraId="3BE3F3B0" w14:textId="57BA3BED" w:rsidR="00166D9F" w:rsidRDefault="000A53CB" w:rsidP="000A53CB">
      <w:pPr>
        <w:pStyle w:val="Cmsor3"/>
      </w:pPr>
      <w:bookmarkStart w:id="19" w:name="_Toc87602401"/>
      <w:r>
        <w:t>Tanítás és tesztelés</w:t>
      </w:r>
      <w:bookmarkEnd w:id="19"/>
    </w:p>
    <w:p w14:paraId="4CB2340F" w14:textId="6CC531E7" w:rsidR="00CA1AA3" w:rsidRDefault="00C150AA" w:rsidP="00DB309C">
      <w:pPr>
        <w:pStyle w:val="mynormal"/>
      </w:pPr>
      <w:r>
        <w:t xml:space="preserve">Egy neurális hálózat tanítása többféle módszerrel megvalósítható. </w:t>
      </w:r>
      <w:r w:rsidR="004E017E">
        <w:t xml:space="preserve">A legfontosabb teória ilyen téren a </w:t>
      </w:r>
      <w:proofErr w:type="spellStart"/>
      <w:r w:rsidR="004E017E" w:rsidRPr="004554A3">
        <w:t>Hebbian</w:t>
      </w:r>
      <w:proofErr w:type="spellEnd"/>
      <w:r w:rsidR="004E017E" w:rsidRPr="004554A3">
        <w:t xml:space="preserve">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r w:rsidR="00FE4B62">
        <w:fldChar w:fldCharType="begin"/>
      </w:r>
      <w:r w:rsidR="00FE4B62">
        <w:instrText xml:space="preserve"> REF _Ref67392942 \r \h </w:instrText>
      </w:r>
      <w:r w:rsidR="00FE4B62">
        <w:fldChar w:fldCharType="separate"/>
      </w:r>
      <w:r w:rsidR="00BF5B80">
        <w:t>[9]</w:t>
      </w:r>
      <w:r w:rsidR="00FE4B62">
        <w:fldChar w:fldCharType="end"/>
      </w:r>
    </w:p>
    <w:p w14:paraId="432CF9DB" w14:textId="5BBE2271" w:rsidR="00250596" w:rsidRDefault="00912FE7" w:rsidP="00DB309C">
      <w:pPr>
        <w:pStyle w:val="mynormal"/>
      </w:pPr>
      <w:r>
        <w:t xml:space="preserve">A </w:t>
      </w:r>
      <w:proofErr w:type="spellStart"/>
      <w:r w:rsidRPr="004554A3">
        <w:t>perceptron</w:t>
      </w:r>
      <w:proofErr w:type="spellEnd"/>
      <w:r w:rsidRPr="004554A3">
        <w:t>-tanulás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w:t>
      </w:r>
      <w:proofErr w:type="spellStart"/>
      <w:r w:rsidR="00CF6FCC">
        <w:t>Hebbian</w:t>
      </w:r>
      <w:proofErr w:type="spellEnd"/>
      <w:r w:rsidR="00CF6FCC">
        <w:t xml:space="preserve"> tanulás szabályától, hogy ha</w:t>
      </w:r>
      <w:r>
        <w:t xml:space="preserve"> egy adott bemenetre megfelelő kimenetet kapott, akkor viszont nem változtat </w:t>
      </w:r>
      <w:r w:rsidR="00971BE9">
        <w:t>a kapcsolatok súlyán</w:t>
      </w:r>
      <w:r>
        <w:t>.</w:t>
      </w:r>
      <w:r w:rsidR="008C295E">
        <w:t xml:space="preserve"> Egy szimpla </w:t>
      </w:r>
      <w:proofErr w:type="spellStart"/>
      <w:r w:rsidR="008C295E">
        <w:t>perceptron</w:t>
      </w:r>
      <w:proofErr w:type="spellEnd"/>
      <w:r w:rsidR="008C295E">
        <w:t xml:space="preserve">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r w:rsidR="00FE4B62">
        <w:fldChar w:fldCharType="begin"/>
      </w:r>
      <w:r w:rsidR="00FE4B62">
        <w:instrText xml:space="preserve"> REF _Ref67392942 \r \h </w:instrText>
      </w:r>
      <w:r w:rsidR="00FE4B62">
        <w:fldChar w:fldCharType="separate"/>
      </w:r>
      <w:r w:rsidR="00BF5B80">
        <w:t>[9]</w:t>
      </w:r>
      <w:r w:rsidR="00FE4B62">
        <w:fldChar w:fldCharType="end"/>
      </w:r>
    </w:p>
    <w:p w14:paraId="0C4196DE" w14:textId="20F2232E" w:rsidR="00852333" w:rsidRDefault="005E0A1D" w:rsidP="00DB309C">
      <w:pPr>
        <w:pStyle w:val="mynormal"/>
      </w:pPr>
      <w:r>
        <w:t xml:space="preserve">Egy másik módszer a </w:t>
      </w:r>
      <w:proofErr w:type="spellStart"/>
      <w:r w:rsidRPr="004554A3">
        <w:t>backpropagation</w:t>
      </w:r>
      <w:proofErr w:type="spellEnd"/>
      <w:r>
        <w:t xml:space="preserve"> (visszaterjesztéses) tanulás. </w:t>
      </w:r>
      <w:proofErr w:type="spellStart"/>
      <w:r>
        <w:t>Feed-forward</w:t>
      </w:r>
      <w:proofErr w:type="spellEnd"/>
      <w:r>
        <w:t xml:space="preserve"> 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r w:rsidR="00FE4B62">
        <w:fldChar w:fldCharType="begin"/>
      </w:r>
      <w:r w:rsidR="00FE4B62">
        <w:instrText xml:space="preserve"> REF _Ref67392942 \r \h </w:instrText>
      </w:r>
      <w:r w:rsidR="00FE4B62">
        <w:fldChar w:fldCharType="separate"/>
      </w:r>
      <w:r w:rsidR="00BF5B80">
        <w:t>[9]</w:t>
      </w:r>
      <w:r w:rsidR="00FE4B62">
        <w:fldChar w:fldCharType="end"/>
      </w:r>
    </w:p>
    <w:p w14:paraId="177DC136" w14:textId="1B9974E0"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 xml:space="preserve">Ennek eléréséhez a standard </w:t>
      </w:r>
      <w:r w:rsidR="00E878CE">
        <w:lastRenderedPageBreak/>
        <w:t>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p>
    <w:p w14:paraId="48B50E83" w14:textId="5D64CBA6"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proofErr w:type="spellStart"/>
      <w:r w:rsidR="00972D71" w:rsidRPr="00972D71">
        <w:t>epoch</w:t>
      </w:r>
      <w:proofErr w:type="spellEnd"/>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p>
    <w:p w14:paraId="2135AC36" w14:textId="44A1AF66" w:rsidR="000A53CB" w:rsidRDefault="00972D71" w:rsidP="00DB309C">
      <w:pPr>
        <w:pStyle w:val="mynormal"/>
      </w:pPr>
      <w:r>
        <w:t xml:space="preserve">Az </w:t>
      </w:r>
      <w:proofErr w:type="spellStart"/>
      <w:r w:rsidRPr="004554A3">
        <w:t>epoch</w:t>
      </w:r>
      <w:proofErr w:type="spellEnd"/>
      <w:r>
        <w:t xml:space="preserve">, a neurális hálózatok tanításával kapcsolatos fogalom. Meghatározza, hogy az alkalmazott adatkészletet hányszor adagoljuk tanításra, azaz egy </w:t>
      </w:r>
      <w:proofErr w:type="spellStart"/>
      <w:r>
        <w:t>epoch</w:t>
      </w:r>
      <w:proofErr w:type="spellEnd"/>
      <w:r>
        <w:t xml:space="preserve">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 xml:space="preserve">Egy </w:t>
      </w:r>
      <w:proofErr w:type="spellStart"/>
      <w:r w:rsidR="00765C95">
        <w:t>epoch</w:t>
      </w:r>
      <w:proofErr w:type="spellEnd"/>
      <w:r w:rsidR="00765C95">
        <w:t xml:space="preserve">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p>
    <w:p w14:paraId="1EA9105B" w14:textId="7211F573" w:rsidR="00E16CFE" w:rsidRDefault="00E16CFE" w:rsidP="00DB309C">
      <w:pPr>
        <w:pStyle w:val="mynormal"/>
      </w:pPr>
      <w:r>
        <w:t xml:space="preserve">Az </w:t>
      </w:r>
      <w:proofErr w:type="spellStart"/>
      <w:r>
        <w:t>epoch</w:t>
      </w:r>
      <w:proofErr w:type="spellEnd"/>
      <w:r>
        <w:t xml:space="preserve"> száma szabadon választható, azonban figyelni kell arra, hogy ne legyen </w:t>
      </w:r>
      <w:r w:rsidRPr="004554A3">
        <w:t>túltanítva</w:t>
      </w:r>
      <w:r w:rsidR="00FF3E25" w:rsidRPr="004554A3">
        <w:t xml:space="preserve"> (</w:t>
      </w:r>
      <w:proofErr w:type="spellStart"/>
      <w:r w:rsidR="00FF3E25" w:rsidRPr="004554A3">
        <w:t>overtraining</w:t>
      </w:r>
      <w:proofErr w:type="spellEnd"/>
      <w:r w:rsidR="00FF3E25" w:rsidRPr="004554A3">
        <w:t>)</w:t>
      </w:r>
      <w:r w:rsidRPr="004554A3">
        <w:t xml:space="preserve"> a</w:t>
      </w:r>
      <w:r>
        <w:t xml:space="preserve"> hálózat. Ez akkor történik meg, ha túl sokszor tanítjuk a neurális hálózatot ugyanazokkal a mintákkal, tehát túl sok </w:t>
      </w:r>
      <w:proofErr w:type="spellStart"/>
      <w:r>
        <w:t>epoch</w:t>
      </w:r>
      <w:proofErr w:type="spellEnd"/>
      <w:r>
        <w:t xml:space="preserve">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p>
    <w:p w14:paraId="75015552" w14:textId="0C9A1593" w:rsidR="00DC3C8B" w:rsidRDefault="00DC3C8B" w:rsidP="00DB309C">
      <w:pPr>
        <w:pStyle w:val="mynormal"/>
      </w:pPr>
      <w:r>
        <w:t xml:space="preserve">Az </w:t>
      </w:r>
      <w:proofErr w:type="spellStart"/>
      <w:r>
        <w:t>epoch</w:t>
      </w:r>
      <w:proofErr w:type="spellEnd"/>
      <w:r>
        <w:t xml:space="preserve">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hálózat tanulási, és felismerési teljesítményét, megbízhatóságát. </w:t>
      </w:r>
      <w:r w:rsidR="00BF4310">
        <w:t>Túl kevés neuron által nem 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BF5B80">
        <w:t>[2]</w:t>
      </w:r>
      <w:r w:rsidR="008C5132">
        <w:fldChar w:fldCharType="end"/>
      </w:r>
    </w:p>
    <w:p w14:paraId="6BBA92E0" w14:textId="719B649F" w:rsidR="001B42F8" w:rsidRPr="00A6381D" w:rsidRDefault="00082097" w:rsidP="00DB309C">
      <w:pPr>
        <w:pStyle w:val="mynormal"/>
      </w:pPr>
      <w:r>
        <w:t xml:space="preserve">Az </w:t>
      </w:r>
      <w:proofErr w:type="spellStart"/>
      <w:r>
        <w:t>epoch</w:t>
      </w:r>
      <w:proofErr w:type="spellEnd"/>
      <w:r>
        <w:t>, valamint a neuronok számának megválasztása nagyon fontos lépés. Erre azonban nincsen</w:t>
      </w:r>
      <w:r w:rsidR="00071B31">
        <w:t>ek</w:t>
      </w:r>
      <w:r>
        <w:t xml:space="preserve"> mindig megfelelő érték</w:t>
      </w:r>
      <w:r w:rsidR="00071B31">
        <w:t>ek</w:t>
      </w:r>
      <w:r>
        <w:t xml:space="preserve">, minden alkalmazás esetén eltérő. </w:t>
      </w:r>
      <w:r>
        <w:lastRenderedPageBreak/>
        <w:t xml:space="preserve">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BF5B80">
        <w:t>[2]</w:t>
      </w:r>
      <w:r w:rsidR="00090737">
        <w:fldChar w:fldCharType="end"/>
      </w:r>
    </w:p>
    <w:p w14:paraId="03E07FA6" w14:textId="13B06611" w:rsidR="00EB074C" w:rsidRDefault="00EB074C" w:rsidP="00EE0933">
      <w:pPr>
        <w:pStyle w:val="Cmsor2"/>
      </w:pPr>
      <w:bookmarkStart w:id="20" w:name="_Toc87602402"/>
      <w:proofErr w:type="spellStart"/>
      <w:r>
        <w:t>Konvolúciós</w:t>
      </w:r>
      <w:proofErr w:type="spellEnd"/>
      <w:r>
        <w:t xml:space="preserve"> neurális hálózatok</w:t>
      </w:r>
      <w:bookmarkEnd w:id="20"/>
    </w:p>
    <w:p w14:paraId="085B19A4" w14:textId="7427BE2A" w:rsidR="001271D3" w:rsidRDefault="00342FE0" w:rsidP="00DB309C">
      <w:pPr>
        <w:pStyle w:val="mynormal"/>
      </w:pPr>
      <w:r>
        <w:t xml:space="preserve">A </w:t>
      </w:r>
      <w:proofErr w:type="spellStart"/>
      <w:r>
        <w:t>konvolúciós</w:t>
      </w:r>
      <w:proofErr w:type="spellEnd"/>
      <w:r>
        <w:t xml:space="preserve"> neurális hálózatok (CNN – </w:t>
      </w:r>
      <w:proofErr w:type="spellStart"/>
      <w:r>
        <w:t>Convolutional</w:t>
      </w:r>
      <w:proofErr w:type="spellEnd"/>
      <w:r>
        <w:t xml:space="preserve"> </w:t>
      </w:r>
      <w:proofErr w:type="spellStart"/>
      <w:r>
        <w:t>Neural</w:t>
      </w:r>
      <w:proofErr w:type="spellEnd"/>
      <w:r>
        <w:t xml:space="preserve">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w:t>
      </w:r>
      <w:proofErr w:type="spellStart"/>
      <w:r w:rsidR="00B5126D">
        <w:t>neruális</w:t>
      </w:r>
      <w:proofErr w:type="spellEnd"/>
      <w:r w:rsidR="00B5126D">
        <w:t xml:space="preserve">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w:t>
      </w:r>
      <w:proofErr w:type="spellStart"/>
      <w:r w:rsidR="00295CFE">
        <w:t>classification</w:t>
      </w:r>
      <w:proofErr w:type="spellEnd"/>
      <w:r w:rsidR="00295CFE">
        <w:t xml:space="preserve">)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p>
    <w:p w14:paraId="7B0B071A" w14:textId="1A77F0B8"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BF5B80">
        <w:t>[18]</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proofErr w:type="spellStart"/>
      <w:r>
        <w:t>konvolúciós</w:t>
      </w:r>
      <w:proofErr w:type="spellEnd"/>
      <w:r>
        <w:t xml:space="preserve"> réteg (</w:t>
      </w:r>
      <w:proofErr w:type="spellStart"/>
      <w:r>
        <w:t>convolution</w:t>
      </w:r>
      <w:proofErr w:type="spellEnd"/>
      <w:r>
        <w:t xml:space="preserve"> </w:t>
      </w:r>
      <w:proofErr w:type="spellStart"/>
      <w:r>
        <w:t>layer</w:t>
      </w:r>
      <w:proofErr w:type="spellEnd"/>
      <w:r>
        <w:t>)</w:t>
      </w:r>
    </w:p>
    <w:p w14:paraId="76F196EA" w14:textId="35C1B4CC" w:rsidR="0061167A" w:rsidRDefault="0061167A" w:rsidP="00DB309C">
      <w:pPr>
        <w:pStyle w:val="mynormal"/>
        <w:numPr>
          <w:ilvl w:val="0"/>
          <w:numId w:val="8"/>
        </w:numPr>
        <w:spacing w:after="0"/>
        <w:ind w:left="1173" w:hanging="357"/>
      </w:pPr>
      <w:r>
        <w:t>összevonó réteg (</w:t>
      </w:r>
      <w:proofErr w:type="spellStart"/>
      <w:r>
        <w:t>pooling</w:t>
      </w:r>
      <w:proofErr w:type="spellEnd"/>
      <w:r>
        <w:t xml:space="preserve"> </w:t>
      </w:r>
      <w:proofErr w:type="spellStart"/>
      <w:r>
        <w:t>layer</w:t>
      </w:r>
      <w:proofErr w:type="spellEnd"/>
      <w:r>
        <w:t>)</w:t>
      </w:r>
    </w:p>
    <w:p w14:paraId="24A3BE93" w14:textId="1122E8F8" w:rsidR="0061167A" w:rsidRDefault="0061167A" w:rsidP="00DB309C">
      <w:pPr>
        <w:pStyle w:val="mynormal"/>
        <w:numPr>
          <w:ilvl w:val="0"/>
          <w:numId w:val="8"/>
        </w:numPr>
      </w:pPr>
      <w:r>
        <w:t>teljesen csatolt réteg (</w:t>
      </w:r>
      <w:proofErr w:type="spellStart"/>
      <w:r>
        <w:t>fully</w:t>
      </w:r>
      <w:proofErr w:type="spellEnd"/>
      <w:r>
        <w:t xml:space="preserve"> </w:t>
      </w:r>
      <w:proofErr w:type="spellStart"/>
      <w:r>
        <w:t>connected</w:t>
      </w:r>
      <w:proofErr w:type="spellEnd"/>
      <w:r>
        <w:t xml:space="preserve"> </w:t>
      </w:r>
      <w:proofErr w:type="spellStart"/>
      <w:r>
        <w:t>layer</w:t>
      </w:r>
      <w:proofErr w:type="spellEnd"/>
      <w:r>
        <w:t>)</w:t>
      </w:r>
    </w:p>
    <w:p w14:paraId="0CC7860E" w14:textId="5BC6E7ED" w:rsidR="00E13A42" w:rsidRDefault="00A63596" w:rsidP="00DB309C">
      <w:pPr>
        <w:pStyle w:val="mynormal"/>
      </w:pPr>
      <w:r>
        <w:t xml:space="preserve">Az első kettő, azaz a </w:t>
      </w:r>
      <w:proofErr w:type="spellStart"/>
      <w:r>
        <w:t>konvolúciós</w:t>
      </w:r>
      <w:proofErr w:type="spellEnd"/>
      <w:r>
        <w:t xml:space="preserve"> és az összevonó réteg </w:t>
      </w:r>
      <w:r w:rsidRPr="000F61ED">
        <w:t>jellemző kivonást (</w:t>
      </w:r>
      <w:proofErr w:type="spellStart"/>
      <w:r w:rsidRPr="000F61ED">
        <w:t>feature</w:t>
      </w:r>
      <w:proofErr w:type="spellEnd"/>
      <w:r w:rsidRPr="000F61ED">
        <w:t xml:space="preserve"> </w:t>
      </w:r>
      <w:proofErr w:type="spellStart"/>
      <w:r w:rsidRPr="000F61ED">
        <w:t>extraction</w:t>
      </w:r>
      <w:proofErr w:type="spellEnd"/>
      <w:r w:rsidRPr="000F61ED">
        <w:t>) végez, míg a teljesen csatolt réteg a végső kimenetet alkotja meg, ami általában osztályozás (</w:t>
      </w:r>
      <w:proofErr w:type="spellStart"/>
      <w:r w:rsidRPr="000F61ED">
        <w:t>classification</w:t>
      </w:r>
      <w:proofErr w:type="spellEnd"/>
      <w:r w:rsidRPr="000F61ED">
        <w:t>).</w:t>
      </w:r>
      <w:r w:rsidR="00A23C21">
        <w:t xml:space="preserve"> </w:t>
      </w:r>
      <w:r w:rsidR="00A23C21">
        <w:fldChar w:fldCharType="begin"/>
      </w:r>
      <w:r w:rsidR="00A23C21">
        <w:instrText xml:space="preserve"> REF _Ref67393025 \r \h </w:instrText>
      </w:r>
      <w:r w:rsidR="00A23C21">
        <w:fldChar w:fldCharType="separate"/>
      </w:r>
      <w:r w:rsidR="00BF5B80">
        <w:t>[18]</w:t>
      </w:r>
      <w:r w:rsidR="00A23C21">
        <w:fldChar w:fldCharType="end"/>
      </w:r>
      <w:r w:rsidR="002153AD" w:rsidRPr="002153AD">
        <w:t xml:space="preserve"> </w:t>
      </w:r>
    </w:p>
    <w:p w14:paraId="301F2BC5" w14:textId="3CBCB008" w:rsidR="00A75A3A" w:rsidRPr="0061167A" w:rsidRDefault="002153AD" w:rsidP="00983390">
      <w:pPr>
        <w:pStyle w:val="mynormal"/>
        <w:ind w:firstLine="426"/>
      </w:pPr>
      <w:r>
        <w:rPr>
          <w:noProof/>
        </w:rPr>
        <w:lastRenderedPageBreak/>
        <mc:AlternateContent>
          <mc:Choice Requires="wps">
            <w:drawing>
              <wp:anchor distT="0" distB="0" distL="114300" distR="114300" simplePos="0" relativeHeight="251679744" behindDoc="0" locked="0" layoutInCell="1" allowOverlap="1" wp14:anchorId="25963B56" wp14:editId="13A572A8">
                <wp:simplePos x="0" y="0"/>
                <wp:positionH relativeFrom="margin">
                  <wp:align>left</wp:align>
                </wp:positionH>
                <wp:positionV relativeFrom="paragraph">
                  <wp:posOffset>3585210</wp:posOffset>
                </wp:positionV>
                <wp:extent cx="5579745" cy="586740"/>
                <wp:effectExtent l="0" t="0" r="1905" b="3810"/>
                <wp:wrapTopAndBottom/>
                <wp:docPr id="22" name="Szövegdoboz 22"/>
                <wp:cNvGraphicFramePr/>
                <a:graphic xmlns:a="http://schemas.openxmlformats.org/drawingml/2006/main">
                  <a:graphicData uri="http://schemas.microsoft.com/office/word/2010/wordprocessingShape">
                    <wps:wsp>
                      <wps:cNvSpPr txBox="1"/>
                      <wps:spPr>
                        <a:xfrm>
                          <a:off x="0" y="0"/>
                          <a:ext cx="5579745" cy="586740"/>
                        </a:xfrm>
                        <a:prstGeom prst="rect">
                          <a:avLst/>
                        </a:prstGeom>
                        <a:solidFill>
                          <a:prstClr val="white"/>
                        </a:solidFill>
                        <a:ln>
                          <a:noFill/>
                        </a:ln>
                      </wps:spPr>
                      <wps:txbx>
                        <w:txbxContent>
                          <w:p w14:paraId="2BCDD12E" w14:textId="65FAA2B6"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8E4D0B">
                              <w:rPr>
                                <w:rFonts w:ascii="Times New Roman" w:hAnsi="Times New Roman" w:cs="Times New Roman"/>
                                <w:i w:val="0"/>
                                <w:iCs w:val="0"/>
                                <w:noProof/>
                              </w:rPr>
                              <w:t>5</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63B56" id="Szövegdoboz 22" o:spid="_x0000_s1030" type="#_x0000_t202" style="position:absolute;left:0;text-align:left;margin-left:0;margin-top:282.3pt;width:439.35pt;height:46.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" stroked="f">
                <v:textbox inset="0,0,0,0">
                  <w:txbxContent>
                    <w:p w14:paraId="2BCDD12E" w14:textId="65FAA2B6"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8E4D0B">
                        <w:rPr>
                          <w:rFonts w:ascii="Times New Roman" w:hAnsi="Times New Roman" w:cs="Times New Roman"/>
                          <w:i w:val="0"/>
                          <w:iCs w:val="0"/>
                          <w:noProof/>
                        </w:rPr>
                        <w:t>5</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77B822A7" wp14:editId="108CDBC2">
            <wp:simplePos x="0" y="0"/>
            <wp:positionH relativeFrom="margin">
              <wp:posOffset>1905</wp:posOffset>
            </wp:positionH>
            <wp:positionV relativeFrom="paragraph">
              <wp:posOffset>41910</wp:posOffset>
            </wp:positionV>
            <wp:extent cx="5579745" cy="3484880"/>
            <wp:effectExtent l="0" t="0" r="1905" b="127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484880"/>
                    </a:xfrm>
                    <a:prstGeom prst="rect">
                      <a:avLst/>
                    </a:prstGeom>
                    <a:noFill/>
                    <a:ln>
                      <a:noFill/>
                    </a:ln>
                  </pic:spPr>
                </pic:pic>
              </a:graphicData>
            </a:graphic>
          </wp:anchor>
        </w:drawing>
      </w:r>
      <w:r w:rsidR="00381539">
        <w:t xml:space="preserve">A </w:t>
      </w:r>
      <w:proofErr w:type="spellStart"/>
      <w:r w:rsidR="00381539" w:rsidRPr="000F61ED">
        <w:t>konvolúciós</w:t>
      </w:r>
      <w:proofErr w:type="spellEnd"/>
      <w:r w:rsidR="00381539" w:rsidRPr="000F61ED">
        <w:t xml:space="preserve"> réteg</w:t>
      </w:r>
      <w:r w:rsidR="00381539">
        <w:t xml:space="preserve"> eltér az eddig ismertetett neurális hálózat rétegektől. Ez a réteg súlyozott kapcsolatok helyett szűrőket</w:t>
      </w:r>
      <w:r w:rsidR="00AC2F39">
        <w:t xml:space="preserve"> (</w:t>
      </w:r>
      <w:proofErr w:type="spellStart"/>
      <w:r w:rsidR="00AC2F39">
        <w:t>konvolúciós</w:t>
      </w:r>
      <w:proofErr w:type="spellEnd"/>
      <w:r w:rsidR="00AC2F39">
        <w:t xml:space="preserve"> szűrők – </w:t>
      </w:r>
      <w:proofErr w:type="spellStart"/>
      <w:r w:rsidR="00AC2F39">
        <w:t>convolution</w:t>
      </w:r>
      <w:proofErr w:type="spellEnd"/>
      <w:r w:rsidR="00AC2F39">
        <w:t xml:space="preserve"> </w:t>
      </w:r>
      <w:proofErr w:type="spellStart"/>
      <w:r w:rsidR="00AC2F39">
        <w:t>filters</w:t>
      </w:r>
      <w:proofErr w:type="spellEnd"/>
      <w:r w:rsidR="00AC2F39">
        <w:t>)</w:t>
      </w:r>
      <w:r w:rsidR="00381539">
        <w:t xml:space="preserve"> tartalmaz, amelyek a bemeneti kép </w:t>
      </w:r>
      <w:r w:rsidR="004059FC">
        <w:t>feldolgozására</w:t>
      </w:r>
      <w:r w:rsidR="00381539">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w:t>
      </w:r>
      <w:proofErr w:type="spellStart"/>
      <w:r w:rsidR="004B1663">
        <w:t>elemekénti</w:t>
      </w:r>
      <w:proofErr w:type="spellEnd"/>
      <w:r w:rsidR="004B1663">
        <w:t xml:space="preserve"> szorzatát</w:t>
      </w:r>
      <w:r w:rsidR="005F4EDC">
        <w:t>, majd annak az összege lesz az érték a kimenet adott pozíciójában.</w:t>
      </w:r>
      <w:r w:rsidR="00084D56">
        <w:t xml:space="preserve"> Ez a kimenet a jellemző térkép (</w:t>
      </w:r>
      <w:proofErr w:type="spellStart"/>
      <w:r w:rsidR="00084D56">
        <w:t>feature</w:t>
      </w:r>
      <w:proofErr w:type="spellEnd"/>
      <w:r w:rsidR="00084D56">
        <w:t xml:space="preserv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w:t>
      </w:r>
      <w:proofErr w:type="spellStart"/>
      <w:r w:rsidR="00765D3A">
        <w:t>konvolúciós</w:t>
      </w:r>
      <w:proofErr w:type="spellEnd"/>
      <w:r w:rsidR="00765D3A">
        <w:t xml:space="preserve"> rétegnek a kernelek száma, valamint a mérete. </w:t>
      </w:r>
      <w:r w:rsidR="00DE6A6F">
        <w:t>A kernel mérete általában 3x3, azonban a gyakorlatban előfordul 5x5 vagy 7x7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fldChar w:fldCharType="begin"/>
      </w:r>
      <w:r w:rsidR="00A23C21">
        <w:instrText xml:space="preserve"> REF _Ref67393025 \r \h </w:instrText>
      </w:r>
      <w:r w:rsidR="00A23C21">
        <w:fldChar w:fldCharType="separate"/>
      </w:r>
      <w:r w:rsidR="00BF5B80">
        <w:t>[18]</w:t>
      </w:r>
      <w:r w:rsidR="00A23C21">
        <w:fldChar w:fldCharType="end"/>
      </w:r>
    </w:p>
    <w:p w14:paraId="32A8F5BC" w14:textId="52E59FC6" w:rsidR="00AA6AEB" w:rsidRDefault="00391BCD" w:rsidP="00DB309C">
      <w:pPr>
        <w:pStyle w:val="mynormal"/>
      </w:pPr>
      <w:r>
        <w:t xml:space="preserve">A fent leírt megoldás esetén a </w:t>
      </w:r>
      <w:proofErr w:type="spellStart"/>
      <w:r>
        <w:t>konvolúciós</w:t>
      </w:r>
      <w:proofErr w:type="spellEnd"/>
      <w:r>
        <w:t xml:space="preserve"> lépéseknél a kernel közepe sose érinti a kép szélét, ezáltal a kimenet kisebb méretű lesz. Erre alkalmazott megoldás a </w:t>
      </w:r>
      <w:proofErr w:type="spellStart"/>
      <w:r w:rsidRPr="000F61ED">
        <w:t>padding</w:t>
      </w:r>
      <w:proofErr w:type="spellEnd"/>
      <w:r>
        <w:t xml:space="preserve">, leggyakrabban a </w:t>
      </w:r>
      <w:proofErr w:type="spellStart"/>
      <w:r>
        <w:t>zero-padding</w:t>
      </w:r>
      <w:proofErr w:type="spellEnd"/>
      <w:r>
        <w:t xml:space="preserve">. Segítségével 0 értékek lesznek fűzve a bemenet minden </w:t>
      </w:r>
      <w:r>
        <w:lastRenderedPageBreak/>
        <w:t>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t xml:space="preserve"> </w:t>
      </w:r>
    </w:p>
    <w:p w14:paraId="7577346B" w14:textId="086ECF14" w:rsidR="00E13A42" w:rsidRDefault="00021BA0" w:rsidP="00DB309C">
      <w:pPr>
        <w:pStyle w:val="mynormal"/>
      </w:pPr>
      <w:r>
        <w:t xml:space="preserve">Egy másik jellemzője a </w:t>
      </w:r>
      <w:proofErr w:type="spellStart"/>
      <w:r>
        <w:t>konvolúciónak</w:t>
      </w:r>
      <w:proofErr w:type="spellEnd"/>
      <w:r>
        <w:t xml:space="preserve"> a </w:t>
      </w:r>
      <w:r w:rsidRPr="000F61ED">
        <w:t>lépés (</w:t>
      </w:r>
      <w:proofErr w:type="spellStart"/>
      <w:r w:rsidRPr="000F61ED">
        <w:t>stride</w:t>
      </w:r>
      <w:proofErr w:type="spellEnd"/>
      <w:r w:rsidRPr="000F61ED">
        <w:t>)</w:t>
      </w:r>
      <w:r w:rsidR="00FD4678">
        <w:t xml:space="preserve">, amely meghatározza, hogy a kernel mekkora lépéseket tegyen meg a bemeneten. </w:t>
      </w:r>
      <w:r w:rsidR="00D50B6A">
        <w:t>Ez általában 1, mivel ilyen esetben az egész kép vizsgálva van, azonban használható egynél nagyobb is, ilyen esetben csökkentett mintavételezés (</w:t>
      </w:r>
      <w:proofErr w:type="spellStart"/>
      <w:r w:rsidR="00D50B6A">
        <w:t>downsampling</w:t>
      </w:r>
      <w:proofErr w:type="spellEnd"/>
      <w:r w:rsidR="00D50B6A">
        <w:t>)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t xml:space="preserve"> </w:t>
      </w:r>
    </w:p>
    <w:p w14:paraId="023C238E" w14:textId="2095B8CC" w:rsidR="00A56A8B" w:rsidRDefault="00813A69" w:rsidP="00DB309C">
      <w:pPr>
        <w:pStyle w:val="mynormal"/>
      </w:pPr>
      <w:r>
        <w:t xml:space="preserve">Az </w:t>
      </w:r>
      <w:r w:rsidRPr="000F61ED">
        <w:t>összevonó (</w:t>
      </w:r>
      <w:proofErr w:type="spellStart"/>
      <w:r w:rsidRPr="000F61ED">
        <w:t>pooling</w:t>
      </w:r>
      <w:proofErr w:type="spellEnd"/>
      <w:r w:rsidRPr="000F61ED">
        <w:t>) réteg</w:t>
      </w:r>
      <w:r>
        <w:t xml:space="preserve"> segítségével csökkenthető a komplexitás a további rétegek számára.</w:t>
      </w:r>
      <w:r w:rsidR="002C6477">
        <w:t xml:space="preserve"> Ebben a rétegben nincs tanítható paraméter, azonban a szűrő mérete, a lépés nagysága, valamint a </w:t>
      </w:r>
      <w:proofErr w:type="spellStart"/>
      <w:r w:rsidR="002C6477">
        <w:t>padding</w:t>
      </w:r>
      <w:proofErr w:type="spellEnd"/>
      <w:r w:rsidR="002C6477">
        <w:t xml:space="preserve"> értéke megadható.</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t xml:space="preserve"> </w:t>
      </w:r>
    </w:p>
    <w:p w14:paraId="6B19CB4B" w14:textId="716D5FF4" w:rsidR="00B467FA" w:rsidRDefault="00E12BFC" w:rsidP="00DB309C">
      <w:pPr>
        <w:pStyle w:val="mynormal"/>
      </w:pPr>
      <w:r>
        <w:t xml:space="preserve">A leggyakoribb </w:t>
      </w:r>
      <w:proofErr w:type="spellStart"/>
      <w:r>
        <w:t>pooling</w:t>
      </w:r>
      <w:proofErr w:type="spellEnd"/>
      <w:r>
        <w:t xml:space="preserve"> technika a </w:t>
      </w:r>
      <w:proofErr w:type="spellStart"/>
      <w:r w:rsidRPr="000F61ED">
        <w:t>max</w:t>
      </w:r>
      <w:proofErr w:type="spellEnd"/>
      <w:r w:rsidRPr="000F61ED">
        <w:t xml:space="preserve"> </w:t>
      </w:r>
      <w:proofErr w:type="spellStart"/>
      <w:r w:rsidRPr="000F61ED">
        <w:t>pooling</w:t>
      </w:r>
      <w:proofErr w:type="spellEnd"/>
      <w:r w:rsidRPr="000F61ED">
        <w:t>,</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w:t>
      </w:r>
      <w:proofErr w:type="spellStart"/>
      <w:r w:rsidR="0096139A">
        <w:t>max-pooling</w:t>
      </w:r>
      <w:proofErr w:type="spellEnd"/>
      <w:r w:rsidR="0096139A">
        <w:t xml:space="preserve"> esetén használt szűrő méret a 2x2. Ilyen esetben az első 2x2-es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fldChar w:fldCharType="begin"/>
      </w:r>
      <w:r w:rsidR="00A23C21">
        <w:instrText xml:space="preserve"> REF _Ref67393025 \r \h </w:instrText>
      </w:r>
      <w:r w:rsidR="00A23C21">
        <w:fldChar w:fldCharType="separate"/>
      </w:r>
      <w:r w:rsidR="00BF5B80">
        <w:t>[18]</w:t>
      </w:r>
      <w:r w:rsidR="00A23C21">
        <w:fldChar w:fldCharType="end"/>
      </w:r>
    </w:p>
    <w:p w14:paraId="7028B925" w14:textId="01F3AC4C" w:rsidR="007F6DC0" w:rsidRDefault="006B553B" w:rsidP="00DB309C">
      <w:pPr>
        <w:pStyle w:val="mynormal"/>
      </w:pPr>
      <w:proofErr w:type="spellStart"/>
      <w:r>
        <w:t>Pooling</w:t>
      </w:r>
      <w:proofErr w:type="spellEnd"/>
      <w:r>
        <w:t xml:space="preserve">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t xml:space="preserve"> </w:t>
      </w:r>
    </w:p>
    <w:p w14:paraId="065AF63C" w14:textId="4E9101B9" w:rsidR="00376063" w:rsidRDefault="00CF3945" w:rsidP="00DB309C">
      <w:pPr>
        <w:pStyle w:val="mynormal"/>
      </w:pPr>
      <w:r>
        <w:t xml:space="preserve">A </w:t>
      </w:r>
      <w:proofErr w:type="spellStart"/>
      <w:r>
        <w:t>pooling</w:t>
      </w:r>
      <w:proofErr w:type="spellEnd"/>
      <w:r>
        <w:t xml:space="preserve"> által generált kimenet általában le </w:t>
      </w:r>
      <w:r w:rsidRPr="000F61ED">
        <w:t>van lapítva (</w:t>
      </w:r>
      <w:proofErr w:type="spellStart"/>
      <w:r w:rsidRPr="000F61ED">
        <w:t>flattened</w:t>
      </w:r>
      <w:proofErr w:type="spellEnd"/>
      <w:r w:rsidRPr="000F61ED">
        <w:t>), azaz egy dimenziós szám tömbbe van átalakítva, és ezt egy vagy több teljesen csatolt</w:t>
      </w:r>
      <w:r w:rsidR="00F63D90" w:rsidRPr="000F61ED">
        <w:t xml:space="preserve">, vagy más nevén </w:t>
      </w:r>
      <w:proofErr w:type="spellStart"/>
      <w:r w:rsidR="00F63D90" w:rsidRPr="000F61ED">
        <w:t>dense</w:t>
      </w:r>
      <w:proofErr w:type="spellEnd"/>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w:t>
      </w:r>
      <w:proofErr w:type="spellStart"/>
      <w:r w:rsidR="00E806B0">
        <w:t>konvolúciós</w:t>
      </w:r>
      <w:proofErr w:type="spellEnd"/>
      <w:r w:rsidR="00E806B0">
        <w:t xml:space="preserve"> rétegben, és le lettek egyszerűsítve a </w:t>
      </w:r>
      <w:proofErr w:type="spellStart"/>
      <w:r w:rsidR="00E806B0">
        <w:t>pooling</w:t>
      </w:r>
      <w:proofErr w:type="spellEnd"/>
      <w:r w:rsidR="00E806B0">
        <w:t xml:space="preserve"> rétegben, utána ebben a rétegben vagy rétegekben dől el a végső kimenet. </w:t>
      </w:r>
      <w:r w:rsidR="00034DF2">
        <w:t xml:space="preserve">A legvégső teljesen csatolt rétegben általában annyi kimenet van, amennyi osztály van osztályozás esetén, és minden kimenet megadja, hogy mekkora esély van arra, hogy a </w:t>
      </w:r>
      <w:r w:rsidR="00034DF2">
        <w:lastRenderedPageBreak/>
        <w:t>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BF5B80">
        <w:t>[3]</w:t>
      </w:r>
      <w:r w:rsidR="00A23C21">
        <w:fldChar w:fldCharType="end"/>
      </w:r>
      <w:r w:rsidR="00A23C21">
        <w:fldChar w:fldCharType="begin"/>
      </w:r>
      <w:r w:rsidR="00A23C21">
        <w:instrText xml:space="preserve"> REF _Ref67393025 \r \h </w:instrText>
      </w:r>
      <w:r w:rsidR="00A23C21">
        <w:fldChar w:fldCharType="separate"/>
      </w:r>
      <w:r w:rsidR="00BF5B80">
        <w:t>[18]</w:t>
      </w:r>
      <w:r w:rsidR="00A23C21">
        <w:fldChar w:fldCharType="end"/>
      </w:r>
    </w:p>
    <w:p w14:paraId="05DF2B45" w14:textId="5EA70157" w:rsidR="0068179A" w:rsidRDefault="0068179A" w:rsidP="00EE0933">
      <w:pPr>
        <w:pStyle w:val="Cmsor2"/>
      </w:pPr>
      <w:bookmarkStart w:id="21" w:name="_Toc87602403"/>
      <w:r>
        <w:t>Hasonló munkák</w:t>
      </w:r>
      <w:bookmarkEnd w:id="21"/>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szemben</w:t>
      </w:r>
      <w:r>
        <w:t>.</w:t>
      </w:r>
    </w:p>
    <w:p w14:paraId="1C7CA17A" w14:textId="6F88C273" w:rsidR="00F56F33" w:rsidRDefault="00556F6B" w:rsidP="00F56F33">
      <w:pPr>
        <w:pStyle w:val="Cmsor3"/>
      </w:pPr>
      <w:bookmarkStart w:id="22" w:name="_Toc87602404"/>
      <w:r>
        <w:t>P</w:t>
      </w:r>
      <w:r w:rsidR="00F56F33">
        <w:t>rimitív alakzatok</w:t>
      </w:r>
      <w:r>
        <w:t>ra alapuló felismerés</w:t>
      </w:r>
      <w:bookmarkEnd w:id="22"/>
    </w:p>
    <w:p w14:paraId="1502ED46" w14:textId="7BFE04FA" w:rsidR="00853225" w:rsidRDefault="00975102" w:rsidP="00DB309C">
      <w:pPr>
        <w:pStyle w:val="mynormal"/>
      </w:pPr>
      <w:proofErr w:type="spellStart"/>
      <w:r>
        <w:t>Tudhope</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_Ref69288887 \r \h </w:instrText>
      </w:r>
      <w:r w:rsidR="00107DFF">
        <w:fldChar w:fldCharType="separate"/>
      </w:r>
      <w:r w:rsidR="00BF5B80">
        <w:t>[16]</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56643A1A"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BF5B80">
        <w:t>[16]</w:t>
      </w:r>
      <w:r w:rsidR="00107DFF">
        <w:fldChar w:fldCharType="end"/>
      </w:r>
    </w:p>
    <w:p w14:paraId="3F1882BB" w14:textId="0846B576"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w:t>
      </w:r>
      <w:proofErr w:type="spellStart"/>
      <w:r w:rsidR="00213BCA">
        <w:t>boolean</w:t>
      </w:r>
      <w:proofErr w:type="spellEnd"/>
      <w:r w:rsidR="00213BCA">
        <w:t xml:space="preserve">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BF5B80">
        <w:t>[16]</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lastRenderedPageBreak/>
        <w:t>ALWAYS (mindig)</w:t>
      </w:r>
    </w:p>
    <w:p w14:paraId="6E0CE7E0" w14:textId="3398B261"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BF5B80">
        <w:t>[16]</w:t>
      </w:r>
      <w:r w:rsidR="00107DFF">
        <w:fldChar w:fldCharType="end"/>
      </w:r>
    </w:p>
    <w:p w14:paraId="40DE2541" w14:textId="0D5C53F9" w:rsidR="00C54AA3" w:rsidRDefault="00C54AA3" w:rsidP="00DB309C">
      <w:pPr>
        <w:pStyle w:val="mynormal"/>
      </w:pPr>
      <w:r>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BF5B80">
        <w:t>[16]</w:t>
      </w:r>
      <w:r w:rsidR="00107DFF">
        <w:fldChar w:fldCharType="end"/>
      </w:r>
    </w:p>
    <w:p w14:paraId="5C1406E8" w14:textId="732658F6" w:rsidR="00F56F33" w:rsidRDefault="000F4E9A" w:rsidP="000F4E9A">
      <w:pPr>
        <w:pStyle w:val="Cmsor3"/>
      </w:pPr>
      <w:bookmarkStart w:id="23" w:name="_Toc87602405"/>
      <w:r>
        <w:t>Hurok alapú felismerés</w:t>
      </w:r>
      <w:bookmarkEnd w:id="23"/>
    </w:p>
    <w:p w14:paraId="1AC7BE10" w14:textId="28C7D014" w:rsidR="00F63BFF" w:rsidRDefault="00B713EF" w:rsidP="00DB309C">
      <w:pPr>
        <w:pStyle w:val="mynormal"/>
      </w:pPr>
      <w:proofErr w:type="spellStart"/>
      <w:r w:rsidRPr="00B713EF">
        <w:t>Okazaki</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_Ref69288918 \r \h </w:instrText>
      </w:r>
      <w:r w:rsidR="00107DFF">
        <w:fldChar w:fldCharType="separate"/>
      </w:r>
      <w:r w:rsidR="00BF5B80">
        <w:t>[13]</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w:t>
      </w:r>
      <w:proofErr w:type="spellStart"/>
      <w:r w:rsidR="00A32CA0">
        <w:t>connected</w:t>
      </w:r>
      <w:proofErr w:type="spellEnd"/>
      <w:r w:rsidR="00A32CA0">
        <w:t xml:space="preserve"> </w:t>
      </w:r>
      <w:proofErr w:type="spellStart"/>
      <w:r w:rsidR="00A32CA0">
        <w:t>component</w:t>
      </w:r>
      <w:proofErr w:type="spellEnd"/>
      <w:r w:rsidR="00A32CA0">
        <w: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BF5B80">
        <w:t>[13]</w:t>
      </w:r>
      <w:r w:rsidR="00107DFF">
        <w:fldChar w:fldCharType="end"/>
      </w:r>
    </w:p>
    <w:p w14:paraId="71241A8B" w14:textId="46EA4AF9"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w:t>
      </w:r>
      <w:r w:rsidR="00107DFF">
        <w:lastRenderedPageBreak/>
        <w:t xml:space="preserve">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BF5B80">
        <w:t>[13]</w:t>
      </w:r>
      <w:r w:rsidR="00107DFF">
        <w:fldChar w:fldCharType="end"/>
      </w:r>
    </w:p>
    <w:p w14:paraId="44E65084" w14:textId="65A5097E" w:rsidR="00902DF6" w:rsidRPr="000F4E9A" w:rsidRDefault="00902DF6" w:rsidP="00902DF6">
      <w:pPr>
        <w:pStyle w:val="Cmsor3"/>
      </w:pPr>
      <w:bookmarkStart w:id="24" w:name="_Toc87602406"/>
      <w:r>
        <w:t>ANN alapú felismerés</w:t>
      </w:r>
      <w:bookmarkEnd w:id="24"/>
    </w:p>
    <w:p w14:paraId="63C5D557" w14:textId="36253396" w:rsidR="00B45E2E" w:rsidRPr="00D762AE" w:rsidRDefault="00DE51E7" w:rsidP="00DB309C">
      <w:pPr>
        <w:pStyle w:val="mynormal"/>
      </w:pPr>
      <w:proofErr w:type="spellStart"/>
      <w:r w:rsidRPr="00DE51E7">
        <w:t>Rabbani</w:t>
      </w:r>
      <w:proofErr w:type="spellEnd"/>
      <w:r w:rsidRPr="00DE51E7">
        <w:t xml:space="preserve"> </w:t>
      </w:r>
      <w:proofErr w:type="spellStart"/>
      <w:r>
        <w:t>et</w:t>
      </w:r>
      <w:proofErr w:type="spellEnd"/>
      <w:r>
        <w:t>.</w:t>
      </w:r>
      <w:r w:rsidR="00482800">
        <w:t xml:space="preserve"> </w:t>
      </w:r>
      <w:proofErr w:type="spellStart"/>
      <w:r>
        <w:t>al</w:t>
      </w:r>
      <w:proofErr w:type="spellEnd"/>
      <w:r>
        <w:t xml:space="preserve"> </w:t>
      </w:r>
      <w:r w:rsidR="00D93602">
        <w:fldChar w:fldCharType="begin"/>
      </w:r>
      <w:r w:rsidR="00D93602">
        <w:instrText xml:space="preserve"> REF _Ref69288999 \r \h </w:instrText>
      </w:r>
      <w:r w:rsidR="00D93602">
        <w:fldChar w:fldCharType="separate"/>
      </w:r>
      <w:r w:rsidR="00BF5B80">
        <w:t>[14]</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A módszerben ANN, azaz egy mesterséges neurális hálózatot alkalmaz, mint osztályozó rendszer</w:t>
      </w:r>
      <w:r w:rsidR="008C010B">
        <w:t xml:space="preserve">, felügyelt tanítással. </w:t>
      </w:r>
      <w:r w:rsidR="00611DC4">
        <w:t xml:space="preserve">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w:t>
      </w:r>
      <w:proofErr w:type="spellStart"/>
      <w:r w:rsidR="00611DC4">
        <w:t>konvolúciós</w:t>
      </w:r>
      <w:proofErr w:type="spellEnd"/>
      <w:r w:rsidR="00611DC4">
        <w:t xml:space="preserve">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BF5B80">
        <w:t>[14]</w:t>
      </w:r>
      <w:r w:rsidR="00D93602">
        <w:fldChar w:fldCharType="end"/>
      </w:r>
    </w:p>
    <w:p w14:paraId="4B38F450" w14:textId="68CC7800" w:rsidR="004F2364" w:rsidRDefault="00575FC4" w:rsidP="00EE0933">
      <w:pPr>
        <w:pStyle w:val="Cmsor2"/>
      </w:pPr>
      <w:bookmarkStart w:id="25" w:name="_Toc87602407"/>
      <w:r>
        <w:t>Fejlesztői környezet, programcsomagok</w:t>
      </w:r>
      <w:bookmarkEnd w:id="25"/>
    </w:p>
    <w:p w14:paraId="06BBFE68" w14:textId="3D0F345E" w:rsidR="00575FC4" w:rsidRDefault="0043202D" w:rsidP="00DB309C">
      <w:pPr>
        <w:pStyle w:val="mynormal"/>
      </w:pPr>
      <w:r>
        <w:t xml:space="preserve">A </w:t>
      </w:r>
      <w:r w:rsidR="0010174E">
        <w:t>projekt</w:t>
      </w:r>
      <w:r>
        <w:t xml:space="preserve"> elkészítéséhez a Visual </w:t>
      </w:r>
      <w:proofErr w:type="spellStart"/>
      <w:r>
        <w:t>Studio</w:t>
      </w:r>
      <w:proofErr w:type="spellEnd"/>
      <w:r>
        <w:t xml:space="preserve"> </w:t>
      </w:r>
      <w:proofErr w:type="spellStart"/>
      <w:r>
        <w:t>Code</w:t>
      </w:r>
      <w:proofErr w:type="spellEnd"/>
      <w:r>
        <w:t xml:space="preserve"> </w:t>
      </w:r>
      <w:r w:rsidR="00D052A4">
        <w:fldChar w:fldCharType="begin"/>
      </w:r>
      <w:r w:rsidR="00D052A4">
        <w:instrText xml:space="preserve"> REF _Ref69722899 \r \h </w:instrText>
      </w:r>
      <w:r w:rsidR="00D052A4">
        <w:fldChar w:fldCharType="separate"/>
      </w:r>
      <w:r w:rsidR="00BF5B80">
        <w:t>[6]</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6BDD2AA8"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BF5B80">
        <w:t>[17]</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5D471D74" w:rsidR="00F27734" w:rsidRDefault="003A1FF0" w:rsidP="00DB309C">
      <w:pPr>
        <w:pStyle w:val="mynormal"/>
      </w:pPr>
      <w:r>
        <w:t xml:space="preserve">A szoftver megvalósításához többféle szoftvercsomag kerül felhasználásra. </w:t>
      </w:r>
      <w:r w:rsidR="00C905D2">
        <w:t xml:space="preserve">Az adatok kezelését a </w:t>
      </w:r>
      <w:proofErr w:type="spellStart"/>
      <w:r w:rsidR="00C905D2">
        <w:t>numpy</w:t>
      </w:r>
      <w:proofErr w:type="spellEnd"/>
      <w:r w:rsidR="009A631B">
        <w:t xml:space="preserve"> </w:t>
      </w:r>
      <w:r w:rsidR="006D41FC">
        <w:fldChar w:fldCharType="begin"/>
      </w:r>
      <w:r w:rsidR="006D41FC">
        <w:instrText xml:space="preserve"> REF _Ref69721021 \r \h </w:instrText>
      </w:r>
      <w:r w:rsidR="006D41FC">
        <w:fldChar w:fldCharType="separate"/>
      </w:r>
      <w:r w:rsidR="00BF5B80">
        <w:t>[10]</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w:t>
      </w:r>
      <w:proofErr w:type="spellStart"/>
      <w:r w:rsidR="001B543D">
        <w:t>OpenCV</w:t>
      </w:r>
      <w:proofErr w:type="spellEnd"/>
      <w:r w:rsidR="001B543D">
        <w:t xml:space="preserve"> </w:t>
      </w:r>
      <w:r w:rsidR="006D41FC">
        <w:fldChar w:fldCharType="begin"/>
      </w:r>
      <w:r w:rsidR="006D41FC">
        <w:instrText xml:space="preserve"> REF _Ref69721028 \r \h </w:instrText>
      </w:r>
      <w:r w:rsidR="006D41FC">
        <w:fldChar w:fldCharType="separate"/>
      </w:r>
      <w:r w:rsidR="00BF5B80">
        <w:t>[5]</w:t>
      </w:r>
      <w:r w:rsidR="006D41FC">
        <w:fldChar w:fldCharType="end"/>
      </w:r>
      <w:r w:rsidR="001B543D">
        <w:t xml:space="preserve"> csomag segítette. </w:t>
      </w:r>
      <w:r w:rsidR="00771C78">
        <w:t xml:space="preserve">A gépi tanulás, és neurális hálózatok használatát a </w:t>
      </w:r>
      <w:proofErr w:type="spellStart"/>
      <w:r w:rsidR="00771C78">
        <w:t>tensorflow</w:t>
      </w:r>
      <w:proofErr w:type="spellEnd"/>
      <w:r w:rsidR="00771C78">
        <w:t xml:space="preserve"> </w:t>
      </w:r>
      <w:r w:rsidR="006D41FC">
        <w:fldChar w:fldCharType="begin"/>
      </w:r>
      <w:r w:rsidR="006D41FC">
        <w:instrText xml:space="preserve"> REF _Ref69721046 \r \h </w:instrText>
      </w:r>
      <w:r w:rsidR="006D41FC">
        <w:fldChar w:fldCharType="separate"/>
      </w:r>
      <w:r w:rsidR="00BF5B80">
        <w:t>[1]</w:t>
      </w:r>
      <w:r w:rsidR="006D41FC">
        <w:fldChar w:fldCharType="end"/>
      </w:r>
      <w:r w:rsidR="00771C78">
        <w:t xml:space="preserve"> könyvtár, valamint a</w:t>
      </w:r>
      <w:r w:rsidR="002D231D">
        <w:t xml:space="preserve">z abban </w:t>
      </w:r>
      <w:r w:rsidR="008A0B3C">
        <w:t>lévő</w:t>
      </w:r>
      <w:r w:rsidR="00771C78">
        <w:t xml:space="preserve"> </w:t>
      </w:r>
      <w:proofErr w:type="spellStart"/>
      <w:r w:rsidR="00771C78">
        <w:t>keras</w:t>
      </w:r>
      <w:proofErr w:type="spellEnd"/>
      <w:r w:rsidR="00771C78">
        <w:t xml:space="preserve"> API tette lehetővé.</w:t>
      </w:r>
    </w:p>
    <w:p w14:paraId="121F8168" w14:textId="34451E71" w:rsidR="00E0031B" w:rsidRDefault="00E0031B" w:rsidP="00E0031B">
      <w:pPr>
        <w:pStyle w:val="Cmsor1"/>
      </w:pPr>
      <w:bookmarkStart w:id="26" w:name="_Toc87602408"/>
      <w:r>
        <w:lastRenderedPageBreak/>
        <w:t xml:space="preserve">A </w:t>
      </w:r>
      <w:r w:rsidR="0064083C">
        <w:t>szoftver</w:t>
      </w:r>
      <w:bookmarkEnd w:id="26"/>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DB309C">
      <w:pPr>
        <w:pStyle w:val="mynormal"/>
        <w:numPr>
          <w:ilvl w:val="0"/>
          <w:numId w:val="17"/>
        </w:numPr>
      </w:pPr>
      <w:r>
        <w:t>Bemenet és előfeldolgozás</w:t>
      </w:r>
    </w:p>
    <w:p w14:paraId="5962A319" w14:textId="50DBAB58" w:rsidR="00C76F07" w:rsidRDefault="00C76F07" w:rsidP="00DB309C">
      <w:pPr>
        <w:pStyle w:val="mynormal"/>
        <w:numPr>
          <w:ilvl w:val="0"/>
          <w:numId w:val="17"/>
        </w:numPr>
      </w:pPr>
      <w:r>
        <w:t>Komponensek és összeköttetések helyének beazonosítása</w:t>
      </w:r>
    </w:p>
    <w:p w14:paraId="6A1C8011" w14:textId="66316A28" w:rsidR="00C76F07" w:rsidRDefault="00C76F07" w:rsidP="00DB309C">
      <w:pPr>
        <w:pStyle w:val="mynormal"/>
        <w:numPr>
          <w:ilvl w:val="0"/>
          <w:numId w:val="17"/>
        </w:numPr>
      </w:pPr>
      <w:r>
        <w:t>Komponensek felismerése</w:t>
      </w:r>
      <w:r w:rsidR="004966FB">
        <w:t>, CNN</w:t>
      </w:r>
    </w:p>
    <w:p w14:paraId="109DF424" w14:textId="7344F2EC" w:rsidR="00C76F07" w:rsidRDefault="00C76F07" w:rsidP="00DB309C">
      <w:pPr>
        <w:pStyle w:val="mynormal"/>
        <w:numPr>
          <w:ilvl w:val="0"/>
          <w:numId w:val="17"/>
        </w:numPr>
      </w:pPr>
      <w:r>
        <w:t>Összeköttetések azonosítása</w:t>
      </w:r>
    </w:p>
    <w:p w14:paraId="3B6573FA" w14:textId="656C815D" w:rsidR="00C76F07" w:rsidRDefault="00C76F07" w:rsidP="00DB309C">
      <w:pPr>
        <w:pStyle w:val="mynormal"/>
        <w:numPr>
          <w:ilvl w:val="0"/>
          <w:numId w:val="17"/>
        </w:numPr>
      </w:pPr>
      <w:r>
        <w:t>Kimenet generálása</w:t>
      </w:r>
    </w:p>
    <w:p w14:paraId="0EABC4E6" w14:textId="5C5A8011" w:rsidR="004966FB" w:rsidRDefault="004966FB" w:rsidP="00DB309C">
      <w:pPr>
        <w:pStyle w:val="mynormal"/>
      </w:pPr>
      <w:r>
        <w:t xml:space="preserve">Ezen folyamatok főként egy programfájlban történnek meg (circuit.py), valamint ezt segíti néhány másik segédprogram, amelyek egy specifikus funkciót látnak el, például a </w:t>
      </w:r>
      <w:proofErr w:type="spellStart"/>
      <w:r>
        <w:t>konvolúciós</w:t>
      </w:r>
      <w:proofErr w:type="spellEnd"/>
      <w:r>
        <w:t xml:space="preserve"> neurális hálózat betanítását, saját képek alapján (keras_train.py).</w:t>
      </w:r>
    </w:p>
    <w:p w14:paraId="16EFF108" w14:textId="451AC32B" w:rsidR="00955B2D" w:rsidRDefault="00955B2D" w:rsidP="00955B2D">
      <w:pPr>
        <w:pStyle w:val="Cmsor2"/>
      </w:pPr>
      <w:bookmarkStart w:id="27" w:name="_Toc87602409"/>
      <w:r>
        <w:t>Segédosztályok, konstansok</w:t>
      </w:r>
      <w:bookmarkEnd w:id="27"/>
    </w:p>
    <w:p w14:paraId="77F377CE" w14:textId="7BAEEB44"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BF5B80">
        <w:rPr>
          <w:rFonts w:cs="Times New Roman"/>
          <w:i/>
          <w:iCs/>
          <w:noProof/>
        </w:rPr>
        <w:t>1</w:t>
      </w:r>
      <w:r w:rsidR="00BF5B80"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osztályok, inkább címkézett listák. Céljuk, hogy egy ilyen létrehozott elem adatait lehessen név alapján címezni, ne csak index alapján. </w:t>
      </w:r>
      <w:r w:rsidR="00894AC9">
        <w:t>Segítségükkel egy (x; y)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 xml:space="preserve">Ezen kívül van egy </w:t>
      </w:r>
      <w:proofErr w:type="spellStart"/>
      <w:r>
        <w:t>enum</w:t>
      </w:r>
      <w:proofErr w:type="spellEnd"/>
      <w:r>
        <w:t xml:space="preserve"> is, amely célja a különböző orientációk nyilvántartása</w:t>
      </w:r>
      <w:r w:rsidR="006C4E7C">
        <w:t>. Általa könnyen letárolható, hogy egy komponens/vonal vízszintes vagy függőleges, valamint a kód olvashatóságán is javít.</w:t>
      </w:r>
    </w:p>
    <w:bookmarkStart w:id="28" w:name="_Ref86829420"/>
    <w:p w14:paraId="407C1DDF" w14:textId="24B8BD85"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BF5B80">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28"/>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155083C0">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wps:txbx>
                      <wps:bodyPr rot="0" vert="horz" wrap="square" lIns="91440" tIns="45720" rIns="91440" bIns="45720" anchor="t" anchorCtr="0">
                        <a:spAutoFit/>
                      </wps:bodyPr>
                    </wps:wsp>
                  </a:graphicData>
                </a:graphic>
              </wp:inline>
            </w:drawing>
          </mc:Choice>
          <mc:Fallback>
            <w:pict>
              <v:shape w14:anchorId="0761DE14" id="Szövegdoboz 2" o:spid="_x0000_s1031"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HQ8g4jACAABRBAAADgAAAAAAAAAAAAAAAAAuAgAA&#10;ZHJzL2Uyb0RvYy54bWxQSwECLQAUAAYACAAAACEAT1ms790AAAAFAQAADwAAAAAAAAAAAAAAAACK&#10;BAAAZHJzL2Rvd25yZXYueG1sUEsFBgAAAAAEAAQA8wAAAJQFAAAAAA==&#10;">
                <v:textbox style="mso-fit-shape-to-text:t">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class Orientation(Enum):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class Point(NamedTuple):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class Line(NamedTuple):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class Endpoint(NamedTuple):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v:textbox>
                <w10:anchorlock/>
              </v:shape>
            </w:pict>
          </mc:Fallback>
        </mc:AlternateContent>
      </w:r>
    </w:p>
    <w:p w14:paraId="26444231" w14:textId="4B480ECF"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BF5B80">
        <w:rPr>
          <w:rFonts w:cs="Times New Roman"/>
          <w:i/>
          <w:iCs/>
          <w:noProof/>
        </w:rPr>
        <w:t>2</w:t>
      </w:r>
      <w:r w:rsidR="00BF5B80" w:rsidRPr="00AD76F3">
        <w:rPr>
          <w:rFonts w:cs="Times New Roman"/>
        </w:rPr>
        <w:t>. kódrészlet</w:t>
      </w:r>
      <w:r w:rsidR="00B26247">
        <w:fldChar w:fldCharType="end"/>
      </w:r>
      <w:r w:rsidR="007B626F">
        <w:t xml:space="preserve">). Ezeket változtatva lehet a programot </w:t>
      </w:r>
      <w:proofErr w:type="spellStart"/>
      <w:r w:rsidR="007B626F">
        <w:t>finomhangolni</w:t>
      </w:r>
      <w:proofErr w:type="spellEnd"/>
      <w:r w:rsidR="007B626F">
        <w:t>,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proofErr w:type="gramStart"/>
      <w:r w:rsidR="00C30747">
        <w:t>a megjelenítést,</w:t>
      </w:r>
      <w:proofErr w:type="gramEnd"/>
      <w:r w:rsidR="00C30747">
        <w:t xml:space="preserve"> és a kimenetet is.</w:t>
      </w:r>
    </w:p>
    <w:bookmarkStart w:id="29" w:name="_Ref86830412"/>
    <w:p w14:paraId="3468030A" w14:textId="3EA56F87"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BF5B80">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29"/>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620AD61C">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2"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HUCWuM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7DD850A4"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BF5B80">
        <w:rPr>
          <w:rFonts w:cs="Times New Roman"/>
          <w:i/>
          <w:iCs/>
          <w:noProof/>
        </w:rPr>
        <w:t>3</w:t>
      </w:r>
      <w:r w:rsidR="00BF5B80" w:rsidRPr="00AD76F3">
        <w:rPr>
          <w:rFonts w:cs="Times New Roman"/>
        </w:rPr>
        <w:t>. kódrészlet</w:t>
      </w:r>
      <w:r w:rsidR="00B26247">
        <w:fldChar w:fldCharType="end"/>
      </w:r>
      <w:r w:rsidR="00B26247">
        <w:t>)</w:t>
      </w:r>
      <w:r>
        <w:t xml:space="preserve">. </w:t>
      </w:r>
      <w:r w:rsidR="006B11FA">
        <w:t xml:space="preserve">A </w:t>
      </w:r>
      <w:r w:rsidR="006B11FA">
        <w:lastRenderedPageBreak/>
        <w:t>különböző paraméterek a kép nagyobb oldalához mérten arányosan vannak állítva, hogy különböző bemenetek esetén is tudjon működni.</w:t>
      </w:r>
    </w:p>
    <w:bookmarkStart w:id="30" w:name="_Ref86830428"/>
    <w:p w14:paraId="4B3F88E7" w14:textId="02FC4AC8"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BF5B80">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0"/>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3B5A289F">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3"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">
                <v:textbox style="mso-fit-shape-to-text:t">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biggerSide = img.shape[0]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v:textbox>
                <w10:anchorlock/>
              </v:shape>
            </w:pict>
          </mc:Fallback>
        </mc:AlternateContent>
      </w:r>
    </w:p>
    <w:p w14:paraId="18C62A87" w14:textId="1D873F95" w:rsidR="00C76F07" w:rsidRDefault="00C76F07" w:rsidP="00C76F07">
      <w:pPr>
        <w:pStyle w:val="Cmsor2"/>
      </w:pPr>
      <w:bookmarkStart w:id="31" w:name="_Toc87602410"/>
      <w:r>
        <w:t>Bemenet és előfeldolgozás</w:t>
      </w:r>
      <w:bookmarkEnd w:id="31"/>
    </w:p>
    <w:p w14:paraId="689F0700" w14:textId="35BB616D" w:rsidR="0002744D" w:rsidRPr="0002744D" w:rsidRDefault="0002744D" w:rsidP="00DB309C">
      <w:pPr>
        <w:pStyle w:val="mynormal"/>
      </w:pPr>
      <w:r>
        <w:t xml:space="preserve">A program elején, a bemenet beolvasásához, valamint előfeldolgozásához az </w:t>
      </w:r>
      <w:proofErr w:type="spellStart"/>
      <w:r>
        <w:t>opencv</w:t>
      </w:r>
      <w:proofErr w:type="spellEnd"/>
      <w:r>
        <w:t xml:space="preserve">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2" w:name="_Toc87602411"/>
      <w:r>
        <w:t>Kép beolvasása, egyszerűsítése</w:t>
      </w:r>
      <w:bookmarkEnd w:id="32"/>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w:t>
      </w:r>
      <w:proofErr w:type="spellStart"/>
      <w:r w:rsidR="009276C2">
        <w:t>ra</w:t>
      </w:r>
      <w:proofErr w:type="spellEnd"/>
      <w:r w:rsidR="009276C2">
        <w:t xml:space="preserve"> mutató elérési útvonal lett megadva, a program leáll.</w:t>
      </w:r>
    </w:p>
    <w:p w14:paraId="3CD9EEA6" w14:textId="629DC5B0" w:rsidR="009276C2" w:rsidRDefault="009276C2" w:rsidP="00DB309C">
      <w:pPr>
        <w:pStyle w:val="mynormal"/>
      </w:pPr>
      <w:r>
        <w:t xml:space="preserve">Amennyiben </w:t>
      </w:r>
      <w:r w:rsidR="00397926">
        <w:t xml:space="preserve">megfelelő a paraméter, a program futása folytatódik, és beolvassa, és eltárolja a képet. A kép beolvasása az </w:t>
      </w:r>
      <w:proofErr w:type="spellStart"/>
      <w:r w:rsidR="00397926">
        <w:t>opencv</w:t>
      </w:r>
      <w:proofErr w:type="spellEnd"/>
      <w:r w:rsidR="00397926">
        <w:t xml:space="preserve"> </w:t>
      </w:r>
      <w:proofErr w:type="spellStart"/>
      <w:r w:rsidR="00397926">
        <w:t>imread</w:t>
      </w:r>
      <w:proofErr w:type="spellEnd"/>
      <w:r w:rsidR="00397926">
        <w:t xml:space="preserve"> függvényének segítségével történik. Az </w:t>
      </w:r>
      <w:proofErr w:type="spellStart"/>
      <w:r w:rsidR="00397926">
        <w:t>imread</w:t>
      </w:r>
      <w:proofErr w:type="spellEnd"/>
      <w:r w:rsidR="00397926">
        <w:t xml:space="preserve"> által beolvasott kép egy </w:t>
      </w:r>
      <w:proofErr w:type="spellStart"/>
      <w:r w:rsidR="00397926">
        <w:t>numpy</w:t>
      </w:r>
      <w:proofErr w:type="spellEnd"/>
      <w:r w:rsidR="00397926">
        <w:t xml:space="preserve"> tömb formájában kerül tárolásra</w:t>
      </w:r>
      <w:r w:rsidR="008428B7">
        <w:t>, „</w:t>
      </w:r>
      <w:proofErr w:type="spellStart"/>
      <w:r w:rsidR="008428B7">
        <w:t>img</w:t>
      </w:r>
      <w:proofErr w:type="spellEnd"/>
      <w:r w:rsidR="008428B7">
        <w:t>” néven.</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1882A83F" w:rsidR="008428B7" w:rsidRDefault="008428B7" w:rsidP="00DB309C">
      <w:pPr>
        <w:pStyle w:val="mynormal"/>
      </w:pPr>
      <w:r>
        <w:t xml:space="preserve">Miután a kép beolvasása sikeresen megtörtént, utána </w:t>
      </w:r>
      <w:r w:rsidR="00B81423">
        <w:t xml:space="preserve">az első lépés </w:t>
      </w:r>
      <w:r>
        <w:t xml:space="preserve">a kép </w:t>
      </w:r>
      <w:r>
        <w:lastRenderedPageBreak/>
        <w:t>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w:t>
      </w:r>
      <w:proofErr w:type="spellStart"/>
      <w:r w:rsidR="000537A3">
        <w:t>gray</w:t>
      </w:r>
      <w:proofErr w:type="spellEnd"/>
      <w:r w:rsidR="000537A3">
        <w:t xml:space="preserve">” nevű </w:t>
      </w:r>
      <w:proofErr w:type="spellStart"/>
      <w:r w:rsidR="000537A3">
        <w:t>numpy</w:t>
      </w:r>
      <w:proofErr w:type="spellEnd"/>
      <w:r w:rsidR="000537A3">
        <w:t xml:space="preserve"> tömbben.</w:t>
      </w:r>
    </w:p>
    <w:p w14:paraId="52FA813E" w14:textId="7E065CC8" w:rsidR="00CA5E5E" w:rsidRDefault="000537A3" w:rsidP="00DB309C">
      <w:pPr>
        <w:pStyle w:val="mynormal"/>
      </w:pPr>
      <w:r>
        <w:t>A</w:t>
      </w:r>
      <w:r w:rsidR="009B1C7F">
        <w:t>z átalakítás után a</w:t>
      </w:r>
      <w:r>
        <w:t xml:space="preserve"> szürkeárnyalatos képen </w:t>
      </w:r>
      <w:r w:rsidR="00777F35">
        <w:t xml:space="preserve">átfut egy </w:t>
      </w:r>
      <w:proofErr w:type="spellStart"/>
      <w:r w:rsidR="00777F35">
        <w:t>medianBlur</w:t>
      </w:r>
      <w:proofErr w:type="spellEnd"/>
      <w:r w:rsidR="00777F35">
        <w:t xml:space="preserve"> szűrő, amely célja az esetleges fölösleges zaj kiszűrése. A szűrő egy 3x3-as, négyzet alakú szűrőt használ.</w:t>
      </w:r>
    </w:p>
    <w:p w14:paraId="55224ED4" w14:textId="78C10B6D" w:rsidR="00D14237" w:rsidRDefault="00D14237" w:rsidP="00DB309C">
      <w:pPr>
        <w:pStyle w:val="mynormal"/>
      </w:pPr>
      <w:r>
        <w:t>A szűrés után történik a legfontosabb előfeldolgozási folyamat</w:t>
      </w:r>
      <w:r w:rsidR="00EE2823">
        <w:t xml:space="preserve">, a </w:t>
      </w:r>
      <w:proofErr w:type="spellStart"/>
      <w:r w:rsidR="00EE2823">
        <w:t>thresholding</w:t>
      </w:r>
      <w:proofErr w:type="spellEnd"/>
      <w:r w:rsidR="00EE2823">
        <w:t xml:space="preserve">.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w:t>
      </w:r>
      <w:proofErr w:type="spellStart"/>
      <w:r w:rsidR="00CC6DED">
        <w:t>opencv</w:t>
      </w:r>
      <w:proofErr w:type="spellEnd"/>
      <w:r w:rsidR="00CC6DED">
        <w:t xml:space="preserve"> </w:t>
      </w:r>
      <w:proofErr w:type="spellStart"/>
      <w:r w:rsidR="00CC6DED">
        <w:t>threshold</w:t>
      </w:r>
      <w:proofErr w:type="spellEnd"/>
      <w:r w:rsidR="00CC6DED">
        <w:t xml:space="preserve"> függvényét használja. Ez úgy van </w:t>
      </w:r>
      <w:proofErr w:type="spellStart"/>
      <w:r w:rsidR="00CC6DED">
        <w:t>paraméterezve</w:t>
      </w:r>
      <w:proofErr w:type="spellEnd"/>
      <w:r w:rsidR="00CC6DED">
        <w:t>, hogy minden pixelt, amelynek a szürkeárnyalatos képen 110-nél nagyobb az intenzitása, azt állítsa 255-re, azaz fehérre, minden mást pedig 0-ra, vagyis feketére. Ezzel elértem, hogy a háttér fehér, 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pixel</w:t>
      </w:r>
      <w:r w:rsidR="00DA207B">
        <w:t xml:space="preserve"> értéke, így 255-ből 0 lesz, és fordítva.</w:t>
      </w:r>
      <w:r w:rsidR="00B52265">
        <w:t xml:space="preserve"> Ezt a folyamatot a </w:t>
      </w:r>
      <w:proofErr w:type="spellStart"/>
      <w:r w:rsidR="00B52265">
        <w:t>numpy-nak</w:t>
      </w:r>
      <w:proofErr w:type="spellEnd"/>
      <w:r w:rsidR="00B52265">
        <w:t xml:space="preserve"> köszönhetően egy sorban meg lehet csinálni, ahogy a kódban látható.</w:t>
      </w:r>
    </w:p>
    <w:p w14:paraId="3153F3BF" w14:textId="178CDBF8" w:rsidR="000E3BA8" w:rsidRPr="009E74DD" w:rsidRDefault="00B52265" w:rsidP="00DB309C">
      <w:pPr>
        <w:pStyle w:val="mynormal"/>
        <w:rPr>
          <w:sz w:val="32"/>
          <w:szCs w:val="28"/>
        </w:rPr>
      </w:pPr>
      <w:r>
        <w:t>Az újonnan létrejött képen (</w:t>
      </w:r>
      <w:proofErr w:type="spellStart"/>
      <w:r>
        <w:t>thresh</w:t>
      </w:r>
      <w:proofErr w:type="spellEnd"/>
      <w:r>
        <w:t xml:space="preserve">) a hasznos pixelek fehér színnel, vagyis 255 értékkel léteznek. Ezen a képen </w:t>
      </w:r>
      <w:r w:rsidR="009B1C7F">
        <w:t xml:space="preserve">végigfut egy morfológiai zárás, amely célja a kapcsolási rajz elemein, 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3x3-as kernelt használ, amely által a kis hibákat kijavítja, azonban </w:t>
      </w:r>
      <w:r w:rsidR="0005113D">
        <w:t>jelentősen nem alakítja át az adatokat, nem rontja el a kapcsolási rajzot.</w:t>
      </w:r>
    </w:p>
    <w:bookmarkStart w:id="33" w:name="_Ref86741240"/>
    <w:p w14:paraId="2680789C" w14:textId="0E41F020"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BF5B80">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3"/>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018D6A0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4"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B3QFz/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len(sys.argv)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if not os.path.isfile(str(sys.argv[1])):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cv2.imread(sys.argv[1])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cv2.THRESH_BINARY)[1]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0B7DEA01">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711A3602" w:rsidR="00AE6F3F" w:rsidRDefault="00AE6F3F" w:rsidP="00AE6F3F">
      <w:pPr>
        <w:pStyle w:val="Kpalrs"/>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8E4D0B">
        <w:rPr>
          <w:rFonts w:ascii="Times New Roman" w:hAnsi="Times New Roman" w:cs="Times New Roman"/>
          <w:i w:val="0"/>
          <w:iCs w:val="0"/>
          <w:noProof/>
        </w:rPr>
        <w:t>6</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r w:rsidRPr="002153AD">
        <w:rPr>
          <w:rFonts w:ascii="Times New Roman" w:hAnsi="Times New Roman" w:cs="Times New Roman"/>
        </w:rPr>
        <w:br/>
        <w:t xml:space="preserve">Forrás: </w:t>
      </w:r>
      <w:r>
        <w:rPr>
          <w:rFonts w:ascii="Times New Roman" w:hAnsi="Times New Roman" w:cs="Times New Roman"/>
        </w:rPr>
        <w:t>saját</w:t>
      </w:r>
    </w:p>
    <w:p w14:paraId="473A61D6" w14:textId="2B2DB3BA" w:rsidR="00251FB1" w:rsidRDefault="00251FB1" w:rsidP="00DF0ACD">
      <w:pPr>
        <w:pStyle w:val="Cmsor3"/>
      </w:pPr>
      <w:bookmarkStart w:id="34" w:name="_Toc87602412"/>
      <w:r>
        <w:t>Kép transzformációi</w:t>
      </w:r>
      <w:bookmarkEnd w:id="34"/>
    </w:p>
    <w:p w14:paraId="1354BA45" w14:textId="14EFD1DA" w:rsidR="00742751" w:rsidRDefault="00742751" w:rsidP="00DB309C">
      <w:pPr>
        <w:pStyle w:val="mynormal"/>
      </w:pPr>
      <w:r>
        <w:t xml:space="preserve">Az előfeldolgozás során a képek nem csak leegyszerűsítve vannak, hanem különféle 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 xml:space="preserve">Egy kép készítése során nem lehet biztosra menni, hogy a képen a kapcsolási rajz tökéletesen lesz. Nem lehet garantálni, hogy a kép tökéletesen felülnézetből </w:t>
      </w:r>
      <w:r w:rsidR="00C01AED">
        <w:lastRenderedPageBreak/>
        <w:t>készül, hogy a kép nem lesz elforgatva. Az ilyen anomáliák kiküszöbölése miatt fontos a kapcsolási rajz esetében a madárnézet (</w:t>
      </w:r>
      <w:proofErr w:type="spellStart"/>
      <w:r w:rsidR="00C01AED">
        <w:t>bird’s</w:t>
      </w:r>
      <w:proofErr w:type="spellEnd"/>
      <w:r w:rsidR="00C01AED">
        <w:t xml:space="preserve"> </w:t>
      </w:r>
      <w:proofErr w:type="spellStart"/>
      <w:r w:rsidR="00C01AED">
        <w:t>eye</w:t>
      </w:r>
      <w:proofErr w:type="spellEnd"/>
      <w:r w:rsidR="00C01AED">
        <w:t xml:space="preserve"> </w:t>
      </w:r>
      <w:proofErr w:type="spellStart"/>
      <w:r w:rsidR="00C01AED">
        <w:t>view</w:t>
      </w:r>
      <w:proofErr w:type="spellEnd"/>
      <w:r w:rsidR="00C01AED">
        <w:t>)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w:t>
      </w:r>
      <w:proofErr w:type="spellStart"/>
      <w:r w:rsidR="00E33B7E">
        <w:t>opencv</w:t>
      </w:r>
      <w:proofErr w:type="spellEnd"/>
      <w:r w:rsidR="00E33B7E">
        <w:t xml:space="preserve">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71B90F57" w:rsidR="00B60F36" w:rsidRDefault="00B60F36" w:rsidP="00DB309C">
      <w:pPr>
        <w:pStyle w:val="mynormal"/>
      </w:pPr>
      <w:r>
        <w:t xml:space="preserve">A vonalkeresés a </w:t>
      </w:r>
      <w:proofErr w:type="spellStart"/>
      <w:r>
        <w:t>HoughLinesP</w:t>
      </w:r>
      <w:proofErr w:type="spellEnd"/>
      <w:r>
        <w:t xml:space="preserve"> függvény segítségével van megvalósítva, amely a </w:t>
      </w:r>
      <w:proofErr w:type="spellStart"/>
      <w:r>
        <w:t>canny</w:t>
      </w:r>
      <w:proofErr w:type="spellEnd"/>
      <w:r>
        <w:t xml:space="preserve"> által detektált éleket azonosítja be (</w:t>
      </w:r>
      <w:r>
        <w:fldChar w:fldCharType="begin"/>
      </w:r>
      <w:r>
        <w:instrText xml:space="preserve"> REF _Ref87092179 \h </w:instrText>
      </w:r>
      <w:r>
        <w:fldChar w:fldCharType="separate"/>
      </w:r>
      <w:r w:rsidR="00BF5B80">
        <w:rPr>
          <w:rFonts w:cs="Times New Roman"/>
          <w:i/>
          <w:iCs/>
          <w:noProof/>
        </w:rPr>
        <w:t>5</w:t>
      </w:r>
      <w:r w:rsidR="00BF5B80" w:rsidRPr="00AD76F3">
        <w:rPr>
          <w:rFonts w:cs="Times New Roman"/>
        </w:rPr>
        <w:t>. kódrészlet</w:t>
      </w:r>
      <w:r>
        <w:fldChar w:fldCharType="end"/>
      </w:r>
      <w:r>
        <w:t xml:space="preserve">). Ahogy a kódrészleten is látható, a </w:t>
      </w:r>
      <w:proofErr w:type="spellStart"/>
      <w:r>
        <w:t>Canny</w:t>
      </w:r>
      <w:proofErr w:type="spellEnd"/>
      <w:r>
        <w:t xml:space="preserve"> függvény várja a vizsgálandó képet, és 2 paramétert. A kép jelen esetben a </w:t>
      </w:r>
      <w:proofErr w:type="spellStart"/>
      <w:r>
        <w:t>threshold</w:t>
      </w:r>
      <w:proofErr w:type="spellEnd"/>
      <w:r>
        <w:t xml:space="preserve"> által létrejött kép. A két szám a </w:t>
      </w:r>
      <w:proofErr w:type="spellStart"/>
      <w:r>
        <w:t>canny</w:t>
      </w:r>
      <w:proofErr w:type="spellEnd"/>
      <w:r>
        <w:t xml:space="preserve"> által használt alsó és felső küszöbhatár. Mivel a </w:t>
      </w:r>
      <w:proofErr w:type="spellStart"/>
      <w:r>
        <w:t>threshold</w:t>
      </w:r>
      <w:proofErr w:type="spellEnd"/>
      <w:r>
        <w:t xml:space="preserve"> képen minden pixel vagy </w:t>
      </w:r>
      <w:proofErr w:type="gramStart"/>
      <w:r>
        <w:t>fekete,</w:t>
      </w:r>
      <w:proofErr w:type="gramEnd"/>
      <w:r>
        <w:t xml:space="preserve"> vagy fehér, ezért a gradiens vagy nagyon magas, vagy nagyon alacsony (0), mivel minden pixel között</w:t>
      </w:r>
      <w:r w:rsidR="00FD63D9">
        <w:t xml:space="preserve"> csak két lehetőség van:</w:t>
      </w:r>
      <w:r>
        <w:t xml:space="preserve"> vagy </w:t>
      </w:r>
      <w:r w:rsidR="00FD63D9">
        <w:t xml:space="preserve">van, vagy nincs változás. Emiatt jelen esetben a </w:t>
      </w:r>
      <w:proofErr w:type="spellStart"/>
      <w:r w:rsidR="00FD63D9">
        <w:t>canny</w:t>
      </w:r>
      <w:proofErr w:type="spellEnd"/>
      <w:r w:rsidR="00FD63D9">
        <w:t xml:space="preserve">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proofErr w:type="spellStart"/>
      <w:r w:rsidR="005157EE">
        <w:t>HoughLinesP</w:t>
      </w:r>
      <w:proofErr w:type="spellEnd"/>
      <w:r w:rsidR="005157EE">
        <w:t xml:space="preserve"> úgy van </w:t>
      </w:r>
      <w:proofErr w:type="spellStart"/>
      <w:r w:rsidR="005157EE">
        <w:t>paraméterezve</w:t>
      </w:r>
      <w:proofErr w:type="spellEnd"/>
      <w:r w:rsidR="005157EE">
        <w:t xml:space="preserve">, hogy mindenféle szögben felismerhessen vonalakat, azonban </w:t>
      </w:r>
      <w:r w:rsidR="00773543">
        <w:t>meg van adva egy minimum vonalhossz, amit el kell érnie egy vonalnak, hogy azt beszámíthassa a program a transzformációhoz. Ezt a minimum hosszt egy</w:t>
      </w:r>
      <w:r w:rsidR="00550A28">
        <w:t>i</w:t>
      </w:r>
      <w:r w:rsidR="00773543">
        <w:t>k, a program elején értéket kapó változó befolyásolja.</w:t>
      </w:r>
    </w:p>
    <w:bookmarkStart w:id="35" w:name="_Ref87092179"/>
    <w:p w14:paraId="16CEB3FE" w14:textId="5B216F70"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BF5B80">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5"/>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79C86CD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proofErr w:type="spellStart"/>
                            <w:r w:rsidRPr="00FC7968">
                              <w:rPr>
                                <w:rFonts w:ascii="Consolas" w:hAnsi="Consolas"/>
                                <w:sz w:val="20"/>
                                <w:szCs w:val="20"/>
                              </w:rPr>
                              <w:t>canny</w:t>
                            </w:r>
                            <w:proofErr w:type="spellEnd"/>
                            <w:r w:rsidRPr="00FC7968">
                              <w:rPr>
                                <w:rFonts w:ascii="Consolas" w:hAnsi="Consolas"/>
                                <w:sz w:val="20"/>
                                <w:szCs w:val="20"/>
                              </w:rPr>
                              <w:t xml:space="preserve"> = cv2.Canny(</w:t>
                            </w:r>
                            <w:proofErr w:type="spellStart"/>
                            <w:r w:rsidRPr="00FC7968">
                              <w:rPr>
                                <w:rFonts w:ascii="Consolas" w:hAnsi="Consolas"/>
                                <w:sz w:val="20"/>
                                <w:szCs w:val="20"/>
                              </w:rPr>
                              <w:t>thresh</w:t>
                            </w:r>
                            <w:proofErr w:type="spellEnd"/>
                            <w:r w:rsidRPr="00FC7968">
                              <w:rPr>
                                <w:rFonts w:ascii="Consolas" w:hAnsi="Consolas"/>
                                <w:sz w:val="20"/>
                                <w:szCs w:val="20"/>
                              </w:rPr>
                              <w:t>, 100, 150)</w:t>
                            </w:r>
                          </w:p>
                          <w:p w14:paraId="7D8E3BBC" w14:textId="77777777" w:rsidR="00FC7968" w:rsidRPr="00FC7968" w:rsidRDefault="00FC7968" w:rsidP="00FC7968">
                            <w:pPr>
                              <w:rPr>
                                <w:rFonts w:ascii="Consolas" w:hAnsi="Consolas"/>
                                <w:sz w:val="20"/>
                                <w:szCs w:val="20"/>
                              </w:rPr>
                            </w:pPr>
                            <w:proofErr w:type="spellStart"/>
                            <w:r w:rsidRPr="00FC7968">
                              <w:rPr>
                                <w:rFonts w:ascii="Consolas" w:hAnsi="Consolas"/>
                                <w:sz w:val="20"/>
                                <w:szCs w:val="20"/>
                              </w:rPr>
                              <w:t>canny</w:t>
                            </w:r>
                            <w:proofErr w:type="spellEnd"/>
                            <w:r w:rsidRPr="00FC7968">
                              <w:rPr>
                                <w:rFonts w:ascii="Consolas" w:hAnsi="Consolas"/>
                                <w:sz w:val="20"/>
                                <w:szCs w:val="20"/>
                              </w:rPr>
                              <w:t xml:space="preserve"> = cv2.dilate(</w:t>
                            </w:r>
                            <w:proofErr w:type="spellStart"/>
                            <w:r w:rsidRPr="00FC7968">
                              <w:rPr>
                                <w:rFonts w:ascii="Consolas" w:hAnsi="Consolas"/>
                                <w:sz w:val="20"/>
                                <w:szCs w:val="20"/>
                              </w:rPr>
                              <w:t>canny</w:t>
                            </w:r>
                            <w:proofErr w:type="spellEnd"/>
                            <w:r w:rsidRPr="00FC7968">
                              <w:rPr>
                                <w:rFonts w:ascii="Consolas" w:hAnsi="Consolas"/>
                                <w:sz w:val="20"/>
                                <w:szCs w:val="20"/>
                              </w:rPr>
                              <w:t>,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proofErr w:type="spellStart"/>
                            <w:r w:rsidRPr="00FC7968">
                              <w:rPr>
                                <w:rFonts w:ascii="Consolas" w:hAnsi="Consolas"/>
                                <w:sz w:val="20"/>
                                <w:szCs w:val="20"/>
                              </w:rPr>
                              <w:t>linesP</w:t>
                            </w:r>
                            <w:proofErr w:type="spellEnd"/>
                            <w:r w:rsidRPr="00FC7968">
                              <w:rPr>
                                <w:rFonts w:ascii="Consolas" w:hAnsi="Consolas"/>
                                <w:sz w:val="20"/>
                                <w:szCs w:val="20"/>
                              </w:rPr>
                              <w:t xml:space="preserve"> = </w:t>
                            </w:r>
                            <w:proofErr w:type="spellStart"/>
                            <w:proofErr w:type="gramStart"/>
                            <w:r w:rsidRPr="00FC7968">
                              <w:rPr>
                                <w:rFonts w:ascii="Consolas" w:hAnsi="Consolas"/>
                                <w:sz w:val="20"/>
                                <w:szCs w:val="20"/>
                              </w:rPr>
                              <w:t>list</w:t>
                            </w:r>
                            <w:proofErr w:type="spellEnd"/>
                            <w:r w:rsidRPr="00FC7968">
                              <w:rPr>
                                <w:rFonts w:ascii="Consolas" w:hAnsi="Consolas"/>
                                <w:sz w:val="20"/>
                                <w:szCs w:val="20"/>
                              </w:rPr>
                              <w:t>(</w:t>
                            </w:r>
                            <w:proofErr w:type="gramEnd"/>
                            <w:r w:rsidRPr="00FC7968">
                              <w:rPr>
                                <w:rFonts w:ascii="Consolas" w:hAnsi="Consolas"/>
                                <w:sz w:val="20"/>
                                <w:szCs w:val="20"/>
                              </w:rPr>
                              <w:t>cv2.HoughLinesP(</w:t>
                            </w:r>
                            <w:proofErr w:type="spellStart"/>
                            <w:r w:rsidRPr="00FC7968">
                              <w:rPr>
                                <w:rFonts w:ascii="Consolas" w:hAnsi="Consolas"/>
                                <w:sz w:val="20"/>
                                <w:szCs w:val="20"/>
                              </w:rPr>
                              <w:t>canny</w:t>
                            </w:r>
                            <w:proofErr w:type="spellEnd"/>
                            <w:r w:rsidRPr="00FC7968">
                              <w:rPr>
                                <w:rFonts w:ascii="Consolas" w:hAnsi="Consolas"/>
                                <w:sz w:val="20"/>
                                <w:szCs w:val="20"/>
                              </w:rPr>
                              <w:t xml:space="preserve">, 1, </w:t>
                            </w:r>
                            <w:proofErr w:type="spellStart"/>
                            <w:r w:rsidRPr="00FC7968">
                              <w:rPr>
                                <w:rFonts w:ascii="Consolas" w:hAnsi="Consolas"/>
                                <w:sz w:val="20"/>
                                <w:szCs w:val="20"/>
                              </w:rPr>
                              <w:t>np.pi</w:t>
                            </w:r>
                            <w:proofErr w:type="spellEnd"/>
                            <w:r w:rsidRPr="00FC7968">
                              <w:rPr>
                                <w:rFonts w:ascii="Consolas" w:hAnsi="Consolas"/>
                                <w:sz w:val="20"/>
                                <w:szCs w:val="20"/>
                              </w:rPr>
                              <w:t xml:space="preserve">/180, LINE_PERSPECTIVE_MIN_LENGTH, </w:t>
                            </w:r>
                            <w:proofErr w:type="spellStart"/>
                            <w:r w:rsidRPr="00FC7968">
                              <w:rPr>
                                <w:rFonts w:ascii="Consolas" w:hAnsi="Consolas"/>
                                <w:sz w:val="20"/>
                                <w:szCs w:val="20"/>
                              </w:rPr>
                              <w:t>None</w:t>
                            </w:r>
                            <w:proofErr w:type="spellEnd"/>
                            <w:r w:rsidRPr="00FC7968">
                              <w:rPr>
                                <w:rFonts w:ascii="Consolas" w:hAnsi="Consolas"/>
                                <w:sz w:val="20"/>
                                <w:szCs w:val="20"/>
                              </w:rPr>
                              <w:t>,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5"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nJ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VuE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GXxJyT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linesP = list(cv2.HoughLinesP(canny, 1, np.pi/180, LINE_PERSPECTIVE_MIN_LENGTH, None, LINE_PERSPECTIVE_MIN_LENGTH, 0))</w:t>
                      </w:r>
                    </w:p>
                  </w:txbxContent>
                </v:textbox>
                <w10:anchorlock/>
              </v:shape>
            </w:pict>
          </mc:Fallback>
        </mc:AlternateContent>
      </w:r>
    </w:p>
    <w:p w14:paraId="0F07A0BB" w14:textId="245C2535" w:rsidR="000C33E0" w:rsidRDefault="000C33E0" w:rsidP="00DB309C">
      <w:pPr>
        <w:pStyle w:val="mynormal"/>
      </w:pPr>
      <w:r>
        <w:t xml:space="preserve">Miután megkaptuk a vonalakat, kiszűrjük belőlük a legfelső és legalsó vízszintes, valamint a legszélső, bal és jobb oldali függőleges vonalakat. Ez a négy vonal fogja körbe a </w:t>
      </w:r>
      <w:r>
        <w:lastRenderedPageBreak/>
        <w:t>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BF5B80">
        <w:rPr>
          <w:rFonts w:cs="Times New Roman"/>
          <w:i/>
          <w:iCs/>
          <w:noProof/>
        </w:rPr>
        <w:t>7</w:t>
      </w:r>
      <w:r w:rsidR="00BF5B80"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308C5168">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36" w:name="_Ref87094288"/>
    <w:p w14:paraId="65A018B6" w14:textId="14331717" w:rsidR="000E0859" w:rsidRDefault="000E0859" w:rsidP="000E0859">
      <w:pPr>
        <w:pStyle w:val="Kpalrs"/>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8E4D0B">
        <w:rPr>
          <w:rFonts w:ascii="Times New Roman" w:hAnsi="Times New Roman" w:cs="Times New Roman"/>
          <w:i w:val="0"/>
          <w:iCs w:val="0"/>
          <w:noProof/>
        </w:rPr>
        <w:t>7</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36"/>
      <w:r w:rsidRPr="000E0859">
        <w:rPr>
          <w:rFonts w:ascii="Times New Roman" w:hAnsi="Times New Roman" w:cs="Times New Roman"/>
          <w:i w:val="0"/>
          <w:iCs w:val="0"/>
        </w:rPr>
        <w:t>: Kapcsolási rajz helyzete, dőlési szöggel</w:t>
      </w:r>
      <w:r w:rsidRPr="000E0859">
        <w:rPr>
          <w:rFonts w:ascii="Times New Roman" w:hAnsi="Times New Roman" w:cs="Times New Roman"/>
        </w:rPr>
        <w:br/>
        <w:t>Forrás: saját</w:t>
      </w:r>
    </w:p>
    <w:p w14:paraId="2A0AC9B8" w14:textId="6AB65C57"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BF5B80">
        <w:rPr>
          <w:rFonts w:cs="Times New Roman"/>
          <w:i/>
          <w:iCs/>
          <w:noProof/>
        </w:rPr>
        <w:t>6</w:t>
      </w:r>
      <w:r w:rsidR="00BF5B80"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w:t>
      </w:r>
      <w:proofErr w:type="spellStart"/>
      <w:r w:rsidR="004B3702">
        <w:t>opencv</w:t>
      </w:r>
      <w:proofErr w:type="spellEnd"/>
      <w:r w:rsidR="004B3702">
        <w:t xml:space="preserve"> </w:t>
      </w:r>
      <w:proofErr w:type="spellStart"/>
      <w:r w:rsidR="004B3702">
        <w:t>getPerspectiveTransform</w:t>
      </w:r>
      <w:proofErr w:type="spellEnd"/>
      <w:r w:rsidR="004B3702">
        <w:t xml:space="preserve"> függvényének segítségével kiszámítható a perspektíva mátrix. Ezt a mátrixot felhasználva, a </w:t>
      </w:r>
      <w:proofErr w:type="spellStart"/>
      <w:r w:rsidR="004B3702">
        <w:t>warpPerspective</w:t>
      </w:r>
      <w:proofErr w:type="spellEnd"/>
      <w:r w:rsidR="004B3702">
        <w:t xml:space="preserve"> függvény segítségével a kép, valamint a </w:t>
      </w:r>
      <w:proofErr w:type="spellStart"/>
      <w:r w:rsidR="004B3702">
        <w:t>threshold</w:t>
      </w:r>
      <w:proofErr w:type="spellEnd"/>
      <w:r w:rsidR="004B3702">
        <w:t xml:space="preserve">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BF5B80">
        <w:rPr>
          <w:rFonts w:cs="Times New Roman"/>
          <w:i/>
          <w:iCs/>
          <w:noProof/>
        </w:rPr>
        <w:t>8</w:t>
      </w:r>
      <w:r w:rsidR="00BF5B80" w:rsidRPr="004B3702">
        <w:rPr>
          <w:rFonts w:cs="Times New Roman"/>
        </w:rPr>
        <w:t>. ábra</w:t>
      </w:r>
      <w:r w:rsidR="002216FB">
        <w:fldChar w:fldCharType="end"/>
      </w:r>
      <w:r w:rsidR="002216FB">
        <w:t>)</w:t>
      </w:r>
      <w:r w:rsidR="004B3702">
        <w:t>.</w:t>
      </w:r>
    </w:p>
    <w:bookmarkStart w:id="37" w:name="_Ref87094930"/>
    <w:p w14:paraId="52F4AE3C" w14:textId="7CBD8011"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BF5B80">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7"/>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153097E1">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wps:txbx>
                      <wps:bodyPr rot="0" vert="horz" wrap="square" lIns="91440" tIns="45720" rIns="91440" bIns="45720" anchor="t" anchorCtr="0">
                        <a:spAutoFit/>
                      </wps:bodyPr>
                    </wps:wsp>
                  </a:graphicData>
                </a:graphic>
              </wp:inline>
            </w:drawing>
          </mc:Choice>
          <mc:Fallback>
            <w:pict>
              <v:shape w14:anchorId="3FFA7151" id="_x0000_s1036"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DP2D9gwAgAAUQ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cv2.getPerspectiveTransform(pts1,pts2)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cv2.warpPerspective(img,M,(img.shape[1],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cv2.warpPerspective(thresh,M,(img.shape[1], img.shape[0]))</w:t>
                      </w:r>
                    </w:p>
                  </w:txbxContent>
                </v:textbox>
                <w10:anchorlock/>
              </v:shape>
            </w:pict>
          </mc:Fallback>
        </mc:AlternateContent>
      </w:r>
    </w:p>
    <w:p w14:paraId="6BC996F2" w14:textId="77777777" w:rsidR="004B3702" w:rsidRDefault="004B3702" w:rsidP="00983390">
      <w:pPr>
        <w:pStyle w:val="mynormal"/>
        <w:ind w:firstLine="0"/>
        <w:jc w:val="center"/>
      </w:pPr>
      <w:r>
        <w:rPr>
          <w:noProof/>
        </w:rPr>
        <w:lastRenderedPageBreak/>
        <w:drawing>
          <wp:inline distT="0" distB="0" distL="0" distR="0" wp14:anchorId="6170BE57" wp14:editId="12C396E2">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38" w:name="_Ref87094872"/>
    <w:p w14:paraId="77593656" w14:textId="17341EEF" w:rsidR="002C362E" w:rsidRPr="004B3702" w:rsidRDefault="004B3702" w:rsidP="002C362E">
      <w:pPr>
        <w:pStyle w:val="Kpalrs"/>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8E4D0B">
        <w:rPr>
          <w:rFonts w:ascii="Times New Roman" w:hAnsi="Times New Roman" w:cs="Times New Roman"/>
          <w:i w:val="0"/>
          <w:iCs w:val="0"/>
          <w:noProof/>
        </w:rPr>
        <w:t>8</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38"/>
      <w:r w:rsidRPr="004B3702">
        <w:rPr>
          <w:rFonts w:ascii="Times New Roman" w:hAnsi="Times New Roman" w:cs="Times New Roman"/>
          <w:i w:val="0"/>
          <w:iCs w:val="0"/>
        </w:rPr>
        <w:t>: Madárnézetű kapcsolási rajz</w:t>
      </w:r>
      <w:r w:rsidRPr="004B3702">
        <w:rPr>
          <w:rFonts w:ascii="Times New Roman" w:hAnsi="Times New Roman" w:cs="Times New Roman"/>
          <w:i w:val="0"/>
          <w:iCs w:val="0"/>
        </w:rPr>
        <w:br/>
      </w:r>
      <w:r>
        <w:rPr>
          <w:rFonts w:ascii="Times New Roman" w:hAnsi="Times New Roman" w:cs="Times New Roman"/>
        </w:rPr>
        <w:t>Forrás: saját</w:t>
      </w:r>
    </w:p>
    <w:p w14:paraId="39845FF2" w14:textId="0A038514" w:rsidR="00046EAD" w:rsidRDefault="00306690" w:rsidP="00046EAD">
      <w:pPr>
        <w:pStyle w:val="Cmsor4"/>
      </w:pPr>
      <w:r>
        <w:t>Átméretezés, v</w:t>
      </w:r>
      <w:r w:rsidR="00046EAD">
        <w:t>ászon</w:t>
      </w:r>
    </w:p>
    <w:p w14:paraId="32598E36" w14:textId="465A10F7"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w:t>
      </w:r>
      <w:proofErr w:type="spellStart"/>
      <w:r w:rsidR="007D19EE">
        <w:t>fotózva</w:t>
      </w:r>
      <w:proofErr w:type="spellEnd"/>
      <w:r w:rsidR="007D19EE">
        <w:t xml:space="preserve">,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Amennyiben 0-nál kisebb a szám, akkor a kép nagyobbra lesz méretezve.</w:t>
      </w:r>
    </w:p>
    <w:p w14:paraId="05BB7208" w14:textId="4D6B7A74" w:rsidR="005115D8" w:rsidRDefault="00306690" w:rsidP="00DB309C">
      <w:pPr>
        <w:pStyle w:val="mynormal"/>
      </w:pPr>
      <w:r>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w:t>
      </w:r>
      <w:proofErr w:type="spellStart"/>
      <w:r>
        <w:t>threshold</w:t>
      </w:r>
      <w:proofErr w:type="spellEnd"/>
      <w:r>
        <w:t xml:space="preserve"> kép </w:t>
      </w:r>
      <w:r w:rsidR="008C76F4">
        <w:t>(</w:t>
      </w:r>
      <w:r>
        <w:t>a forgatáshoz hasonlóan</w:t>
      </w:r>
      <w:r w:rsidR="008C76F4">
        <w:t>)</w:t>
      </w:r>
      <w:r>
        <w:t xml:space="preserve"> </w:t>
      </w:r>
      <w:r w:rsidR="008C76F4">
        <w:t xml:space="preserve">látszólag csak </w:t>
      </w:r>
      <w:r>
        <w:t>egy nagyobb keretet kap</w:t>
      </w:r>
      <w:r w:rsidR="008C76F4">
        <w:t xml:space="preserve">, ezáltal módosítás, átalakítás nélkül lehet rajta tovább </w:t>
      </w:r>
      <w:r w:rsidR="008C76F4">
        <w:lastRenderedPageBreak/>
        <w:t>dolgozni.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306690" w14:paraId="5B3A33C6" w14:textId="77777777" w:rsidTr="005509DF">
        <w:tc>
          <w:tcPr>
            <w:tcW w:w="4531" w:type="dxa"/>
            <w:vAlign w:val="center"/>
          </w:tcPr>
          <w:p w14:paraId="3BC99408" w14:textId="77777777" w:rsidR="00306690" w:rsidRDefault="00306690" w:rsidP="00E659B9">
            <w:pPr>
              <w:pStyle w:val="Kpalrs"/>
              <w:keepNext/>
            </w:pPr>
            <w:r>
              <w:rPr>
                <w:noProof/>
              </w:rPr>
              <w:drawing>
                <wp:inline distT="0" distB="0" distL="0" distR="0" wp14:anchorId="4DDAE27D" wp14:editId="5F769F65">
                  <wp:extent cx="2736000" cy="2163348"/>
                  <wp:effectExtent l="0" t="0" r="7620" b="889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6000" cy="2163348"/>
                          </a:xfrm>
                          <a:prstGeom prst="rect">
                            <a:avLst/>
                          </a:prstGeom>
                          <a:noFill/>
                          <a:ln>
                            <a:noFill/>
                          </a:ln>
                        </pic:spPr>
                      </pic:pic>
                    </a:graphicData>
                  </a:graphic>
                </wp:inline>
              </w:drawing>
            </w:r>
          </w:p>
          <w:p w14:paraId="3C6F2395" w14:textId="4E7791E3"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8E4D0B">
              <w:rPr>
                <w:rFonts w:ascii="Times New Roman" w:hAnsi="Times New Roman" w:cs="Times New Roman"/>
                <w:i w:val="0"/>
                <w:iCs w:val="0"/>
                <w:noProof/>
              </w:rPr>
              <w:t>9</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előtt</w:t>
            </w:r>
            <w:r w:rsidR="00E659B9" w:rsidRPr="00E659B9">
              <w:rPr>
                <w:rFonts w:ascii="Times New Roman" w:hAnsi="Times New Roman" w:cs="Times New Roman"/>
              </w:rPr>
              <w:br/>
              <w:t>Forrás: saját</w:t>
            </w:r>
          </w:p>
        </w:tc>
        <w:tc>
          <w:tcPr>
            <w:tcW w:w="4246" w:type="dxa"/>
            <w:vAlign w:val="center"/>
          </w:tcPr>
          <w:p w14:paraId="07F59C51" w14:textId="77777777" w:rsidR="00306690" w:rsidRDefault="00306690" w:rsidP="00E659B9">
            <w:pPr>
              <w:pStyle w:val="Kpalrs"/>
              <w:keepNext/>
              <w:jc w:val="right"/>
            </w:pPr>
            <w:r>
              <w:rPr>
                <w:noProof/>
              </w:rPr>
              <w:drawing>
                <wp:inline distT="0" distB="0" distL="0" distR="0" wp14:anchorId="29E18539" wp14:editId="0881EF09">
                  <wp:extent cx="2736000" cy="2167091"/>
                  <wp:effectExtent l="0" t="0" r="7620" b="508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000" cy="2167091"/>
                          </a:xfrm>
                          <a:prstGeom prst="rect">
                            <a:avLst/>
                          </a:prstGeom>
                          <a:noFill/>
                          <a:ln>
                            <a:noFill/>
                          </a:ln>
                        </pic:spPr>
                      </pic:pic>
                    </a:graphicData>
                  </a:graphic>
                </wp:inline>
              </w:drawing>
            </w:r>
          </w:p>
          <w:p w14:paraId="4B1762E8" w14:textId="4E5678C5"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8E4D0B">
              <w:rPr>
                <w:rFonts w:ascii="Times New Roman" w:hAnsi="Times New Roman" w:cs="Times New Roman"/>
                <w:i w:val="0"/>
                <w:iCs w:val="0"/>
                <w:noProof/>
              </w:rPr>
              <w:t>10</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után</w:t>
            </w:r>
            <w:r w:rsidR="00E659B9" w:rsidRPr="00E659B9">
              <w:rPr>
                <w:rFonts w:ascii="Times New Roman" w:hAnsi="Times New Roman" w:cs="Times New Roman"/>
              </w:rPr>
              <w:br/>
              <w:t>Forrás: saját</w:t>
            </w:r>
          </w:p>
        </w:tc>
      </w:tr>
    </w:tbl>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w:t>
      </w:r>
      <w:proofErr w:type="spellStart"/>
      <w:r w:rsidR="0042774E">
        <w:t>offset</w:t>
      </w:r>
      <w:proofErr w:type="spellEnd"/>
      <w:r w:rsidR="0042774E">
        <w: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27F8AA3F" w:rsidR="00253B06" w:rsidRPr="00C76F07" w:rsidRDefault="00253B06" w:rsidP="00DB309C">
      <w:pPr>
        <w:pStyle w:val="mynormal"/>
      </w:pPr>
      <w:r>
        <w:t xml:space="preserve">A rajz helyének meghatározásához a kontúrkeresés lett alkalmazva. A kontúrkeresés által </w:t>
      </w:r>
      <w:r w:rsidR="00CC1086">
        <w:t>megtalálható a képen minden kontúr, azaz minden egybefüggő alakzat. Ezen alakzatok közül a program kikeresi azt a legnagyobb kontúrt, amelyik nem egyezik meg a kép méretével. Ez a kontúr lesz maga a kapcsolási rajz, és ezen kontúr helyzetének koordinátái szolgálnak alapul az eltolási értékek számára.</w:t>
      </w:r>
    </w:p>
    <w:p w14:paraId="5F6E5BF3" w14:textId="58730F73" w:rsidR="00C76F07" w:rsidRDefault="00C76F07" w:rsidP="00C76F07">
      <w:pPr>
        <w:pStyle w:val="Cmsor2"/>
      </w:pPr>
      <w:bookmarkStart w:id="39" w:name="_Toc87602413"/>
      <w:r>
        <w:lastRenderedPageBreak/>
        <w:t>Komponensek és összeköttetések helyének beazonosítása</w:t>
      </w:r>
      <w:bookmarkEnd w:id="39"/>
    </w:p>
    <w:p w14:paraId="0ADD6DE0" w14:textId="422D7CD9" w:rsidR="00EE6478" w:rsidRDefault="00EE6478" w:rsidP="00EE6478">
      <w:pPr>
        <w:pStyle w:val="Cmsor3"/>
      </w:pPr>
      <w:bookmarkStart w:id="40" w:name="_Toc87602414"/>
      <w:r>
        <w:t>Vonalak felismerése, feldolgozása</w:t>
      </w:r>
      <w:bookmarkEnd w:id="40"/>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w:t>
      </w:r>
      <w:proofErr w:type="spellStart"/>
      <w:r>
        <w:t>HoughLinesP</w:t>
      </w:r>
      <w:proofErr w:type="spellEnd"/>
      <w:r>
        <w:t xml:space="preserve">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7777777"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t>Az átfedés vizsgálata úgy történik, hogy két vonal esetén, ha a két vonal hosszanti irányú koordinátái átfedésben vannak</w:t>
      </w:r>
      <w:r w:rsidR="00EE77B7">
        <w:t xml:space="preserve">, akkor meg van vizsgálva, hogy a vonalak ugyancsak hosszanti irányban mért közepén milyen koordinátában van a másik irányú koordinátájuk, </w:t>
      </w:r>
      <w:r w:rsidR="00EE77B7">
        <w:lastRenderedPageBreak/>
        <w:t>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649449C"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423A63C1" w14:textId="22B94014" w:rsidR="00EE6478" w:rsidRDefault="00EE6478" w:rsidP="00EE6478">
      <w:pPr>
        <w:pStyle w:val="Cmsor3"/>
      </w:pPr>
      <w:bookmarkStart w:id="41" w:name="_Toc87602415"/>
      <w:r>
        <w:t>Komponensek keresése</w:t>
      </w:r>
      <w:bookmarkEnd w:id="41"/>
    </w:p>
    <w:p w14:paraId="5EC2B439" w14:textId="27F0E18D"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ellenkező irányba néző végpont keresése. Ezt a folyamatot nagyban segíti a végpontok szétválogatása, mivel célirányosan lehet keresni az ellenkező irányba </w:t>
      </w:r>
      <w:proofErr w:type="gramStart"/>
      <w:r w:rsidR="00145F42">
        <w:t>néző pontokat</w:t>
      </w:r>
      <w:proofErr w:type="gramEnd"/>
      <w:r w:rsidR="00145F42">
        <w:t xml:space="preserve">.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vagyis közel ugyanolyan koordinátán fekszik, mint egy hasonló orientációjú komponens, akkor ennek a koordinátáit a már letárolt komponens koordinátáihoz igazítja. Vízszintes </w:t>
      </w:r>
      <w:r w:rsidR="009119A8">
        <w:lastRenderedPageBreak/>
        <w:t xml:space="preserve">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2" w:name="_Toc87602416"/>
      <w:r>
        <w:t>Komponensek felismerése</w:t>
      </w:r>
      <w:r w:rsidR="004966FB">
        <w:t>, CNN</w:t>
      </w:r>
      <w:bookmarkEnd w:id="42"/>
    </w:p>
    <w:p w14:paraId="61526529" w14:textId="48062E27" w:rsidR="009A45D2" w:rsidRDefault="009A45D2" w:rsidP="009A45D2">
      <w:pPr>
        <w:pStyle w:val="Cmsor3"/>
      </w:pPr>
      <w:bookmarkStart w:id="43" w:name="_Toc87602417"/>
      <w:r>
        <w:t>Komponensek feldolgozása</w:t>
      </w:r>
      <w:bookmarkEnd w:id="43"/>
    </w:p>
    <w:p w14:paraId="5F7CF1E4" w14:textId="1DF225F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7D828BA6" w14:textId="2CFBA677" w:rsidR="009A45D2" w:rsidRDefault="00E85913" w:rsidP="00DB309C">
      <w:pPr>
        <w:pStyle w:val="mynormal"/>
      </w:pPr>
      <w:r>
        <w:t xml:space="preserve">A kivágás után a képen még transzformációk vannak végrehajtva, amelyek felkészítik a felismeréshez. Az egyik ilyen transzformáció a kép átméretezése 150x150-es méretűre, mivel ezzel a mérettel működik a CNN. </w:t>
      </w:r>
      <w:r w:rsidR="003301AD">
        <w:t>A másik transzformáció csak akkor történik meg, ha a komponens függőleges orientációban van. Ilyen esetben 90°-</w:t>
      </w:r>
      <w:proofErr w:type="spellStart"/>
      <w:r w:rsidR="003301AD">
        <w:t>al</w:t>
      </w:r>
      <w:proofErr w:type="spellEnd"/>
      <w:r w:rsidR="003301AD">
        <w:t xml:space="preserve"> el van forgatva, az óramutató járásával ellentétes irányba. Ez azért kell, mert a </w:t>
      </w:r>
      <w:proofErr w:type="spellStart"/>
      <w:r w:rsidR="003301AD">
        <w:t>konvolúciós</w:t>
      </w:r>
      <w:proofErr w:type="spellEnd"/>
      <w:r w:rsidR="003301AD">
        <w:t xml:space="preserve">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minősítjük a felismert alakzatnak. A becslés után le van mentve a becslés szerinti komponens, valamint a becslési érték.</w:t>
      </w:r>
    </w:p>
    <w:p w14:paraId="1D2E0DFD" w14:textId="5975F7ED" w:rsidR="00D63F0F" w:rsidRDefault="00712558" w:rsidP="00DB309C">
      <w:pPr>
        <w:pStyle w:val="mynormal"/>
      </w:pPr>
      <w:r>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BF5B80">
        <w:t>3.4.2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olyan komponenseket ismerjen fel, amelyek horizontálisak, és egy irányba (jobbra) néznek. Ezáltal, ha a tükrözés után a becslési érték nagyobb, mint az első érték, vagyis tükrözés után </w:t>
      </w:r>
      <w:r>
        <w:lastRenderedPageBreak/>
        <w:t xml:space="preserve">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4" w:name="_Ref87172141"/>
      <w:bookmarkStart w:id="45" w:name="_Toc87602418"/>
      <w:r>
        <w:t>CNN</w:t>
      </w:r>
      <w:bookmarkEnd w:id="44"/>
      <w:bookmarkEnd w:id="45"/>
    </w:p>
    <w:p w14:paraId="32D80C14" w14:textId="4BCF1BFA" w:rsidR="00695A43" w:rsidRDefault="006C25FC" w:rsidP="00DB309C">
      <w:pPr>
        <w:pStyle w:val="mynormal"/>
      </w:pPr>
      <w:r>
        <w:t xml:space="preserve">A komponensek felismerésére egy </w:t>
      </w:r>
      <w:proofErr w:type="spellStart"/>
      <w:r>
        <w:t>konvolúciós</w:t>
      </w:r>
      <w:proofErr w:type="spellEnd"/>
      <w:r>
        <w:t xml:space="preserve"> neurális hálózat (CNN) van használva. A hálózat saját képeket felhasználva tanítja magát.</w:t>
      </w:r>
    </w:p>
    <w:p w14:paraId="7FAEA109" w14:textId="1FE5180A" w:rsidR="006C25FC" w:rsidRDefault="006C25FC" w:rsidP="00DB309C">
      <w:pPr>
        <w:pStyle w:val="mynormal"/>
      </w:pPr>
      <w:r>
        <w:t xml:space="preserve">A tanításra szánt képek egy mappában vannak, amelyen belül minden felismerendő komponens képei külön-külön mappákban vannak elrendezve. Minden kép 150x150 pixel nagyságú, és mindegyik előzetesen átesett a küszöbölésen, így fekete-fehér képek lettek. </w:t>
      </w:r>
    </w:p>
    <w:p w14:paraId="6964C131" w14:textId="63BC5E5A" w:rsidR="006C25FC" w:rsidRDefault="006C25FC" w:rsidP="00DB309C">
      <w:pPr>
        <w:pStyle w:val="mynormal"/>
      </w:pPr>
      <w:r>
        <w:t>A képekből először adatkészletet (</w:t>
      </w:r>
      <w:proofErr w:type="spellStart"/>
      <w:r>
        <w:t>dataset</w:t>
      </w:r>
      <w:proofErr w:type="spellEnd"/>
      <w:r>
        <w:t>) kell generálni (</w:t>
      </w:r>
      <w:r>
        <w:fldChar w:fldCharType="begin"/>
      </w:r>
      <w:r>
        <w:instrText xml:space="preserve"> REF _Ref87256408 \h </w:instrText>
      </w:r>
      <w:r>
        <w:fldChar w:fldCharType="separate"/>
      </w:r>
      <w:r w:rsidR="00BF5B80">
        <w:rPr>
          <w:rFonts w:cs="Times New Roman"/>
          <w:i/>
          <w:iCs/>
          <w:noProof/>
        </w:rPr>
        <w:t>7</w:t>
      </w:r>
      <w:r w:rsidR="00BF5B80" w:rsidRPr="00366D49">
        <w:rPr>
          <w:rFonts w:cs="Times New Roman"/>
        </w:rPr>
        <w:t>. kódrészlet</w:t>
      </w:r>
      <w:r>
        <w:fldChar w:fldCharType="end"/>
      </w:r>
      <w:r>
        <w:t xml:space="preserve">). A </w:t>
      </w:r>
      <w:proofErr w:type="spellStart"/>
      <w:r>
        <w:t>keras</w:t>
      </w:r>
      <w:proofErr w:type="spellEnd"/>
      <w:r>
        <w:t xml:space="preserve"> segítségével, a képek az előre megadott mappából (</w:t>
      </w:r>
      <w:proofErr w:type="spellStart"/>
      <w:r>
        <w:t>images_path</w:t>
      </w:r>
      <w:proofErr w:type="spellEnd"/>
      <w:r>
        <w:t>) ki vannak olvasva, feldolgozva, és két adatkészlet lesz generálva, hasonló módon: egy tanító (</w:t>
      </w:r>
      <w:proofErr w:type="spellStart"/>
      <w:r>
        <w:t>training</w:t>
      </w:r>
      <w:proofErr w:type="spellEnd"/>
      <w:r>
        <w:t>), és egy érvényesítő (</w:t>
      </w:r>
      <w:proofErr w:type="spellStart"/>
      <w:r>
        <w:t>validation</w:t>
      </w:r>
      <w:proofErr w:type="spellEnd"/>
      <w:r>
        <w:t>) készlet.</w:t>
      </w:r>
    </w:p>
    <w:bookmarkStart w:id="46" w:name="_Ref87256408"/>
    <w:p w14:paraId="5954566E" w14:textId="29269E72"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BF5B80">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46"/>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730871F5">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7"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KXko8AwAgAAUQ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ds_train = tf.keras.preprocessing.image_dataset_from_directory(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image_size=(img_height,img_width),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t>képeket tartalmazó mappa</w:t>
      </w:r>
    </w:p>
    <w:p w14:paraId="31A3FCF7" w14:textId="77777777" w:rsidR="006C25FC" w:rsidRDefault="006C25FC" w:rsidP="00DB309C">
      <w:pPr>
        <w:pStyle w:val="mynormal"/>
        <w:numPr>
          <w:ilvl w:val="0"/>
          <w:numId w:val="18"/>
        </w:numPr>
        <w:spacing w:after="0"/>
        <w:ind w:left="1145" w:hanging="357"/>
      </w:pPr>
      <w:r>
        <w:t>címkézés típusa (</w:t>
      </w:r>
      <w:proofErr w:type="spellStart"/>
      <w:r>
        <w:t>infered</w:t>
      </w:r>
      <w:proofErr w:type="spellEnd"/>
      <w:r>
        <w:t>: a mappaszerkezet alapján)</w:t>
      </w:r>
    </w:p>
    <w:p w14:paraId="7B2C6119" w14:textId="77777777" w:rsidR="006C25FC" w:rsidRDefault="006C25FC" w:rsidP="00DB309C">
      <w:pPr>
        <w:pStyle w:val="mynormal"/>
        <w:numPr>
          <w:ilvl w:val="0"/>
          <w:numId w:val="18"/>
        </w:numPr>
        <w:spacing w:after="0"/>
        <w:ind w:left="1145" w:hanging="357"/>
      </w:pPr>
      <w:r>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w:t>
      </w:r>
      <w:proofErr w:type="spellStart"/>
      <w:r>
        <w:t>grayscale</w:t>
      </w:r>
      <w:proofErr w:type="spellEnd"/>
      <w:r>
        <w:t>: szürkeárnyalatos)</w:t>
      </w:r>
    </w:p>
    <w:p w14:paraId="467D7CF0" w14:textId="77777777" w:rsidR="006C25FC" w:rsidRDefault="006C25FC" w:rsidP="00DB309C">
      <w:pPr>
        <w:pStyle w:val="mynormal"/>
        <w:numPr>
          <w:ilvl w:val="0"/>
          <w:numId w:val="18"/>
        </w:numPr>
        <w:spacing w:after="0"/>
        <w:ind w:left="1145" w:hanging="357"/>
      </w:pPr>
      <w:r>
        <w:t>batch mérete (</w:t>
      </w:r>
      <w:proofErr w:type="spellStart"/>
      <w:r>
        <w:t>batch_size</w:t>
      </w:r>
      <w:proofErr w:type="spellEnd"/>
      <w:r>
        <w:t>: változó, amely egyenlő a felismerhető komponensek számával)</w:t>
      </w:r>
    </w:p>
    <w:p w14:paraId="572ED47C" w14:textId="77777777" w:rsidR="006C25FC" w:rsidRDefault="006C25FC" w:rsidP="00DB309C">
      <w:pPr>
        <w:pStyle w:val="mynormal"/>
        <w:numPr>
          <w:ilvl w:val="0"/>
          <w:numId w:val="18"/>
        </w:numPr>
        <w:spacing w:after="0"/>
        <w:ind w:left="1145" w:hanging="357"/>
      </w:pPr>
      <w:r>
        <w:t>képek mérete (150x150)</w:t>
      </w:r>
    </w:p>
    <w:p w14:paraId="3A9A75F5" w14:textId="77777777" w:rsidR="006C25FC" w:rsidRDefault="006C25FC" w:rsidP="00DB309C">
      <w:pPr>
        <w:pStyle w:val="mynormal"/>
        <w:numPr>
          <w:ilvl w:val="0"/>
          <w:numId w:val="18"/>
        </w:numPr>
        <w:spacing w:after="0"/>
        <w:ind w:left="1145" w:hanging="357"/>
      </w:pPr>
      <w:r>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lastRenderedPageBreak/>
        <w:t>keverés (adatok keverése, abc rend helyett)</w:t>
      </w:r>
    </w:p>
    <w:p w14:paraId="2F8E4D9F" w14:textId="77777777" w:rsidR="006C25FC" w:rsidRDefault="006C25FC" w:rsidP="00DB309C">
      <w:pPr>
        <w:pStyle w:val="mynormal"/>
        <w:numPr>
          <w:ilvl w:val="0"/>
          <w:numId w:val="18"/>
        </w:numPr>
      </w:pPr>
      <w:proofErr w:type="spellStart"/>
      <w:r>
        <w:t>seed</w:t>
      </w:r>
      <w:proofErr w:type="spellEnd"/>
      <w:r>
        <w:t xml:space="preserve">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23894CD8"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BF5B80">
        <w:rPr>
          <w:rFonts w:cs="Times New Roman"/>
          <w:i/>
          <w:iCs/>
          <w:noProof/>
        </w:rPr>
        <w:t>8</w:t>
      </w:r>
      <w:r w:rsidR="00BF5B80" w:rsidRPr="009D5632">
        <w:rPr>
          <w:rFonts w:cs="Times New Roman"/>
        </w:rPr>
        <w:t>. kódrészlet</w:t>
      </w:r>
      <w:r>
        <w:fldChar w:fldCharType="end"/>
      </w:r>
      <w:r>
        <w:t xml:space="preserve">). A folyamat neve: </w:t>
      </w:r>
      <w:proofErr w:type="spellStart"/>
      <w:r>
        <w:t>data</w:t>
      </w:r>
      <w:proofErr w:type="spellEnd"/>
      <w:r>
        <w:t xml:space="preserve"> </w:t>
      </w:r>
      <w:proofErr w:type="spellStart"/>
      <w:r>
        <w:t>augmentation</w:t>
      </w:r>
      <w:proofErr w:type="spellEnd"/>
      <w:r>
        <w:t xml:space="preserve">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 xml:space="preserve">függőleges </w:t>
      </w:r>
      <w:proofErr w:type="spellStart"/>
      <w:r>
        <w:t>tükrőzés</w:t>
      </w:r>
      <w:proofErr w:type="spellEnd"/>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47" w:name="_Ref87257898"/>
    <w:p w14:paraId="3A2BDBA7" w14:textId="7D7BD609"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BF5B80">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47"/>
      <w:r w:rsidRPr="009D5632">
        <w:rPr>
          <w:rFonts w:ascii="Times New Roman" w:hAnsi="Times New Roman" w:cs="Times New Roman"/>
          <w:i w:val="0"/>
          <w:iCs w:val="0"/>
        </w:rPr>
        <w:t xml:space="preserve">: Data </w:t>
      </w:r>
      <w:proofErr w:type="spellStart"/>
      <w:r w:rsidRPr="009D5632">
        <w:rPr>
          <w:rFonts w:ascii="Times New Roman" w:hAnsi="Times New Roman" w:cs="Times New Roman"/>
          <w:i w:val="0"/>
          <w:iCs w:val="0"/>
        </w:rPr>
        <w:t>augmentation</w:t>
      </w:r>
      <w:proofErr w:type="spellEnd"/>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3A30AD6E">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8"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">
                <v:textbox style="mso-fit-shape-to-text:t">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data_augmentation = keras.Sequential([</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0AB050BF" w:rsidR="006C25FC" w:rsidRDefault="006C25FC" w:rsidP="00DB309C">
      <w:pPr>
        <w:pStyle w:val="mynormal"/>
      </w:pPr>
      <w:r>
        <w:t xml:space="preserve">A </w:t>
      </w:r>
      <w:proofErr w:type="spellStart"/>
      <w:r>
        <w:t>data_augmentation</w:t>
      </w:r>
      <w:proofErr w:type="spellEnd"/>
      <w:r>
        <w:t xml:space="preserve"> </w:t>
      </w:r>
      <w:proofErr w:type="spellStart"/>
      <w:r>
        <w:t>model</w:t>
      </w:r>
      <w:proofErr w:type="spellEnd"/>
      <w:r>
        <w:t xml:space="preserve"> után elkészülhet a végleges CNN modell (</w:t>
      </w:r>
      <w:r>
        <w:fldChar w:fldCharType="begin"/>
      </w:r>
      <w:r>
        <w:instrText xml:space="preserve"> REF _Ref87258081 \h </w:instrText>
      </w:r>
      <w:r>
        <w:fldChar w:fldCharType="separate"/>
      </w:r>
      <w:r w:rsidR="00BF5B80">
        <w:rPr>
          <w:rFonts w:cs="Times New Roman"/>
          <w:i/>
          <w:iCs/>
          <w:noProof/>
        </w:rPr>
        <w:t>9</w:t>
      </w:r>
      <w:r w:rsidR="00BF5B80" w:rsidRPr="009D5632">
        <w:rPr>
          <w:rFonts w:cs="Times New Roman"/>
        </w:rPr>
        <w:t>. kódrészlet</w:t>
      </w:r>
      <w:r>
        <w:fldChar w:fldCharType="end"/>
      </w:r>
      <w:r>
        <w:t>). A modell felépítése tesztelések során alakult ki, vagyis tesztelések által a bemutatott modell produkálta a legjobb eredményt a tanítás, valamint a tesztelés során.</w:t>
      </w:r>
    </w:p>
    <w:p w14:paraId="11C5898C" w14:textId="77777777" w:rsidR="006C25FC" w:rsidRDefault="006C25FC" w:rsidP="00DB309C">
      <w:pPr>
        <w:pStyle w:val="mynormal"/>
      </w:pPr>
      <w:r>
        <w:t xml:space="preserve">A modell elején megtörténik a </w:t>
      </w:r>
      <w:proofErr w:type="spellStart"/>
      <w:r>
        <w:t>data</w:t>
      </w:r>
      <w:proofErr w:type="spellEnd"/>
      <w:r>
        <w:t xml:space="preserve"> </w:t>
      </w:r>
      <w:proofErr w:type="spellStart"/>
      <w:r>
        <w:t>augmentation</w:t>
      </w:r>
      <w:proofErr w:type="spellEnd"/>
      <w:r>
        <w:t xml:space="preserve">, azaz a bemenet véletlenszerűen át lesz alakítva. Ezután van egy input réteg, amely esetén meg van adva a bemeneti képek méretei. Utána két </w:t>
      </w:r>
      <w:proofErr w:type="spellStart"/>
      <w:r>
        <w:t>konvolúciós</w:t>
      </w:r>
      <w:proofErr w:type="spellEnd"/>
      <w:r>
        <w:t xml:space="preserve"> réteg van, egy 32 és egy 64 szűrővel rendelkező. Mindkét réteg 3x3-as kernelt, és </w:t>
      </w:r>
      <w:proofErr w:type="spellStart"/>
      <w:r>
        <w:t>relu</w:t>
      </w:r>
      <w:proofErr w:type="spellEnd"/>
      <w:r>
        <w:t xml:space="preserve"> aktivációs függvényt használ, és mindkettő után van egy </w:t>
      </w:r>
      <w:proofErr w:type="spellStart"/>
      <w:r>
        <w:t>maxpooling</w:t>
      </w:r>
      <w:proofErr w:type="spellEnd"/>
      <w:r>
        <w:t xml:space="preserve"> réteg, amely alap értékeket használ, vagyis 2x2-es kernelt, és teljes (2x2-es kernelnél 2-es) lépést (</w:t>
      </w:r>
      <w:proofErr w:type="spellStart"/>
      <w:r>
        <w:t>stride</w:t>
      </w:r>
      <w:proofErr w:type="spellEnd"/>
      <w:r>
        <w:t>).</w:t>
      </w:r>
    </w:p>
    <w:p w14:paraId="623A6E8A" w14:textId="541EAE52" w:rsidR="006C25FC" w:rsidRDefault="006C25FC" w:rsidP="00DB309C">
      <w:pPr>
        <w:pStyle w:val="mynormal"/>
      </w:pPr>
      <w:r>
        <w:t>Ezek után megtörténik a lapítás (</w:t>
      </w:r>
      <w:proofErr w:type="spellStart"/>
      <w:r>
        <w:t>flatten</w:t>
      </w:r>
      <w:proofErr w:type="spellEnd"/>
      <w:r>
        <w:t>), majd egy 3 rétegű, teljesen csatolt réteg dolgozza fel, és dönti el a végső kimenetet.</w:t>
      </w:r>
    </w:p>
    <w:bookmarkStart w:id="48" w:name="_Ref87258081"/>
    <w:p w14:paraId="76AF8430" w14:textId="5FF3473E"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lastRenderedPageBreak/>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BF5B80">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48"/>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03A71189">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9"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">
                <v:textbox style="mso-fit-shape-to-text:t">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model = keras.Sequential([</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layers.Input((img_height,img_width,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layers.Flatten(),</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49" w:name="_Toc87602419"/>
      <w:r>
        <w:t>Összeköttetések azonosítása</w:t>
      </w:r>
      <w:bookmarkEnd w:id="49"/>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087C43FF" w:rsidR="005F3F19" w:rsidRDefault="00F35B56" w:rsidP="00DB309C">
      <w:pPr>
        <w:pStyle w:val="mynormal"/>
      </w:pPr>
      <w:r>
        <w:t>Az átformálás itt úgy történik, hogy a vonalak egyesével vannak feldolgozva. A feldolgozás a komponenshez csatlakozó vonalaknál kezdődik.</w:t>
      </w:r>
      <w:r w:rsidR="005F3F19">
        <w:t xml:space="preserve"> A komponens vonalak kiválogathatóak, a korábban lementett komponens végpontok által: ha egy vonal egyik 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BF5B80">
        <w:rPr>
          <w:rFonts w:cs="Times New Roman"/>
          <w:i/>
          <w:iCs/>
          <w:noProof/>
        </w:rPr>
        <w:t>11</w:t>
      </w:r>
      <w:r w:rsidR="00BF5B80"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lastRenderedPageBreak/>
        <w:drawing>
          <wp:inline distT="0" distB="0" distL="0" distR="0" wp14:anchorId="083A9B40" wp14:editId="36D4BF5C">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0" w:name="_Ref87173685"/>
    <w:bookmarkStart w:id="51" w:name="_Ref87173671"/>
    <w:p w14:paraId="57764C11" w14:textId="6E1BE34D" w:rsidR="005F3F19" w:rsidRPr="005F3F19" w:rsidRDefault="005F3F19" w:rsidP="005F3F19">
      <w:pPr>
        <w:pStyle w:val="Kpalrs"/>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8E4D0B">
        <w:rPr>
          <w:rFonts w:ascii="Times New Roman" w:hAnsi="Times New Roman" w:cs="Times New Roman"/>
          <w:i w:val="0"/>
          <w:iCs w:val="0"/>
          <w:noProof/>
        </w:rPr>
        <w:t>11</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0"/>
      <w:r w:rsidRPr="005F3F19">
        <w:rPr>
          <w:rFonts w:ascii="Times New Roman" w:hAnsi="Times New Roman" w:cs="Times New Roman"/>
          <w:i w:val="0"/>
          <w:iCs w:val="0"/>
        </w:rPr>
        <w:t>: Összeköttetéseket feldolgozó rekurzív függvény folyamatábra</w:t>
      </w:r>
      <w:r>
        <w:rPr>
          <w:rFonts w:ascii="Times New Roman" w:hAnsi="Times New Roman" w:cs="Times New Roman"/>
          <w:i w:val="0"/>
          <w:iCs w:val="0"/>
        </w:rPr>
        <w:br/>
      </w:r>
      <w:r w:rsidRPr="005F3F19">
        <w:rPr>
          <w:rFonts w:ascii="Times New Roman" w:hAnsi="Times New Roman" w:cs="Times New Roman"/>
        </w:rPr>
        <w:t>Forrás: saját (</w:t>
      </w:r>
      <w:hyperlink r:id="rId26" w:history="1">
        <w:r w:rsidRPr="005F3F19">
          <w:rPr>
            <w:rStyle w:val="Hiperhivatkozs"/>
            <w:rFonts w:ascii="Times New Roman" w:hAnsi="Times New Roman" w:cs="Times New Roman"/>
          </w:rPr>
          <w:t>https://app.diagrams.net/</w:t>
        </w:r>
      </w:hyperlink>
      <w:r w:rsidRPr="005F3F19">
        <w:rPr>
          <w:rFonts w:ascii="Times New Roman" w:hAnsi="Times New Roman" w:cs="Times New Roman"/>
        </w:rPr>
        <w:t xml:space="preserve"> oldalon készítve)</w:t>
      </w:r>
      <w:bookmarkEnd w:id="51"/>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már fel van-e dolgozva, hogy egyszer már megkapta-e bemenetként. Amennyiben már vizsgálva volt, a függvény visszatér, nem dolgozza fel újra. Amennyiben még fel nem dolgozott vonalat kap, azt először megvizsgálja, hogy </w:t>
      </w:r>
      <w:r w:rsidR="00E30228">
        <w:t xml:space="preserve">komponenshez tartozó vonal-e. Ha komponenshez tartozik, akkor a vonal azon oldalát, amely nem a komponenshez csatlakozik, </w:t>
      </w:r>
      <w:r w:rsidR="00E30228">
        <w:lastRenderedPageBreak/>
        <w:t>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46974BC2" w:rsidR="00AE7DEB" w:rsidRPr="00C76F07"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p>
    <w:p w14:paraId="7998C7B4" w14:textId="564909CB" w:rsidR="00C76F07" w:rsidRPr="00C76F07" w:rsidRDefault="00C76F07" w:rsidP="00C76F07">
      <w:pPr>
        <w:pStyle w:val="Cmsor2"/>
      </w:pPr>
      <w:bookmarkStart w:id="52" w:name="_Toc87602420"/>
      <w:r>
        <w:t>Kimenet generálása</w:t>
      </w:r>
      <w:bookmarkEnd w:id="52"/>
    </w:p>
    <w:p w14:paraId="36240D9D" w14:textId="50845D70"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w:t>
      </w:r>
      <w:proofErr w:type="gramStart"/>
      <w:r w:rsidR="00C22887">
        <w:t>egy .</w:t>
      </w:r>
      <w:proofErr w:type="spellStart"/>
      <w:r w:rsidR="00C22887">
        <w:t>cddx</w:t>
      </w:r>
      <w:proofErr w:type="spellEnd"/>
      <w:proofErr w:type="gramEnd"/>
      <w:r w:rsidR="00C22887">
        <w:t xml:space="preserve"> kiterjesztésű fájl, amely magában foglalja a teljes kapcsolási rajz információit, vagyis komponenseit, összeköttetéseiket, ezek pozícióját, orientációját.</w:t>
      </w:r>
    </w:p>
    <w:p w14:paraId="5F64142C" w14:textId="3D3D8802" w:rsidR="00C22887" w:rsidRDefault="00C22887" w:rsidP="00161408">
      <w:pPr>
        <w:pStyle w:val="mynormal"/>
      </w:pPr>
      <w:r>
        <w:t xml:space="preserve">A </w:t>
      </w:r>
      <w:proofErr w:type="spellStart"/>
      <w:r>
        <w:t>cddx</w:t>
      </w:r>
      <w:proofErr w:type="spellEnd"/>
      <w:r>
        <w:t xml:space="preserve"> (</w:t>
      </w:r>
      <w:proofErr w:type="spellStart"/>
      <w:r>
        <w:t>Circuit</w:t>
      </w:r>
      <w:proofErr w:type="spellEnd"/>
      <w:r>
        <w:t xml:space="preserve"> Diagram </w:t>
      </w:r>
      <w:proofErr w:type="spellStart"/>
      <w:r>
        <w:t>Document</w:t>
      </w:r>
      <w:proofErr w:type="spellEnd"/>
      <w:r>
        <w:t xml:space="preserve"> </w:t>
      </w:r>
      <w:proofErr w:type="spellStart"/>
      <w:r>
        <w:t>Format</w:t>
      </w:r>
      <w:proofErr w:type="spellEnd"/>
      <w:r>
        <w:t>) egy olyan tömörített állomány</w:t>
      </w:r>
      <w:r w:rsidR="00161408">
        <w:t xml:space="preserve">, amely </w:t>
      </w:r>
      <w:r w:rsidR="00161408">
        <w:lastRenderedPageBreak/>
        <w:t xml:space="preserve">képes eltárolni egy kapcsolási rajz </w:t>
      </w:r>
      <w:r w:rsidR="00161408" w:rsidRPr="00161408">
        <w:t>elemeinek</w:t>
      </w:r>
      <w:r w:rsidR="00161408">
        <w:t xml:space="preserve"> elrendezését. A tömörítés folyamata hasonló más tömörítő folyamatokhoz. Ebből az okból egy ilyen fájl tartalmát el lehet érni, ha egyszerűen át van írva a </w:t>
      </w:r>
      <w:proofErr w:type="gramStart"/>
      <w:r w:rsidR="00161408">
        <w:t>kiterjesztése .</w:t>
      </w:r>
      <w:proofErr w:type="spellStart"/>
      <w:r w:rsidR="00161408">
        <w:t>cddx</w:t>
      </w:r>
      <w:proofErr w:type="gramEnd"/>
      <w:r w:rsidR="00161408">
        <w:t>-ről</w:t>
      </w:r>
      <w:proofErr w:type="spellEnd"/>
      <w:r w:rsidR="00161408">
        <w:t xml:space="preserve"> .</w:t>
      </w:r>
      <w:proofErr w:type="spellStart"/>
      <w:r w:rsidR="00161408">
        <w:t>zip</w:t>
      </w:r>
      <w:proofErr w:type="spellEnd"/>
      <w:r w:rsidR="00161408">
        <w:t>-re.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BF5B80">
        <w:t>[19]</w:t>
      </w:r>
      <w:r w:rsidR="00AE02F1">
        <w:fldChar w:fldCharType="end"/>
      </w:r>
    </w:p>
    <w:p w14:paraId="5A13C871" w14:textId="1FFD6A78"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BF5B80">
        <w:rPr>
          <w:rFonts w:cs="Times New Roman"/>
          <w:i/>
          <w:iCs/>
          <w:noProof/>
        </w:rPr>
        <w:t>12</w:t>
      </w:r>
      <w:r w:rsidR="00BF5B80" w:rsidRPr="00983390">
        <w:rPr>
          <w:rFonts w:cs="Times New Roman"/>
          <w:i/>
          <w:iCs/>
        </w:rPr>
        <w:t>. ábra</w:t>
      </w:r>
      <w:r w:rsidR="00135136">
        <w:fldChar w:fldCharType="end"/>
      </w:r>
      <w:r w:rsidR="00135136">
        <w:t>)</w:t>
      </w:r>
      <w:r>
        <w:t>.</w:t>
      </w:r>
      <w:r w:rsidR="00135136">
        <w:t xml:space="preserve"> A mappaszerkezetben található fájlok különféle információkat tárolnak: </w:t>
      </w:r>
      <w:proofErr w:type="spellStart"/>
      <w:r w:rsidR="00135136">
        <w:t>metadata</w:t>
      </w:r>
      <w:proofErr w:type="spellEnd"/>
      <w:r w:rsidR="00135136">
        <w:t xml:space="preserve">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BF5B80">
        <w:t>[19]</w:t>
      </w:r>
      <w:r w:rsidR="00135136">
        <w:fldChar w:fldCharType="end"/>
      </w:r>
    </w:p>
    <w:p w14:paraId="1319DBD1" w14:textId="77777777" w:rsidR="00AE02F1" w:rsidRDefault="00AE02F1" w:rsidP="00983390">
      <w:pPr>
        <w:pStyle w:val="mynormal"/>
        <w:keepNext/>
        <w:ind w:firstLine="0"/>
        <w:jc w:val="center"/>
      </w:pPr>
      <w:r>
        <w:rPr>
          <w:noProof/>
        </w:rPr>
        <w:drawing>
          <wp:inline distT="0" distB="0" distL="0" distR="0" wp14:anchorId="27484F5F" wp14:editId="373CC00F">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27">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53" w:name="_Ref87518670"/>
    <w:p w14:paraId="0C90D609" w14:textId="7581E6B7"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8E4D0B">
        <w:rPr>
          <w:rFonts w:ascii="Times New Roman" w:hAnsi="Times New Roman" w:cs="Times New Roman"/>
          <w:i w:val="0"/>
          <w:iCs w:val="0"/>
          <w:noProof/>
        </w:rPr>
        <w:t>12</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53"/>
      <w:r w:rsidRPr="00983390">
        <w:rPr>
          <w:rFonts w:ascii="Times New Roman" w:hAnsi="Times New Roman" w:cs="Times New Roman"/>
          <w:i w:val="0"/>
          <w:iCs w:val="0"/>
        </w:rPr>
        <w:t xml:space="preserve">: </w:t>
      </w:r>
      <w:proofErr w:type="spellStart"/>
      <w:r w:rsidRPr="00983390">
        <w:rPr>
          <w:rFonts w:ascii="Times New Roman" w:hAnsi="Times New Roman" w:cs="Times New Roman"/>
          <w:i w:val="0"/>
          <w:iCs w:val="0"/>
        </w:rPr>
        <w:t>cddx</w:t>
      </w:r>
      <w:proofErr w:type="spellEnd"/>
      <w:r w:rsidRPr="00983390">
        <w:rPr>
          <w:rFonts w:ascii="Times New Roman" w:hAnsi="Times New Roman" w:cs="Times New Roman"/>
          <w:i w:val="0"/>
          <w:iCs w:val="0"/>
        </w:rPr>
        <w:t xml:space="preserve">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BF5B80">
        <w:rPr>
          <w:rFonts w:ascii="Times New Roman" w:hAnsi="Times New Roman" w:cs="Times New Roman"/>
        </w:rPr>
        <w:t>[19]</w:t>
      </w:r>
      <w:r w:rsidRPr="00983390">
        <w:rPr>
          <w:rFonts w:ascii="Times New Roman" w:hAnsi="Times New Roman" w:cs="Times New Roman"/>
        </w:rPr>
        <w:fldChar w:fldCharType="end"/>
      </w:r>
    </w:p>
    <w:p w14:paraId="1E8A2637" w14:textId="2AE53E8A" w:rsidR="00161408" w:rsidRDefault="001851F8" w:rsidP="00161408">
      <w:pPr>
        <w:pStyle w:val="mynormal"/>
      </w:pPr>
      <w:r>
        <w:t xml:space="preserve">Maga a kapcsolási rajz a Document.xml fájlban van tárolva. Ez a file </w:t>
      </w:r>
      <w:proofErr w:type="spellStart"/>
      <w:r>
        <w:t>xml</w:t>
      </w:r>
      <w:proofErr w:type="spellEnd"/>
      <w:r>
        <w:t xml:space="preserve">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BF5B80">
        <w:t>[19]</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2C91F00E"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w:t>
      </w:r>
      <w:proofErr w:type="spellStart"/>
      <w:proofErr w:type="gramStart"/>
      <w:r w:rsidR="00542DB1">
        <w:t>output.cddx</w:t>
      </w:r>
      <w:proofErr w:type="spellEnd"/>
      <w:proofErr w:type="gramEnd"/>
      <w:r w:rsidR="00542DB1">
        <w:t>.</w:t>
      </w:r>
    </w:p>
    <w:p w14:paraId="1720ECDB" w14:textId="58A51BDC" w:rsidR="002F73D7" w:rsidRDefault="000B02CD" w:rsidP="000B02CD">
      <w:pPr>
        <w:pStyle w:val="Cmsor1"/>
      </w:pPr>
      <w:bookmarkStart w:id="54" w:name="_Toc87602421"/>
      <w:r>
        <w:lastRenderedPageBreak/>
        <w:t>Tesztelés</w:t>
      </w:r>
      <w:bookmarkEnd w:id="54"/>
    </w:p>
    <w:p w14:paraId="40461F94" w14:textId="3DD140C4" w:rsidR="00B63AE4" w:rsidRDefault="00B63AE4" w:rsidP="00B63AE4">
      <w:pPr>
        <w:pStyle w:val="Cmsor2"/>
      </w:pPr>
      <w:r>
        <w:t>Módszer</w:t>
      </w:r>
    </w:p>
    <w:p w14:paraId="176FA3C9" w14:textId="21687B12" w:rsidR="006C7725" w:rsidRDefault="00A243E2" w:rsidP="006C7725">
      <w:pPr>
        <w:pStyle w:val="mynormal"/>
      </w:pPr>
      <w:r>
        <w:t xml:space="preserve">A program tesztelése előre kinyomtatott kapcsolási rajzok segítségével történt. Minden nyomtatott rajz le lett </w:t>
      </w:r>
      <w:proofErr w:type="spellStart"/>
      <w:r>
        <w:t>fotózva</w:t>
      </w:r>
      <w:proofErr w:type="spellEnd"/>
      <w:r>
        <w:t>,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w:r w:rsidR="006C7725" w:rsidRPr="006C7725">
        <w:t>4032x3024</w:t>
      </w:r>
      <w:r w:rsidR="006C7725">
        <w:t xml:space="preserve"> és </w:t>
      </w:r>
      <w:r w:rsidR="006C7725" w:rsidRPr="006C7725">
        <w:t>4032x2268</w:t>
      </w:r>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01BCBCAC">
            <wp:extent cx="4975860" cy="373019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6756" cy="3730865"/>
                    </a:xfrm>
                    <a:prstGeom prst="rect">
                      <a:avLst/>
                    </a:prstGeom>
                    <a:noFill/>
                    <a:ln>
                      <a:noFill/>
                    </a:ln>
                  </pic:spPr>
                </pic:pic>
              </a:graphicData>
            </a:graphic>
          </wp:inline>
        </w:drawing>
      </w:r>
    </w:p>
    <w:p w14:paraId="449D2886" w14:textId="561BE176" w:rsidR="00686839" w:rsidRPr="003A5400" w:rsidRDefault="003A5400" w:rsidP="003A5400">
      <w:pPr>
        <w:pStyle w:val="Kpalrs"/>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8E4D0B">
        <w:rPr>
          <w:rFonts w:ascii="Times New Roman" w:hAnsi="Times New Roman" w:cs="Times New Roman"/>
          <w:i w:val="0"/>
          <w:iCs w:val="0"/>
          <w:noProof/>
        </w:rPr>
        <w:t>13</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r w:rsidRPr="003A5400">
        <w:rPr>
          <w:rFonts w:ascii="Times New Roman" w:hAnsi="Times New Roman" w:cs="Times New Roman"/>
        </w:rPr>
        <w:br/>
        <w:t>Forrás: saját</w:t>
      </w:r>
    </w:p>
    <w:p w14:paraId="6B8C217A" w14:textId="72F00BAA"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F37DCF">
        <w:rPr>
          <w:rFonts w:cs="Times New Roman"/>
          <w:noProof/>
        </w:rPr>
        <w:t>2</w:t>
      </w:r>
      <w:r w:rsidR="00F37DCF" w:rsidRPr="00AD76F3">
        <w:rPr>
          <w:rFonts w:cs="Times New Roman"/>
        </w:rPr>
        <w:t>. kód</w:t>
      </w:r>
      <w:r w:rsidR="00F37DCF" w:rsidRPr="00AD76F3">
        <w:rPr>
          <w:rFonts w:cs="Times New Roman"/>
        </w:rPr>
        <w:t>r</w:t>
      </w:r>
      <w:r w:rsidR="00F37DCF" w:rsidRPr="00AD76F3">
        <w:rPr>
          <w:rFonts w:cs="Times New Roman"/>
        </w:rPr>
        <w:t>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7AB0B2B9" w:rsidR="001A675D" w:rsidRDefault="00686839" w:rsidP="006C7725">
      <w:pPr>
        <w:pStyle w:val="mynormal"/>
      </w:pPr>
      <w:r>
        <w:lastRenderedPageBreak/>
        <w:t xml:space="preserve">A teszteléskor 22 különböző kapcsolási rajz volt, amelyekről 35 különböző kép készült. </w:t>
      </w:r>
      <w:r w:rsidR="00F37DCF">
        <w:t>Egy kapcsolási rajzról azért készült több kép, hogy ugyanannál a mintánál, különböző távolságok, dőlésszögek esetén is lehessen tesztelni a programot.</w:t>
      </w:r>
    </w:p>
    <w:p w14:paraId="2A548CCE" w14:textId="31D8973A" w:rsidR="00A243E2" w:rsidRDefault="00B63AE4" w:rsidP="00B63AE4">
      <w:pPr>
        <w:pStyle w:val="Cmsor2"/>
      </w:pPr>
      <w:r>
        <w:t>Eredmények</w:t>
      </w:r>
      <w:r w:rsidR="001A213E">
        <w:t>, levont következtetések</w:t>
      </w:r>
    </w:p>
    <w:p w14:paraId="56ACF209" w14:textId="73BEB9B0" w:rsidR="005D2415" w:rsidRDefault="005D2415" w:rsidP="005D2415">
      <w:pPr>
        <w:pStyle w:val="Cmsor3"/>
      </w:pPr>
      <w:r>
        <w:t>Komponens és összeköttetés felismerés</w:t>
      </w:r>
    </w:p>
    <w:p w14:paraId="2818B56E" w14:textId="7C9AB8B5" w:rsidR="006C7725" w:rsidRDefault="00B63AE4" w:rsidP="000B02CD">
      <w:pPr>
        <w:pStyle w:val="mynormal"/>
      </w:pPr>
      <w:r>
        <w:t>A tesztelés után a tesztképeken összesen 306 komponens volt jelen</w:t>
      </w:r>
      <w:r w:rsidR="00256F23">
        <w:t xml:space="preserve"> (</w:t>
      </w:r>
      <w:r w:rsidR="00256F23">
        <w:fldChar w:fldCharType="begin"/>
      </w:r>
      <w:r w:rsidR="00256F23">
        <w:instrText xml:space="preserve"> REF _Ref87606520 \h </w:instrText>
      </w:r>
      <w:r w:rsidR="00256F23">
        <w:fldChar w:fldCharType="separate"/>
      </w:r>
      <w:r w:rsidR="00256F23" w:rsidRPr="009E2CAB">
        <w:rPr>
          <w:rFonts w:cs="Times New Roman"/>
          <w:i/>
          <w:iCs/>
          <w:noProof/>
        </w:rPr>
        <w:t>14</w:t>
      </w:r>
      <w:r w:rsidR="00256F23" w:rsidRPr="009E2CAB">
        <w:rPr>
          <w:rFonts w:cs="Times New Roman"/>
          <w:i/>
          <w:iCs/>
        </w:rPr>
        <w:t>. ábra</w:t>
      </w:r>
      <w:r w:rsidR="00256F23">
        <w:fldChar w:fldCharType="end"/>
      </w:r>
      <w:r w:rsidR="00256F23">
        <w:t>)</w:t>
      </w:r>
      <w:r>
        <w:t>. Ezekből a program 305 komponensnek találta meg a helyét, és 301 komponenst sikeresen azonosított.</w:t>
      </w:r>
    </w:p>
    <w:p w14:paraId="4002B3E2" w14:textId="77777777" w:rsidR="009E2CAB" w:rsidRDefault="009E2CAB" w:rsidP="008E4D0B">
      <w:pPr>
        <w:pStyle w:val="mynormal"/>
        <w:keepNext/>
        <w:ind w:firstLine="0"/>
        <w:jc w:val="center"/>
      </w:pPr>
      <w:r>
        <w:rPr>
          <w:noProof/>
        </w:rPr>
        <w:drawing>
          <wp:inline distT="0" distB="0" distL="0" distR="0" wp14:anchorId="65FB52CD" wp14:editId="25051627">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bookmarkStart w:id="55" w:name="_Ref87606520"/>
    <w:p w14:paraId="138127C2" w14:textId="179EC84E" w:rsidR="006C7725" w:rsidRPr="009E2CAB" w:rsidRDefault="009E2CAB" w:rsidP="009E2CAB">
      <w:pPr>
        <w:pStyle w:val="Kpalrs"/>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8E4D0B">
        <w:rPr>
          <w:rFonts w:ascii="Times New Roman" w:hAnsi="Times New Roman" w:cs="Times New Roman"/>
          <w:i w:val="0"/>
          <w:iCs w:val="0"/>
          <w:noProof/>
        </w:rPr>
        <w:t>14</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55"/>
      <w:r w:rsidRPr="009E2CAB">
        <w:rPr>
          <w:rFonts w:ascii="Times New Roman" w:hAnsi="Times New Roman" w:cs="Times New Roman"/>
          <w:i w:val="0"/>
          <w:iCs w:val="0"/>
        </w:rPr>
        <w:t xml:space="preserve">: </w:t>
      </w:r>
      <w:r w:rsidR="00256F23">
        <w:rPr>
          <w:rFonts w:ascii="Times New Roman" w:hAnsi="Times New Roman" w:cs="Times New Roman"/>
          <w:i w:val="0"/>
          <w:iCs w:val="0"/>
        </w:rPr>
        <w:t>Diagram: k</w:t>
      </w:r>
      <w:r w:rsidRPr="009E2CAB">
        <w:rPr>
          <w:rFonts w:ascii="Times New Roman" w:hAnsi="Times New Roman" w:cs="Times New Roman"/>
          <w:i w:val="0"/>
          <w:iCs w:val="0"/>
        </w:rPr>
        <w:t>omponensek eloszlása a tesztképeken</w:t>
      </w:r>
      <w:r w:rsidRPr="009E2CAB">
        <w:rPr>
          <w:rFonts w:ascii="Times New Roman" w:hAnsi="Times New Roman" w:cs="Times New Roman"/>
        </w:rPr>
        <w:br/>
        <w:t>Forrás: saját</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27B43C4F" w:rsidR="00C76C85" w:rsidRDefault="00C76C85" w:rsidP="000B02CD">
      <w:pPr>
        <w:pStyle w:val="mynormal"/>
      </w:pPr>
      <w:r>
        <w:t xml:space="preserve">Az általam használt </w:t>
      </w:r>
      <w:proofErr w:type="spellStart"/>
      <w:r>
        <w:t>konvolúciós</w:t>
      </w:r>
      <w:proofErr w:type="spellEnd"/>
      <w:r>
        <w:t xml:space="preserve"> neurális hálózat jó eredményeket adott, 3 esetben tévesztett el egy felismerést. Mind a három esetben egy egyenáramú (DC) forrás komponenst tévesen váltakozó áramú (AC) komponensnek ismert fel.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lastRenderedPageBreak/>
        <w:t>A vonalkeresés során egy komponens két oldalán lévő vonalak nagymértékben eltérően lettek azonosítva, így nem tudta a program szembenéző végpontokként azonosítani őket</w:t>
      </w:r>
    </w:p>
    <w:p w14:paraId="6526F8A8" w14:textId="6C5F9364" w:rsidR="00AE02F1" w:rsidRDefault="00E2623F" w:rsidP="00161408">
      <w:pPr>
        <w:pStyle w:val="mynormal"/>
      </w:pPr>
      <w:r>
        <w:t xml:space="preserve">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 egyszer </w:t>
      </w:r>
      <w:r w:rsidR="00B43791">
        <w:t>előfordult (</w:t>
      </w:r>
      <w:r w:rsidR="00B43791">
        <w:fldChar w:fldCharType="begin"/>
      </w:r>
      <w:r w:rsidR="00B43791">
        <w:instrText xml:space="preserve"> REF _Ref87607410 \h </w:instrText>
      </w:r>
      <w:r w:rsidR="00B43791">
        <w:fldChar w:fldCharType="separate"/>
      </w:r>
      <w:r w:rsidR="00B43791" w:rsidRPr="003B3279">
        <w:rPr>
          <w:rFonts w:cs="Times New Roman"/>
          <w:i/>
          <w:iCs/>
          <w:noProof/>
        </w:rPr>
        <w:t>15</w:t>
      </w:r>
      <w:r w:rsidR="00B43791" w:rsidRPr="003B3279">
        <w:rPr>
          <w:rFonts w:cs="Times New Roman"/>
          <w:i/>
          <w:iCs/>
        </w:rPr>
        <w:t>. ábra</w:t>
      </w:r>
      <w:r w:rsidR="00B43791">
        <w:fldChar w:fldCharType="end"/>
      </w:r>
      <w:r w:rsidR="00B43791">
        <w:t>)</w:t>
      </w:r>
      <w:r>
        <w:t xml:space="preserve">, amikor a kép madárnézetbe való transzformálása nem volt elég jó, és a kép jobb oldalán a vonalak </w:t>
      </w:r>
      <w:r w:rsidR="00235761">
        <w:t xml:space="preserve">nem voltak elég függőleges helyzetben, hogy a vonalvizsgálatnál a dőlésszög határértékén belül maradjon. Erre még rásegített az is, hogy ez a kép </w:t>
      </w:r>
      <w:r w:rsidR="003B3279">
        <w:t xml:space="preserve">az átlagnál </w:t>
      </w:r>
      <w:r w:rsidR="00235761">
        <w:t>kisebb felbontású volt</w:t>
      </w:r>
      <w:r w:rsidR="003B3279">
        <w:t>.</w:t>
      </w:r>
    </w:p>
    <w:p w14:paraId="6052DA10" w14:textId="77777777" w:rsidR="003B3279" w:rsidRDefault="003B3279" w:rsidP="003B3279">
      <w:pPr>
        <w:pStyle w:val="mynormal"/>
        <w:keepNext/>
        <w:ind w:firstLine="0"/>
        <w:jc w:val="center"/>
      </w:pPr>
      <w:r>
        <w:rPr>
          <w:noProof/>
        </w:rPr>
        <w:drawing>
          <wp:inline distT="0" distB="0" distL="0" distR="0" wp14:anchorId="5462B0BF" wp14:editId="1EF1C83E">
            <wp:extent cx="5311140" cy="3934849"/>
            <wp:effectExtent l="0" t="0" r="3810" b="889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30">
                      <a:extLst>
                        <a:ext uri="{28A0092B-C50C-407E-A947-70E740481C1C}">
                          <a14:useLocalDpi xmlns:a14="http://schemas.microsoft.com/office/drawing/2010/main" val="0"/>
                        </a:ext>
                      </a:extLst>
                    </a:blip>
                    <a:stretch>
                      <a:fillRect/>
                    </a:stretch>
                  </pic:blipFill>
                  <pic:spPr>
                    <a:xfrm>
                      <a:off x="0" y="0"/>
                      <a:ext cx="5315152" cy="3937821"/>
                    </a:xfrm>
                    <a:prstGeom prst="rect">
                      <a:avLst/>
                    </a:prstGeom>
                  </pic:spPr>
                </pic:pic>
              </a:graphicData>
            </a:graphic>
          </wp:inline>
        </w:drawing>
      </w:r>
    </w:p>
    <w:bookmarkStart w:id="56" w:name="_Ref87607410"/>
    <w:p w14:paraId="1EAC9D65" w14:textId="78C42C27" w:rsidR="003B3279" w:rsidRDefault="003B3279" w:rsidP="003B3279">
      <w:pPr>
        <w:pStyle w:val="Kpalrs"/>
        <w:jc w:val="center"/>
        <w:rPr>
          <w:rFonts w:ascii="Times New Roman" w:hAnsi="Times New Roman" w:cs="Times New Roman"/>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8E4D0B">
        <w:rPr>
          <w:rFonts w:ascii="Times New Roman" w:hAnsi="Times New Roman" w:cs="Times New Roman"/>
          <w:i w:val="0"/>
          <w:iCs w:val="0"/>
          <w:noProof/>
        </w:rPr>
        <w:t>15</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56"/>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r w:rsidRPr="003B3279">
        <w:rPr>
          <w:rFonts w:ascii="Times New Roman" w:hAnsi="Times New Roman" w:cs="Times New Roman"/>
          <w:i w:val="0"/>
          <w:iCs w:val="0"/>
        </w:rPr>
        <w:br/>
      </w:r>
      <w:r w:rsidRPr="003B3279">
        <w:rPr>
          <w:rFonts w:ascii="Times New Roman" w:hAnsi="Times New Roman" w:cs="Times New Roman"/>
        </w:rPr>
        <w:t>Forrás: saját</w:t>
      </w:r>
    </w:p>
    <w:p w14:paraId="493FCE9B" w14:textId="387C90F0" w:rsidR="00915B55" w:rsidRDefault="00C50316" w:rsidP="00C50316">
      <w:pPr>
        <w:pStyle w:val="Cmsor3"/>
      </w:pPr>
      <w:r>
        <w:t>Generált kimenet</w:t>
      </w:r>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2BCF03DB" w:rsidR="00200060" w:rsidRDefault="00200060" w:rsidP="00915B55">
      <w:pPr>
        <w:pStyle w:val="mynormal"/>
      </w:pPr>
      <w:r>
        <w:lastRenderedPageBreak/>
        <w:t>A kimeneten probléma az összeköttetések esetén volt gyakoribb.</w:t>
      </w:r>
      <w:r w:rsidR="00C44612">
        <w:t xml:space="preserve"> 35 tesztesetből 22 esetén tökéletes volt a kimenet a bemenethez mérten. A többi esetnél jellemzően 3 különböző hiba fordulhatott elő (a kimeneten egy egység 10 pixelnek felel meg</w:t>
      </w:r>
      <w:r w:rsidR="00C82158">
        <w:t xml:space="preserve">, mivel minden komponens/vonal pozíciója, mérete </w:t>
      </w:r>
      <w:proofErr w:type="gramStart"/>
      <w:r w:rsidR="00C82158">
        <w:t>10-el</w:t>
      </w:r>
      <w:proofErr w:type="gramEnd"/>
      <w:r w:rsidR="00C82158">
        <w:t xml:space="preserve"> osztható</w:t>
      </w:r>
      <w:r w:rsidR="00C44612">
        <w:t>):</w:t>
      </w:r>
    </w:p>
    <w:p w14:paraId="03115A17" w14:textId="2916EFA6"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p>
    <w:p w14:paraId="2103CBDE" w14:textId="3E67D7C1" w:rsidR="00C44612" w:rsidRDefault="00C44612" w:rsidP="00C44612">
      <w:pPr>
        <w:pStyle w:val="mynormal"/>
        <w:numPr>
          <w:ilvl w:val="0"/>
          <w:numId w:val="23"/>
        </w:numPr>
        <w:spacing w:after="0"/>
        <w:ind w:left="1139" w:hanging="357"/>
      </w:pPr>
      <w:r>
        <w:t>Egy vonal túlhalad egy komponensen (maximum 2 egységnyi eltérés)</w:t>
      </w:r>
    </w:p>
    <w:p w14:paraId="730D3CBD" w14:textId="6FF8EB20" w:rsidR="00C44612" w:rsidRDefault="00C44612" w:rsidP="00C44612">
      <w:pPr>
        <w:pStyle w:val="mynormal"/>
        <w:numPr>
          <w:ilvl w:val="0"/>
          <w:numId w:val="23"/>
        </w:numPr>
      </w:pPr>
      <w:r>
        <w:t>Egy vonal nincs szintben egy komponenssel/másik vonallal (maximum 1 egységnyi eltérés)</w:t>
      </w:r>
    </w:p>
    <w:p w14:paraId="3B610F08" w14:textId="004577B7" w:rsidR="00AE43F6" w:rsidRDefault="00AE43F6" w:rsidP="00C44612">
      <w:pPr>
        <w:pStyle w:val="mynormal"/>
        <w:numPr>
          <w:ilvl w:val="0"/>
          <w:numId w:val="23"/>
        </w:numPr>
      </w:pPr>
      <w:r>
        <w:t>Felesleges vonal megjelenítése</w:t>
      </w:r>
    </w:p>
    <w:p w14:paraId="4F56B7B3" w14:textId="16864861" w:rsidR="00915B55" w:rsidRDefault="0079504C" w:rsidP="00915B55">
      <w:pPr>
        <w:pStyle w:val="mynormal"/>
      </w:pPr>
      <w:r>
        <w:t>A hibát tartalmazó kimenetek esetén egy képen átlagosan 2 hiba fordult elő. A tesztekből az is leszűrhető, hogy amennyiben egy képen előfordult egy nagyobb hiba (3. típus), akkor azt követik a kisebb mértékű hibák is.</w:t>
      </w:r>
    </w:p>
    <w:p w14:paraId="1FEFBABC" w14:textId="77777777" w:rsidR="008E4D0B" w:rsidRDefault="008E4D0B" w:rsidP="008E4D0B">
      <w:pPr>
        <w:pStyle w:val="mynormal"/>
        <w:keepNext/>
        <w:ind w:firstLine="0"/>
        <w:jc w:val="center"/>
      </w:pPr>
      <w:r>
        <w:rPr>
          <w:noProof/>
        </w:rPr>
        <w:drawing>
          <wp:inline distT="0" distB="0" distL="0" distR="0" wp14:anchorId="3B981081" wp14:editId="420C93BE">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BCE93BA" w14:textId="78F16BF2" w:rsidR="003D7DA2" w:rsidRPr="00EA4D8D" w:rsidRDefault="008E4D0B" w:rsidP="008E4D0B">
      <w:pPr>
        <w:pStyle w:val="Kpalrs"/>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Pr="00EA4D8D">
        <w:rPr>
          <w:rFonts w:ascii="Times New Roman" w:hAnsi="Times New Roman" w:cs="Times New Roman"/>
          <w:i w:val="0"/>
          <w:iCs w:val="0"/>
          <w:noProof/>
        </w:rPr>
        <w:t>16</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 Diagram: kimenet hibáinak eloszlása</w:t>
      </w:r>
      <w:r w:rsidRPr="00EA4D8D">
        <w:rPr>
          <w:rFonts w:ascii="Times New Roman" w:hAnsi="Times New Roman" w:cs="Times New Roman"/>
          <w:i w:val="0"/>
          <w:iCs w:val="0"/>
        </w:rPr>
        <w:br/>
      </w:r>
      <w:r w:rsidRPr="00EA4D8D">
        <w:rPr>
          <w:rFonts w:ascii="Times New Roman" w:hAnsi="Times New Roman" w:cs="Times New Roman"/>
        </w:rPr>
        <w:t>Forrás: saját</w:t>
      </w:r>
    </w:p>
    <w:p w14:paraId="490AAE55" w14:textId="77777777" w:rsidR="003D7DA2" w:rsidRDefault="003D7DA2" w:rsidP="00915B55">
      <w:pPr>
        <w:pStyle w:val="mynormal"/>
      </w:pPr>
    </w:p>
    <w:p w14:paraId="3D4B6947" w14:textId="1C59496F" w:rsidR="00915B55" w:rsidRDefault="00915B55" w:rsidP="00915B55">
      <w:pPr>
        <w:pStyle w:val="mynormal"/>
      </w:pPr>
    </w:p>
    <w:p w14:paraId="2862F6FA" w14:textId="686C5E36" w:rsidR="007961A7" w:rsidRDefault="007961A7" w:rsidP="007961A7">
      <w:pPr>
        <w:pStyle w:val="Cmsor1"/>
      </w:pPr>
      <w:r>
        <w:lastRenderedPageBreak/>
        <w:t>Összegzés</w:t>
      </w:r>
    </w:p>
    <w:p w14:paraId="2067228C" w14:textId="77777777" w:rsidR="004D7348" w:rsidRPr="004D7348" w:rsidRDefault="004D7348" w:rsidP="004D7348">
      <w:pPr>
        <w:pStyle w:val="mynormal"/>
      </w:pPr>
    </w:p>
    <w:p w14:paraId="2CD3A59E" w14:textId="3B6F0BDF" w:rsidR="007C5DF4" w:rsidRDefault="007C5DF4" w:rsidP="007204AA">
      <w:pPr>
        <w:pStyle w:val="Cmsor1"/>
      </w:pPr>
      <w:bookmarkStart w:id="57" w:name="_Toc87602422"/>
      <w:r>
        <w:lastRenderedPageBreak/>
        <w:t>Irodalomjegyzék</w:t>
      </w:r>
      <w:bookmarkEnd w:id="57"/>
    </w:p>
    <w:p w14:paraId="461C3F13" w14:textId="77777777" w:rsidR="00892861" w:rsidRDefault="00892861" w:rsidP="00892861">
      <w:pPr>
        <w:pStyle w:val="Irodalomjegyzek"/>
      </w:pPr>
      <w:bookmarkStart w:id="58" w:name="_Ref69721046"/>
      <w:bookmarkStart w:id="59" w:name="_Ref67392944"/>
      <w:r>
        <w:t>Abadi, M., Barham, P., Chen, J., Chen, Z., Davis, A., Dean, J. et al.: Tensorflow: A system for large-scale machine learning.</w:t>
      </w:r>
      <w:r>
        <w:br/>
        <w:t>12th USENIX Symposium on Operating Systems Design and Implementation, pp. 265–283, 2016.</w:t>
      </w:r>
      <w:bookmarkEnd w:id="58"/>
    </w:p>
    <w:p w14:paraId="195BC038" w14:textId="77777777" w:rsidR="00892861" w:rsidRDefault="001D28BB" w:rsidP="00892861">
      <w:pPr>
        <w:pStyle w:val="Irodalomjegyzek"/>
      </w:pPr>
      <w:bookmarkStart w:id="60"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59"/>
      <w:bookmarkEnd w:id="60"/>
    </w:p>
    <w:p w14:paraId="7754BED5" w14:textId="77777777" w:rsidR="001D28BB" w:rsidRPr="00A81FC5" w:rsidRDefault="001D28BB" w:rsidP="00B042FA">
      <w:pPr>
        <w:pStyle w:val="Irodalomjegyzek"/>
      </w:pPr>
      <w:bookmarkStart w:id="61"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61"/>
    </w:p>
    <w:p w14:paraId="1E4FB417" w14:textId="77777777" w:rsidR="00892861" w:rsidRDefault="005863FC" w:rsidP="00892861">
      <w:pPr>
        <w:pStyle w:val="Irodalomjegyzek"/>
      </w:pPr>
      <w:bookmarkStart w:id="62" w:name="_Ref67392687"/>
      <w:r w:rsidRPr="00B02472">
        <w:t>Bradski</w:t>
      </w:r>
      <w:r>
        <w:t xml:space="preserve">, G., Kaehler, A.: </w:t>
      </w:r>
      <w:r>
        <w:rPr>
          <w:i/>
          <w:iCs/>
        </w:rPr>
        <w:t>Learning OpenCV.</w:t>
      </w:r>
      <w:r>
        <w:br/>
        <w:t>O’Reilly Media, Inc</w:t>
      </w:r>
      <w:r w:rsidR="003C6A1C">
        <w:t xml:space="preserve">, United States of America, </w:t>
      </w:r>
      <w:r w:rsidR="00EC59C5">
        <w:t xml:space="preserve">p. </w:t>
      </w:r>
      <w:r w:rsidR="003C6A1C">
        <w:t>571, 2008</w:t>
      </w:r>
      <w:r w:rsidR="00E0313C">
        <w:t>.</w:t>
      </w:r>
      <w:bookmarkEnd w:id="62"/>
    </w:p>
    <w:p w14:paraId="2B6F289B" w14:textId="72BCA34E" w:rsidR="00892861" w:rsidRDefault="00892861" w:rsidP="00892861">
      <w:pPr>
        <w:pStyle w:val="Irodalomjegyzek"/>
      </w:pPr>
      <w:bookmarkStart w:id="63" w:name="_Ref69721028"/>
      <w:r w:rsidRPr="00AC35B4">
        <w:t>Bradski, G.: The OpenCV Library</w:t>
      </w:r>
      <w:r>
        <w:br/>
      </w:r>
      <w:r w:rsidRPr="00AC35B4">
        <w:t>Dr. Dobb's Journal of Software Tools, 2000.</w:t>
      </w:r>
      <w:bookmarkEnd w:id="63"/>
    </w:p>
    <w:p w14:paraId="470CE54D" w14:textId="627585AB" w:rsidR="001D28BB" w:rsidRDefault="00892861" w:rsidP="00892861">
      <w:pPr>
        <w:pStyle w:val="Irodalomjegyzek"/>
      </w:pPr>
      <w:bookmarkStart w:id="64" w:name="_Ref69722899"/>
      <w:r w:rsidRPr="00777520">
        <w:t>Del Sole, A.: Visual Studio Code Distilled: Evolved Code Editing for Windows, MacOS, and Linux.</w:t>
      </w:r>
      <w:r>
        <w:br/>
      </w:r>
      <w:r w:rsidRPr="00777520">
        <w:t>Apress</w:t>
      </w:r>
      <w:r>
        <w:t xml:space="preserve">, p. </w:t>
      </w:r>
      <w:r w:rsidRPr="00777520">
        <w:t>215</w:t>
      </w:r>
      <w:r>
        <w:t>, 2018.</w:t>
      </w:r>
      <w:bookmarkEnd w:id="64"/>
    </w:p>
    <w:p w14:paraId="4FD9F8F6" w14:textId="77777777" w:rsidR="001D28BB" w:rsidRDefault="001D28BB" w:rsidP="00B042FA">
      <w:pPr>
        <w:pStyle w:val="Irodalomjegyzek"/>
      </w:pPr>
      <w:bookmarkStart w:id="65"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65"/>
    </w:p>
    <w:p w14:paraId="5D321D4B" w14:textId="0A8569A6" w:rsidR="000607C4" w:rsidRDefault="001D28BB" w:rsidP="00B042FA">
      <w:pPr>
        <w:pStyle w:val="Irodalomjegyzek"/>
      </w:pPr>
      <w:bookmarkStart w:id="66" w:name="_Ref67392951"/>
      <w:r w:rsidRPr="003814C3">
        <w:t>Feng</w:t>
      </w:r>
      <w:r>
        <w:t>, J.</w:t>
      </w:r>
      <w:r w:rsidRPr="003814C3">
        <w:t>, Lu</w:t>
      </w:r>
      <w:r>
        <w:t>, S</w:t>
      </w:r>
      <w:r w:rsidR="003D46BF">
        <w:t>.</w:t>
      </w:r>
      <w:r>
        <w:t>: Performance Analysis of Various Activation Functions in Artificial Neural Networks</w:t>
      </w:r>
      <w:r>
        <w:br/>
      </w:r>
      <w:r w:rsidRPr="003814C3">
        <w:t>Journal of Physics: Conference Series</w:t>
      </w:r>
      <w:r>
        <w:t>, pp. 1-6, 2019.</w:t>
      </w:r>
      <w:bookmarkEnd w:id="66"/>
    </w:p>
    <w:p w14:paraId="48623F69" w14:textId="77777777" w:rsidR="00892861" w:rsidRDefault="00B02472" w:rsidP="00892861">
      <w:pPr>
        <w:pStyle w:val="Irodalomjegyzek"/>
      </w:pPr>
      <w:bookmarkStart w:id="67" w:name="_Ref67392942"/>
      <w:r>
        <w:t xml:space="preserve">Gupta, N.: </w:t>
      </w:r>
      <w:r w:rsidRPr="00B02472">
        <w:t>Artificial Neural Network</w:t>
      </w:r>
      <w:r>
        <w:br/>
      </w:r>
      <w:r w:rsidRPr="00B02472">
        <w:t>International Conference on Recent Trends in Applied Sciences with Engineering Applications</w:t>
      </w:r>
      <w:r>
        <w:t xml:space="preserve">, </w:t>
      </w:r>
      <w:r w:rsidR="0057545A">
        <w:t>v</w:t>
      </w:r>
      <w:r w:rsidRPr="00B02472">
        <w:t xml:space="preserve">ol.3, </w:t>
      </w:r>
      <w:r w:rsidR="0057545A">
        <w:t>n</w:t>
      </w:r>
      <w:r w:rsidRPr="00B02472">
        <w:t>o.1</w:t>
      </w:r>
      <w:r>
        <w:t>,</w:t>
      </w:r>
      <w:r w:rsidR="00194B62">
        <w:t xml:space="preserve"> p</w:t>
      </w:r>
      <w:r w:rsidR="003814C3">
        <w:t>p</w:t>
      </w:r>
      <w:r w:rsidR="00194B62">
        <w:t xml:space="preserve">. </w:t>
      </w:r>
      <w:r w:rsidR="003814C3">
        <w:t>1-</w:t>
      </w:r>
      <w:r w:rsidR="00194B62">
        <w:t>6</w:t>
      </w:r>
      <w:r w:rsidR="005C009F">
        <w:t>,</w:t>
      </w:r>
      <w:r>
        <w:t xml:space="preserve"> </w:t>
      </w:r>
      <w:r w:rsidR="00194B62">
        <w:t>2013</w:t>
      </w:r>
      <w:r w:rsidR="005A5D97">
        <w:t>.</w:t>
      </w:r>
      <w:bookmarkEnd w:id="67"/>
    </w:p>
    <w:p w14:paraId="6397CD1A" w14:textId="7C277083" w:rsidR="001D28BB" w:rsidRDefault="00892861" w:rsidP="00892861">
      <w:pPr>
        <w:pStyle w:val="Irodalomjegyzek"/>
      </w:pPr>
      <w:bookmarkStart w:id="68" w:name="_Ref69721021"/>
      <w:r>
        <w:t>Harris, C.R., Millman, K.J., van der Walt, S.J. et. al.: Array programming with NumPy</w:t>
      </w:r>
      <w:r>
        <w:br/>
        <w:t>Nature, vol. 585, no. 7825, pp. 357–362, 2020.</w:t>
      </w:r>
      <w:bookmarkEnd w:id="68"/>
    </w:p>
    <w:p w14:paraId="09939259" w14:textId="77777777" w:rsidR="001D28BB" w:rsidRDefault="001D28BB" w:rsidP="00B042FA">
      <w:pPr>
        <w:pStyle w:val="Irodalomjegyzek"/>
      </w:pPr>
      <w:bookmarkStart w:id="69"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69"/>
    </w:p>
    <w:p w14:paraId="0C1376CA" w14:textId="351FF71E" w:rsidR="003814C3" w:rsidRPr="005078E3" w:rsidRDefault="001D28BB" w:rsidP="00B042FA">
      <w:pPr>
        <w:pStyle w:val="Irodalomjegyzek"/>
        <w:rPr>
          <w:rStyle w:val="mynormalChar"/>
          <w:rFonts w:cs="Mangal"/>
          <w:szCs w:val="21"/>
        </w:rPr>
      </w:pPr>
      <w:bookmarkStart w:id="70" w:name="_Ref67392713"/>
      <w:r>
        <w:t>Nemzetközi standardok:</w:t>
      </w:r>
      <w:r>
        <w:br/>
      </w:r>
      <w:hyperlink r:id="rId32" w:history="1">
        <w:r w:rsidRPr="001630E9">
          <w:rPr>
            <w:rStyle w:val="Hiperhivatkozs"/>
          </w:rPr>
          <w:t>https://www.iec.ch/understanding-standards</w:t>
        </w:r>
      </w:hyperlink>
      <w:r w:rsidR="00227B58">
        <w:t xml:space="preserve">, letöltés ideje: </w:t>
      </w:r>
      <w:r w:rsidRPr="001D28BB">
        <w:rPr>
          <w:rStyle w:val="mynormalChar"/>
        </w:rPr>
        <w:t>2021.03.18.</w:t>
      </w:r>
      <w:bookmarkEnd w:id="70"/>
    </w:p>
    <w:p w14:paraId="3994966D" w14:textId="4121F185" w:rsidR="005078E3" w:rsidRPr="004E2395" w:rsidRDefault="005078E3" w:rsidP="00B042FA">
      <w:pPr>
        <w:pStyle w:val="Irodalomjegyzek"/>
        <w:rPr>
          <w:rStyle w:val="mynormalChar"/>
          <w:rFonts w:cs="Mangal"/>
          <w:szCs w:val="21"/>
        </w:rPr>
      </w:pPr>
      <w:bookmarkStart w:id="71"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sidR="0057545A">
        <w:rPr>
          <w:rStyle w:val="mynormalChar"/>
          <w:rFonts w:cs="Mangal"/>
          <w:szCs w:val="21"/>
        </w:rPr>
        <w:t>v</w:t>
      </w:r>
      <w:r w:rsidRPr="005078E3">
        <w:rPr>
          <w:rStyle w:val="mynormalChar"/>
          <w:rFonts w:cs="Mangal"/>
          <w:szCs w:val="21"/>
        </w:rPr>
        <w:t xml:space="preserve">ol. 10, </w:t>
      </w:r>
      <w:r w:rsidR="0057545A">
        <w:rPr>
          <w:rStyle w:val="mynormalChar"/>
          <w:rFonts w:cs="Mangal"/>
          <w:szCs w:val="21"/>
        </w:rPr>
        <w:t>n</w:t>
      </w:r>
      <w:r w:rsidRPr="005078E3">
        <w:rPr>
          <w:rStyle w:val="mynormalChar"/>
          <w:rFonts w:cs="Mangal"/>
          <w:szCs w:val="21"/>
        </w:rPr>
        <w:t>o. 3, pp. 331-341, 1988.</w:t>
      </w:r>
      <w:bookmarkEnd w:id="71"/>
    </w:p>
    <w:p w14:paraId="65A60645" w14:textId="69262714" w:rsidR="004E2395" w:rsidRDefault="004E2395" w:rsidP="00B042FA">
      <w:pPr>
        <w:pStyle w:val="Irodalomjegyzek"/>
      </w:pPr>
      <w:bookmarkStart w:id="72" w:name="_Ref69288999"/>
      <w:r w:rsidRPr="004E2395">
        <w:t xml:space="preserve">Rabbani, M., Khoshkangini, R., Nagendraswamy, H.S., Conti, M.: Hand Drawn </w:t>
      </w:r>
      <w:r w:rsidRPr="004E2395">
        <w:lastRenderedPageBreak/>
        <w:t>Optical Circuit Recognition</w:t>
      </w:r>
      <w:r>
        <w:br/>
      </w:r>
      <w:r w:rsidRPr="004E2395">
        <w:t>Procedia Computer Science</w:t>
      </w:r>
      <w:r>
        <w:t>,</w:t>
      </w:r>
      <w:r w:rsidR="008202E2">
        <w:t xml:space="preserve"> </w:t>
      </w:r>
      <w:r w:rsidR="00327F4D">
        <w:t>v</w:t>
      </w:r>
      <w:r w:rsidR="008202E2">
        <w:t>ol. 84,</w:t>
      </w:r>
      <w:r>
        <w:t xml:space="preserve"> pp. 41-48, 2016.</w:t>
      </w:r>
      <w:bookmarkEnd w:id="72"/>
    </w:p>
    <w:p w14:paraId="77B62C7D" w14:textId="1EE14E48" w:rsidR="00E52D8B" w:rsidRDefault="00E52D8B" w:rsidP="00B042FA">
      <w:pPr>
        <w:pStyle w:val="Irodalomjegyzek"/>
      </w:pPr>
      <w:bookmarkStart w:id="73" w:name="_Ref87091284"/>
      <w:r w:rsidRPr="00E52D8B">
        <w:t>Rong, W., Li, Z., Zhang, W., Sun, L.: An Improved Canny Edge Detection Algorithm</w:t>
      </w:r>
      <w:r w:rsidRPr="00E52D8B">
        <w:br/>
        <w:t>Proceedings of 2014 IEEE International Conference on Mechatronics and Automation, pp. 577-582, 2014.</w:t>
      </w:r>
      <w:bookmarkEnd w:id="73"/>
    </w:p>
    <w:p w14:paraId="18BE27B3" w14:textId="77777777" w:rsidR="00892861" w:rsidRDefault="0057545A" w:rsidP="00892861">
      <w:pPr>
        <w:pStyle w:val="Irodalomjegyzek"/>
      </w:pPr>
      <w:bookmarkStart w:id="74" w:name="_Ref69288887"/>
      <w:r w:rsidRPr="0057545A">
        <w:t>Tudhope, D.S., Oldfield, J.V.: A High-Level Recognizer for Schematic Diagrams</w:t>
      </w:r>
      <w:r>
        <w:br/>
      </w:r>
      <w:r w:rsidR="00537FCE" w:rsidRPr="00537FCE">
        <w:t>IEEE Computer Graphics and Applications, vol. 3, no. 3, pp. 33-40, 1983</w:t>
      </w:r>
      <w:bookmarkEnd w:id="74"/>
    </w:p>
    <w:p w14:paraId="4A08C23F" w14:textId="5205BBC4" w:rsidR="0057545A" w:rsidRPr="00A81FC5" w:rsidRDefault="00892861" w:rsidP="00892861">
      <w:pPr>
        <w:pStyle w:val="Irodalomjegyzek"/>
      </w:pPr>
      <w:bookmarkStart w:id="75" w:name="_Ref69721014"/>
      <w:r>
        <w:t>Van Rossum, G., Drake, F. L.: Python 3 Reference Manual.</w:t>
      </w:r>
      <w:r>
        <w:br/>
        <w:t>CreateSpace, 2009.</w:t>
      </w:r>
      <w:bookmarkEnd w:id="75"/>
    </w:p>
    <w:p w14:paraId="1AF52B26" w14:textId="5BD66625" w:rsidR="00C1588B" w:rsidRDefault="00A81FC5" w:rsidP="00892861">
      <w:pPr>
        <w:pStyle w:val="Irodalomjegyzek"/>
      </w:pPr>
      <w:bookmarkStart w:id="76" w:name="_Ref67393025"/>
      <w:r w:rsidRPr="00A81FC5">
        <w:t>Yamashita, R., Nishio, M., Do, R.K.G.</w:t>
      </w:r>
      <w:r>
        <w:t xml:space="preserve">, </w:t>
      </w:r>
      <w:r w:rsidRPr="00A81FC5">
        <w:t>Togashi</w:t>
      </w:r>
      <w:r>
        <w:t>, K.:</w:t>
      </w:r>
      <w:r w:rsidR="00FB3573">
        <w:t xml:space="preserve"> Convolutional neural networks: an overview and application in radiology</w:t>
      </w:r>
      <w:r w:rsidR="00FB3573">
        <w:br/>
      </w:r>
      <w:r w:rsidR="00FB3573" w:rsidRPr="00FB3573">
        <w:t>Insights Imaging</w:t>
      </w:r>
      <w:r w:rsidR="00FB3573">
        <w:t xml:space="preserve">, pp. </w:t>
      </w:r>
      <w:r w:rsidR="00FB3573" w:rsidRPr="00FB3573">
        <w:t>611–629</w:t>
      </w:r>
      <w:r w:rsidR="00FB3573">
        <w:t>, 2018.</w:t>
      </w:r>
      <w:bookmarkEnd w:id="76"/>
    </w:p>
    <w:p w14:paraId="4B1973BB" w14:textId="71EBC954" w:rsidR="00C96567" w:rsidRDefault="00C96567" w:rsidP="00892861">
      <w:pPr>
        <w:pStyle w:val="Irodalomjegyzek"/>
      </w:pPr>
      <w:bookmarkStart w:id="77" w:name="_Ref87518637"/>
      <w:r>
        <w:t>CDDX fájltípus</w:t>
      </w:r>
      <w:r>
        <w:br/>
      </w:r>
      <w:hyperlink r:id="rId33"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77"/>
    </w:p>
    <w:p w14:paraId="2BE604BD" w14:textId="6D84496E" w:rsidR="007C5DF4" w:rsidRDefault="007C5DF4" w:rsidP="007204AA">
      <w:pPr>
        <w:pStyle w:val="Cmsor1"/>
        <w:rPr>
          <w:color w:val="800000"/>
        </w:rPr>
      </w:pPr>
      <w:bookmarkStart w:id="78" w:name="_Toc87602423"/>
      <w:r>
        <w:lastRenderedPageBreak/>
        <w:t>Mellékletek</w:t>
      </w:r>
      <w:bookmarkEnd w:id="78"/>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12E64" w14:textId="77777777" w:rsidR="00D50864" w:rsidRDefault="00D50864">
      <w:r>
        <w:separator/>
      </w:r>
    </w:p>
  </w:endnote>
  <w:endnote w:type="continuationSeparator" w:id="0">
    <w:p w14:paraId="19F67D8F" w14:textId="77777777" w:rsidR="00D50864" w:rsidRDefault="00D50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8009C" w14:textId="77777777" w:rsidR="00D50864" w:rsidRDefault="00D50864">
      <w:r>
        <w:separator/>
      </w:r>
    </w:p>
  </w:footnote>
  <w:footnote w:type="continuationSeparator" w:id="0">
    <w:p w14:paraId="096D5FE8" w14:textId="77777777" w:rsidR="00D50864" w:rsidRDefault="00D50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4"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6"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7"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8"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9"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0"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2"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4"/>
  </w:num>
  <w:num w:numId="5">
    <w:abstractNumId w:val="19"/>
  </w:num>
  <w:num w:numId="6">
    <w:abstractNumId w:val="6"/>
  </w:num>
  <w:num w:numId="7">
    <w:abstractNumId w:val="18"/>
  </w:num>
  <w:num w:numId="8">
    <w:abstractNumId w:val="21"/>
  </w:num>
  <w:num w:numId="9">
    <w:abstractNumId w:val="4"/>
  </w:num>
  <w:num w:numId="10">
    <w:abstractNumId w:val="16"/>
  </w:num>
  <w:num w:numId="11">
    <w:abstractNumId w:val="10"/>
  </w:num>
  <w:num w:numId="12">
    <w:abstractNumId w:val="17"/>
  </w:num>
  <w:num w:numId="13">
    <w:abstractNumId w:val="7"/>
  </w:num>
  <w:num w:numId="14">
    <w:abstractNumId w:val="8"/>
  </w:num>
  <w:num w:numId="15">
    <w:abstractNumId w:val="3"/>
  </w:num>
  <w:num w:numId="16">
    <w:abstractNumId w:val="13"/>
  </w:num>
  <w:num w:numId="17">
    <w:abstractNumId w:val="11"/>
  </w:num>
  <w:num w:numId="18">
    <w:abstractNumId w:val="20"/>
  </w:num>
  <w:num w:numId="19">
    <w:abstractNumId w:val="9"/>
  </w:num>
  <w:num w:numId="20">
    <w:abstractNumId w:val="12"/>
  </w:num>
  <w:num w:numId="21">
    <w:abstractNumId w:val="5"/>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1318F"/>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C16"/>
    <w:rsid w:val="00056D80"/>
    <w:rsid w:val="000607C4"/>
    <w:rsid w:val="000639E2"/>
    <w:rsid w:val="00064C4F"/>
    <w:rsid w:val="00065AFB"/>
    <w:rsid w:val="00067C00"/>
    <w:rsid w:val="00071B31"/>
    <w:rsid w:val="000739D4"/>
    <w:rsid w:val="0007536B"/>
    <w:rsid w:val="000762F9"/>
    <w:rsid w:val="00076511"/>
    <w:rsid w:val="00080D50"/>
    <w:rsid w:val="00082097"/>
    <w:rsid w:val="00082D5D"/>
    <w:rsid w:val="00084D56"/>
    <w:rsid w:val="00090363"/>
    <w:rsid w:val="00090737"/>
    <w:rsid w:val="00090E98"/>
    <w:rsid w:val="0009230D"/>
    <w:rsid w:val="000A3C8A"/>
    <w:rsid w:val="000A4A0A"/>
    <w:rsid w:val="000A53CB"/>
    <w:rsid w:val="000A6B38"/>
    <w:rsid w:val="000B02CD"/>
    <w:rsid w:val="000B08AC"/>
    <w:rsid w:val="000B18ED"/>
    <w:rsid w:val="000B4B95"/>
    <w:rsid w:val="000B7EF3"/>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10174E"/>
    <w:rsid w:val="001025DB"/>
    <w:rsid w:val="00102924"/>
    <w:rsid w:val="00102BBF"/>
    <w:rsid w:val="001039D0"/>
    <w:rsid w:val="00105724"/>
    <w:rsid w:val="00107872"/>
    <w:rsid w:val="00107DFF"/>
    <w:rsid w:val="00110A81"/>
    <w:rsid w:val="00111CE5"/>
    <w:rsid w:val="00111D4C"/>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31A8"/>
    <w:rsid w:val="00174F89"/>
    <w:rsid w:val="001768F0"/>
    <w:rsid w:val="001808E5"/>
    <w:rsid w:val="00180B85"/>
    <w:rsid w:val="00182F6B"/>
    <w:rsid w:val="001851F8"/>
    <w:rsid w:val="00185422"/>
    <w:rsid w:val="001856B1"/>
    <w:rsid w:val="001869F3"/>
    <w:rsid w:val="001907A9"/>
    <w:rsid w:val="00194643"/>
    <w:rsid w:val="00194B62"/>
    <w:rsid w:val="00194E3B"/>
    <w:rsid w:val="001953D8"/>
    <w:rsid w:val="001A0C65"/>
    <w:rsid w:val="001A213E"/>
    <w:rsid w:val="001A3E64"/>
    <w:rsid w:val="001A427A"/>
    <w:rsid w:val="001A675D"/>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77A"/>
    <w:rsid w:val="001F355D"/>
    <w:rsid w:val="001F6C6C"/>
    <w:rsid w:val="001F77CC"/>
    <w:rsid w:val="00200060"/>
    <w:rsid w:val="00201DC1"/>
    <w:rsid w:val="002024A5"/>
    <w:rsid w:val="00206B0D"/>
    <w:rsid w:val="00210038"/>
    <w:rsid w:val="002103AA"/>
    <w:rsid w:val="002134E5"/>
    <w:rsid w:val="00213BCA"/>
    <w:rsid w:val="0021488D"/>
    <w:rsid w:val="0021521A"/>
    <w:rsid w:val="002153AD"/>
    <w:rsid w:val="00216AC3"/>
    <w:rsid w:val="00216D5A"/>
    <w:rsid w:val="00220307"/>
    <w:rsid w:val="002216FB"/>
    <w:rsid w:val="00221EC1"/>
    <w:rsid w:val="002269F9"/>
    <w:rsid w:val="00227407"/>
    <w:rsid w:val="00227B58"/>
    <w:rsid w:val="00231B38"/>
    <w:rsid w:val="00232CC2"/>
    <w:rsid w:val="00233FC9"/>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3530"/>
    <w:rsid w:val="002846B3"/>
    <w:rsid w:val="00290BB5"/>
    <w:rsid w:val="00291A67"/>
    <w:rsid w:val="002953A6"/>
    <w:rsid w:val="002959DE"/>
    <w:rsid w:val="00295C28"/>
    <w:rsid w:val="00295CFE"/>
    <w:rsid w:val="002A00B8"/>
    <w:rsid w:val="002A4BE9"/>
    <w:rsid w:val="002A66F2"/>
    <w:rsid w:val="002B1990"/>
    <w:rsid w:val="002B6626"/>
    <w:rsid w:val="002B7CEC"/>
    <w:rsid w:val="002C0B0C"/>
    <w:rsid w:val="002C2B03"/>
    <w:rsid w:val="002C362E"/>
    <w:rsid w:val="002C5F31"/>
    <w:rsid w:val="002C6477"/>
    <w:rsid w:val="002D231D"/>
    <w:rsid w:val="002D4097"/>
    <w:rsid w:val="002D4930"/>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F8F"/>
    <w:rsid w:val="00327F4D"/>
    <w:rsid w:val="003301AD"/>
    <w:rsid w:val="00335D67"/>
    <w:rsid w:val="00335E3C"/>
    <w:rsid w:val="0034159E"/>
    <w:rsid w:val="00342FE0"/>
    <w:rsid w:val="00343C40"/>
    <w:rsid w:val="003462CA"/>
    <w:rsid w:val="00350832"/>
    <w:rsid w:val="00355601"/>
    <w:rsid w:val="00366D49"/>
    <w:rsid w:val="003706EE"/>
    <w:rsid w:val="0037146A"/>
    <w:rsid w:val="0037291E"/>
    <w:rsid w:val="00373637"/>
    <w:rsid w:val="003738F3"/>
    <w:rsid w:val="00373939"/>
    <w:rsid w:val="00373EE5"/>
    <w:rsid w:val="00374266"/>
    <w:rsid w:val="00376063"/>
    <w:rsid w:val="003814C3"/>
    <w:rsid w:val="00381539"/>
    <w:rsid w:val="00382A73"/>
    <w:rsid w:val="003852C0"/>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C11E6"/>
    <w:rsid w:val="003C1835"/>
    <w:rsid w:val="003C50AE"/>
    <w:rsid w:val="003C6A1C"/>
    <w:rsid w:val="003D46BF"/>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7348"/>
    <w:rsid w:val="004E017E"/>
    <w:rsid w:val="004E2395"/>
    <w:rsid w:val="004F0F8C"/>
    <w:rsid w:val="004F2364"/>
    <w:rsid w:val="004F3504"/>
    <w:rsid w:val="004F6642"/>
    <w:rsid w:val="00500D22"/>
    <w:rsid w:val="00504150"/>
    <w:rsid w:val="005066D3"/>
    <w:rsid w:val="005072EF"/>
    <w:rsid w:val="005078E3"/>
    <w:rsid w:val="005115D8"/>
    <w:rsid w:val="0051234A"/>
    <w:rsid w:val="005150B5"/>
    <w:rsid w:val="005157EE"/>
    <w:rsid w:val="00515F6F"/>
    <w:rsid w:val="005165F4"/>
    <w:rsid w:val="00516CBA"/>
    <w:rsid w:val="00520F09"/>
    <w:rsid w:val="00521CD1"/>
    <w:rsid w:val="005226DC"/>
    <w:rsid w:val="0052498A"/>
    <w:rsid w:val="005260CB"/>
    <w:rsid w:val="005336E0"/>
    <w:rsid w:val="005338A0"/>
    <w:rsid w:val="005345B4"/>
    <w:rsid w:val="0053462F"/>
    <w:rsid w:val="00536902"/>
    <w:rsid w:val="00537122"/>
    <w:rsid w:val="00537FCE"/>
    <w:rsid w:val="005406DB"/>
    <w:rsid w:val="00542782"/>
    <w:rsid w:val="00542DB1"/>
    <w:rsid w:val="005509DF"/>
    <w:rsid w:val="00550A28"/>
    <w:rsid w:val="00550D29"/>
    <w:rsid w:val="00552937"/>
    <w:rsid w:val="00553140"/>
    <w:rsid w:val="00556F6B"/>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F1F7F"/>
    <w:rsid w:val="005F29B8"/>
    <w:rsid w:val="005F3F19"/>
    <w:rsid w:val="005F4560"/>
    <w:rsid w:val="005F4EDC"/>
    <w:rsid w:val="00604D99"/>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5192"/>
    <w:rsid w:val="00686839"/>
    <w:rsid w:val="006920AA"/>
    <w:rsid w:val="00693C2C"/>
    <w:rsid w:val="00694449"/>
    <w:rsid w:val="00695A43"/>
    <w:rsid w:val="006971C3"/>
    <w:rsid w:val="006A06CC"/>
    <w:rsid w:val="006A3093"/>
    <w:rsid w:val="006A394D"/>
    <w:rsid w:val="006A4F4E"/>
    <w:rsid w:val="006A6300"/>
    <w:rsid w:val="006B11FA"/>
    <w:rsid w:val="006B42D5"/>
    <w:rsid w:val="006B553B"/>
    <w:rsid w:val="006B66CC"/>
    <w:rsid w:val="006C1531"/>
    <w:rsid w:val="006C25FC"/>
    <w:rsid w:val="006C2C61"/>
    <w:rsid w:val="006C4E7C"/>
    <w:rsid w:val="006C5C68"/>
    <w:rsid w:val="006C60EB"/>
    <w:rsid w:val="006C7725"/>
    <w:rsid w:val="006D1174"/>
    <w:rsid w:val="006D188F"/>
    <w:rsid w:val="006D41FC"/>
    <w:rsid w:val="006E232E"/>
    <w:rsid w:val="006E25E1"/>
    <w:rsid w:val="006E4ACB"/>
    <w:rsid w:val="006F2B48"/>
    <w:rsid w:val="006F3333"/>
    <w:rsid w:val="006F51CF"/>
    <w:rsid w:val="006F60F5"/>
    <w:rsid w:val="006F6231"/>
    <w:rsid w:val="00702FED"/>
    <w:rsid w:val="00707FCC"/>
    <w:rsid w:val="007117EE"/>
    <w:rsid w:val="00711887"/>
    <w:rsid w:val="00712558"/>
    <w:rsid w:val="00712576"/>
    <w:rsid w:val="00713EB1"/>
    <w:rsid w:val="0071421F"/>
    <w:rsid w:val="00717AAF"/>
    <w:rsid w:val="007204AA"/>
    <w:rsid w:val="00720E4C"/>
    <w:rsid w:val="00722F29"/>
    <w:rsid w:val="00722F41"/>
    <w:rsid w:val="00725E79"/>
    <w:rsid w:val="007332A0"/>
    <w:rsid w:val="00733647"/>
    <w:rsid w:val="00740B83"/>
    <w:rsid w:val="00742102"/>
    <w:rsid w:val="00742449"/>
    <w:rsid w:val="007425CD"/>
    <w:rsid w:val="00742751"/>
    <w:rsid w:val="007428B2"/>
    <w:rsid w:val="00763A45"/>
    <w:rsid w:val="007648A6"/>
    <w:rsid w:val="00765C95"/>
    <w:rsid w:val="00765D3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C2952"/>
    <w:rsid w:val="007C29E6"/>
    <w:rsid w:val="007C3FEE"/>
    <w:rsid w:val="007C4BBA"/>
    <w:rsid w:val="007C512E"/>
    <w:rsid w:val="007C5133"/>
    <w:rsid w:val="007C5DF4"/>
    <w:rsid w:val="007C73DF"/>
    <w:rsid w:val="007D0166"/>
    <w:rsid w:val="007D0814"/>
    <w:rsid w:val="007D19EE"/>
    <w:rsid w:val="007D5320"/>
    <w:rsid w:val="007D7347"/>
    <w:rsid w:val="007E3958"/>
    <w:rsid w:val="007E61A2"/>
    <w:rsid w:val="007F163D"/>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88A"/>
    <w:rsid w:val="00870098"/>
    <w:rsid w:val="00872D0E"/>
    <w:rsid w:val="00875060"/>
    <w:rsid w:val="008819B8"/>
    <w:rsid w:val="00882358"/>
    <w:rsid w:val="00884707"/>
    <w:rsid w:val="00887E2B"/>
    <w:rsid w:val="00892861"/>
    <w:rsid w:val="00894AC9"/>
    <w:rsid w:val="008A0B3C"/>
    <w:rsid w:val="008B1795"/>
    <w:rsid w:val="008B3565"/>
    <w:rsid w:val="008B382B"/>
    <w:rsid w:val="008B5C7D"/>
    <w:rsid w:val="008B74CB"/>
    <w:rsid w:val="008C010B"/>
    <w:rsid w:val="008C099A"/>
    <w:rsid w:val="008C295E"/>
    <w:rsid w:val="008C39E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F1235"/>
    <w:rsid w:val="008F1631"/>
    <w:rsid w:val="008F6EA6"/>
    <w:rsid w:val="008F7188"/>
    <w:rsid w:val="008F7E8E"/>
    <w:rsid w:val="00900C52"/>
    <w:rsid w:val="0090172E"/>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947"/>
    <w:rsid w:val="00932869"/>
    <w:rsid w:val="009455C8"/>
    <w:rsid w:val="009460DE"/>
    <w:rsid w:val="0094741A"/>
    <w:rsid w:val="00947AE1"/>
    <w:rsid w:val="0095392C"/>
    <w:rsid w:val="0095530E"/>
    <w:rsid w:val="00955B2D"/>
    <w:rsid w:val="0096039E"/>
    <w:rsid w:val="00960834"/>
    <w:rsid w:val="009609DF"/>
    <w:rsid w:val="0096139A"/>
    <w:rsid w:val="00962E6D"/>
    <w:rsid w:val="00964E7E"/>
    <w:rsid w:val="00965692"/>
    <w:rsid w:val="00965AB0"/>
    <w:rsid w:val="00965B2E"/>
    <w:rsid w:val="00966B9A"/>
    <w:rsid w:val="009708CD"/>
    <w:rsid w:val="00971BE9"/>
    <w:rsid w:val="00972D71"/>
    <w:rsid w:val="0097462A"/>
    <w:rsid w:val="00975102"/>
    <w:rsid w:val="00976FE2"/>
    <w:rsid w:val="0097721A"/>
    <w:rsid w:val="0098100D"/>
    <w:rsid w:val="009820B9"/>
    <w:rsid w:val="00982E1A"/>
    <w:rsid w:val="00983390"/>
    <w:rsid w:val="00985F10"/>
    <w:rsid w:val="00991EB8"/>
    <w:rsid w:val="00993B74"/>
    <w:rsid w:val="009A2A15"/>
    <w:rsid w:val="009A2C2B"/>
    <w:rsid w:val="009A45D2"/>
    <w:rsid w:val="009A631B"/>
    <w:rsid w:val="009A6565"/>
    <w:rsid w:val="009B031A"/>
    <w:rsid w:val="009B1C7F"/>
    <w:rsid w:val="009B4F42"/>
    <w:rsid w:val="009B60AA"/>
    <w:rsid w:val="009B78BF"/>
    <w:rsid w:val="009C00F6"/>
    <w:rsid w:val="009C03CA"/>
    <w:rsid w:val="009C0890"/>
    <w:rsid w:val="009C1CAF"/>
    <w:rsid w:val="009D5632"/>
    <w:rsid w:val="009D6642"/>
    <w:rsid w:val="009D6A72"/>
    <w:rsid w:val="009D7955"/>
    <w:rsid w:val="009E1239"/>
    <w:rsid w:val="009E12F9"/>
    <w:rsid w:val="009E2CAB"/>
    <w:rsid w:val="009E5861"/>
    <w:rsid w:val="009E74DD"/>
    <w:rsid w:val="009F0578"/>
    <w:rsid w:val="009F338F"/>
    <w:rsid w:val="009F4508"/>
    <w:rsid w:val="009F623F"/>
    <w:rsid w:val="00A02E34"/>
    <w:rsid w:val="00A0455E"/>
    <w:rsid w:val="00A10E0A"/>
    <w:rsid w:val="00A13478"/>
    <w:rsid w:val="00A219E7"/>
    <w:rsid w:val="00A23AA7"/>
    <w:rsid w:val="00A23C21"/>
    <w:rsid w:val="00A243E2"/>
    <w:rsid w:val="00A25321"/>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6229"/>
    <w:rsid w:val="00A716E5"/>
    <w:rsid w:val="00A718EE"/>
    <w:rsid w:val="00A71D40"/>
    <w:rsid w:val="00A72F93"/>
    <w:rsid w:val="00A75A3A"/>
    <w:rsid w:val="00A76B84"/>
    <w:rsid w:val="00A81FC5"/>
    <w:rsid w:val="00A84318"/>
    <w:rsid w:val="00A874AB"/>
    <w:rsid w:val="00A923C8"/>
    <w:rsid w:val="00A95167"/>
    <w:rsid w:val="00A958DF"/>
    <w:rsid w:val="00A96536"/>
    <w:rsid w:val="00AA16DA"/>
    <w:rsid w:val="00AA272A"/>
    <w:rsid w:val="00AA445E"/>
    <w:rsid w:val="00AA6A87"/>
    <w:rsid w:val="00AA6AEB"/>
    <w:rsid w:val="00AB0622"/>
    <w:rsid w:val="00AB1815"/>
    <w:rsid w:val="00AB578B"/>
    <w:rsid w:val="00AB72D5"/>
    <w:rsid w:val="00AC2F39"/>
    <w:rsid w:val="00AC35B4"/>
    <w:rsid w:val="00AC4B7F"/>
    <w:rsid w:val="00AC5154"/>
    <w:rsid w:val="00AD254B"/>
    <w:rsid w:val="00AD2A02"/>
    <w:rsid w:val="00AD6509"/>
    <w:rsid w:val="00AD76F3"/>
    <w:rsid w:val="00AE02F1"/>
    <w:rsid w:val="00AE21E5"/>
    <w:rsid w:val="00AE43F6"/>
    <w:rsid w:val="00AE6F3F"/>
    <w:rsid w:val="00AE7DEB"/>
    <w:rsid w:val="00AF0803"/>
    <w:rsid w:val="00AF21BF"/>
    <w:rsid w:val="00AF237D"/>
    <w:rsid w:val="00AF2D53"/>
    <w:rsid w:val="00AF4796"/>
    <w:rsid w:val="00AF537C"/>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24A1"/>
    <w:rsid w:val="00B863F6"/>
    <w:rsid w:val="00B943E6"/>
    <w:rsid w:val="00B95328"/>
    <w:rsid w:val="00B95C2B"/>
    <w:rsid w:val="00BA0DEA"/>
    <w:rsid w:val="00BA1DF8"/>
    <w:rsid w:val="00BA50E2"/>
    <w:rsid w:val="00BB040D"/>
    <w:rsid w:val="00BB3666"/>
    <w:rsid w:val="00BB4967"/>
    <w:rsid w:val="00BB4BA5"/>
    <w:rsid w:val="00BB6CEA"/>
    <w:rsid w:val="00BB7B1D"/>
    <w:rsid w:val="00BC138E"/>
    <w:rsid w:val="00BC60BF"/>
    <w:rsid w:val="00BC648E"/>
    <w:rsid w:val="00BD07FB"/>
    <w:rsid w:val="00BD2BCB"/>
    <w:rsid w:val="00BD4C2B"/>
    <w:rsid w:val="00BD671F"/>
    <w:rsid w:val="00BE1EF3"/>
    <w:rsid w:val="00BE3906"/>
    <w:rsid w:val="00BF0C74"/>
    <w:rsid w:val="00BF1974"/>
    <w:rsid w:val="00BF2D6F"/>
    <w:rsid w:val="00BF4310"/>
    <w:rsid w:val="00BF5B80"/>
    <w:rsid w:val="00BF651A"/>
    <w:rsid w:val="00BF6699"/>
    <w:rsid w:val="00C01AED"/>
    <w:rsid w:val="00C0217F"/>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40D99"/>
    <w:rsid w:val="00C42AAF"/>
    <w:rsid w:val="00C44612"/>
    <w:rsid w:val="00C44965"/>
    <w:rsid w:val="00C44983"/>
    <w:rsid w:val="00C46E90"/>
    <w:rsid w:val="00C50316"/>
    <w:rsid w:val="00C506F1"/>
    <w:rsid w:val="00C5137C"/>
    <w:rsid w:val="00C54AA3"/>
    <w:rsid w:val="00C607E1"/>
    <w:rsid w:val="00C61EE8"/>
    <w:rsid w:val="00C626F7"/>
    <w:rsid w:val="00C64560"/>
    <w:rsid w:val="00C70A5D"/>
    <w:rsid w:val="00C74749"/>
    <w:rsid w:val="00C74F94"/>
    <w:rsid w:val="00C75706"/>
    <w:rsid w:val="00C767EB"/>
    <w:rsid w:val="00C76C85"/>
    <w:rsid w:val="00C76F07"/>
    <w:rsid w:val="00C806B0"/>
    <w:rsid w:val="00C82158"/>
    <w:rsid w:val="00C8218C"/>
    <w:rsid w:val="00C82D06"/>
    <w:rsid w:val="00C83532"/>
    <w:rsid w:val="00C865A0"/>
    <w:rsid w:val="00C875EA"/>
    <w:rsid w:val="00C905D2"/>
    <w:rsid w:val="00C93BB3"/>
    <w:rsid w:val="00C96567"/>
    <w:rsid w:val="00CA1AA3"/>
    <w:rsid w:val="00CA3538"/>
    <w:rsid w:val="00CA405E"/>
    <w:rsid w:val="00CA5E5E"/>
    <w:rsid w:val="00CA5EEB"/>
    <w:rsid w:val="00CA6612"/>
    <w:rsid w:val="00CA7D8E"/>
    <w:rsid w:val="00CB2318"/>
    <w:rsid w:val="00CB30E2"/>
    <w:rsid w:val="00CB402E"/>
    <w:rsid w:val="00CB4C03"/>
    <w:rsid w:val="00CB57F0"/>
    <w:rsid w:val="00CB795C"/>
    <w:rsid w:val="00CC1086"/>
    <w:rsid w:val="00CC3173"/>
    <w:rsid w:val="00CC3F9B"/>
    <w:rsid w:val="00CC3FAF"/>
    <w:rsid w:val="00CC641E"/>
    <w:rsid w:val="00CC6A2A"/>
    <w:rsid w:val="00CC6DED"/>
    <w:rsid w:val="00CD3DBD"/>
    <w:rsid w:val="00CD74B2"/>
    <w:rsid w:val="00CD766B"/>
    <w:rsid w:val="00CE2D9E"/>
    <w:rsid w:val="00CE43D9"/>
    <w:rsid w:val="00CE7C20"/>
    <w:rsid w:val="00CF26CF"/>
    <w:rsid w:val="00CF3945"/>
    <w:rsid w:val="00CF467B"/>
    <w:rsid w:val="00CF6FCC"/>
    <w:rsid w:val="00CF7625"/>
    <w:rsid w:val="00D028D6"/>
    <w:rsid w:val="00D03E7F"/>
    <w:rsid w:val="00D04C56"/>
    <w:rsid w:val="00D052A4"/>
    <w:rsid w:val="00D114A1"/>
    <w:rsid w:val="00D11B62"/>
    <w:rsid w:val="00D12300"/>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705B8"/>
    <w:rsid w:val="00D71798"/>
    <w:rsid w:val="00D73FF0"/>
    <w:rsid w:val="00D741FE"/>
    <w:rsid w:val="00D762AE"/>
    <w:rsid w:val="00D821EF"/>
    <w:rsid w:val="00D82504"/>
    <w:rsid w:val="00D9090F"/>
    <w:rsid w:val="00D93602"/>
    <w:rsid w:val="00DA108A"/>
    <w:rsid w:val="00DA207B"/>
    <w:rsid w:val="00DA67FC"/>
    <w:rsid w:val="00DA6FFA"/>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645D"/>
    <w:rsid w:val="00DF651E"/>
    <w:rsid w:val="00E0031B"/>
    <w:rsid w:val="00E020FB"/>
    <w:rsid w:val="00E02853"/>
    <w:rsid w:val="00E0313C"/>
    <w:rsid w:val="00E06C74"/>
    <w:rsid w:val="00E07D08"/>
    <w:rsid w:val="00E12BBB"/>
    <w:rsid w:val="00E12BFC"/>
    <w:rsid w:val="00E13A42"/>
    <w:rsid w:val="00E16CFE"/>
    <w:rsid w:val="00E17396"/>
    <w:rsid w:val="00E25991"/>
    <w:rsid w:val="00E25DA0"/>
    <w:rsid w:val="00E2623F"/>
    <w:rsid w:val="00E30228"/>
    <w:rsid w:val="00E319F0"/>
    <w:rsid w:val="00E3266A"/>
    <w:rsid w:val="00E339A5"/>
    <w:rsid w:val="00E33B7E"/>
    <w:rsid w:val="00E36E9E"/>
    <w:rsid w:val="00E44CA8"/>
    <w:rsid w:val="00E504AA"/>
    <w:rsid w:val="00E51B4B"/>
    <w:rsid w:val="00E52D8B"/>
    <w:rsid w:val="00E5556E"/>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E84"/>
    <w:rsid w:val="00EE6478"/>
    <w:rsid w:val="00EE6BF2"/>
    <w:rsid w:val="00EE77B7"/>
    <w:rsid w:val="00EF4BC4"/>
    <w:rsid w:val="00EF5DBD"/>
    <w:rsid w:val="00EF6D58"/>
    <w:rsid w:val="00EF710C"/>
    <w:rsid w:val="00F001EC"/>
    <w:rsid w:val="00F01794"/>
    <w:rsid w:val="00F02200"/>
    <w:rsid w:val="00F0426D"/>
    <w:rsid w:val="00F07110"/>
    <w:rsid w:val="00F1197D"/>
    <w:rsid w:val="00F15565"/>
    <w:rsid w:val="00F232EE"/>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818C7"/>
    <w:rsid w:val="00F82DE2"/>
    <w:rsid w:val="00F84271"/>
    <w:rsid w:val="00F86A79"/>
    <w:rsid w:val="00F90285"/>
    <w:rsid w:val="00F92550"/>
    <w:rsid w:val="00F9510A"/>
    <w:rsid w:val="00F95E57"/>
    <w:rsid w:val="00F96290"/>
    <w:rsid w:val="00FA5A85"/>
    <w:rsid w:val="00FA6C88"/>
    <w:rsid w:val="00FA6FE3"/>
    <w:rsid w:val="00FB0DD7"/>
    <w:rsid w:val="00FB2467"/>
    <w:rsid w:val="00FB3573"/>
    <w:rsid w:val="00FB7169"/>
    <w:rsid w:val="00FC046B"/>
    <w:rsid w:val="00FC3B9F"/>
    <w:rsid w:val="00FC727D"/>
    <w:rsid w:val="00FC7968"/>
    <w:rsid w:val="00FD2143"/>
    <w:rsid w:val="00FD24E2"/>
    <w:rsid w:val="00FD4678"/>
    <w:rsid w:val="00FD63D9"/>
    <w:rsid w:val="00FD75EA"/>
    <w:rsid w:val="00FD7ECA"/>
    <w:rsid w:val="00FE11AC"/>
    <w:rsid w:val="00FE1376"/>
    <w:rsid w:val="00FE2F36"/>
    <w:rsid w:val="00FE4B62"/>
    <w:rsid w:val="00FE62CB"/>
    <w:rsid w:val="00FF2E1F"/>
    <w:rsid w:val="00FF380B"/>
    <w:rsid w:val="00FF3E25"/>
    <w:rsid w:val="00FF429A"/>
    <w:rsid w:val="00FF471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06690"/>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hyperlink" Target="https://app.diagrams.net/"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circuit-diagram.org/docs/cddx"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yperlink" Target="https://www.iec.ch/understanding-standards"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2.jpg"/><Relationship Id="rId30" Type="http://schemas.openxmlformats.org/officeDocument/2006/relationships/image" Target="media/image14.jpg"/><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31</c:v>
                </c:pt>
                <c:pt idx="1">
                  <c:v>38</c:v>
                </c:pt>
                <c:pt idx="2">
                  <c:v>38</c:v>
                </c:pt>
                <c:pt idx="3">
                  <c:v>69</c:v>
                </c:pt>
                <c:pt idx="4">
                  <c:v>67</c:v>
                </c:pt>
                <c:pt idx="5">
                  <c:v>16</c:v>
                </c:pt>
                <c:pt idx="6">
                  <c:v>13</c:v>
                </c:pt>
                <c:pt idx="7">
                  <c:v>34</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30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4310</TotalTime>
  <Pages>55</Pages>
  <Words>11325</Words>
  <Characters>78144</Characters>
  <Application>Microsoft Office Word</Application>
  <DocSecurity>0</DocSecurity>
  <Lines>651</Lines>
  <Paragraphs>178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912</cp:revision>
  <cp:lastPrinted>2021-04-19T11:19:00Z</cp:lastPrinted>
  <dcterms:created xsi:type="dcterms:W3CDTF">2021-03-03T08:48:00Z</dcterms:created>
  <dcterms:modified xsi:type="dcterms:W3CDTF">2021-11-12T10:35:00Z</dcterms:modified>
</cp:coreProperties>
</file>