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Pr="002C41F4" w:rsidRDefault="007C5DF4">
      <w:pPr>
        <w:spacing w:before="2268"/>
        <w:jc w:val="center"/>
        <w:rPr>
          <w:rFonts w:ascii="Arial" w:hAnsi="Arial" w:cs="Arial"/>
          <w:b/>
          <w:bCs/>
          <w:color w:val="auto"/>
          <w:sz w:val="44"/>
          <w:szCs w:val="44"/>
        </w:rPr>
      </w:pPr>
      <w:r>
        <w:rPr>
          <w:rFonts w:ascii="Arial" w:hAnsi="Arial" w:cs="Arial"/>
          <w:b/>
          <w:bCs/>
          <w:sz w:val="52"/>
          <w:szCs w:val="52"/>
        </w:rPr>
        <w:t>SZAKDOLGOZAT</w:t>
      </w:r>
    </w:p>
    <w:p w14:paraId="28680088" w14:textId="47BBEB89" w:rsidR="007C5DF4" w:rsidRPr="002C41F4" w:rsidRDefault="00102BBF">
      <w:pPr>
        <w:spacing w:before="2835"/>
        <w:jc w:val="center"/>
        <w:rPr>
          <w:rFonts w:ascii="Arial" w:hAnsi="Arial" w:cs="Arial"/>
          <w:b/>
          <w:color w:val="auto"/>
          <w:sz w:val="32"/>
          <w:szCs w:val="32"/>
        </w:rPr>
      </w:pPr>
      <w:r w:rsidRPr="002C41F4">
        <w:rPr>
          <w:rFonts w:ascii="Arial" w:hAnsi="Arial" w:cs="Arial"/>
          <w:b/>
          <w:bCs/>
          <w:color w:val="auto"/>
          <w:sz w:val="44"/>
          <w:szCs w:val="44"/>
        </w:rPr>
        <w:t>Józsa Dávid</w:t>
      </w:r>
    </w:p>
    <w:p w14:paraId="634E3731" w14:textId="53B529E1" w:rsidR="007C5DF4" w:rsidRPr="002C41F4" w:rsidRDefault="00C44965">
      <w:pPr>
        <w:spacing w:line="252" w:lineRule="auto"/>
        <w:jc w:val="center"/>
        <w:rPr>
          <w:rFonts w:ascii="Arial" w:hAnsi="Arial" w:cs="Arial"/>
          <w:color w:val="auto"/>
          <w:sz w:val="36"/>
          <w:szCs w:val="36"/>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4AA83628" w14:textId="2DCD7836" w:rsidR="007C5DF4" w:rsidRPr="002C41F4" w:rsidRDefault="002C41F4">
      <w:pPr>
        <w:spacing w:before="3402"/>
        <w:jc w:val="center"/>
        <w:rPr>
          <w:rFonts w:ascii="Arial" w:hAnsi="Arial" w:cs="Arial"/>
          <w:color w:val="auto"/>
          <w:sz w:val="36"/>
          <w:szCs w:val="36"/>
        </w:rPr>
      </w:pPr>
      <w:r w:rsidRPr="002C41F4">
        <w:rPr>
          <w:rFonts w:ascii="Arial" w:hAnsi="Arial" w:cs="Arial"/>
          <w:color w:val="auto"/>
          <w:sz w:val="36"/>
          <w:szCs w:val="36"/>
        </w:rPr>
        <w:t>2021</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Pr="002C41F4" w:rsidRDefault="00C44965">
      <w:pPr>
        <w:spacing w:line="252" w:lineRule="auto"/>
        <w:jc w:val="center"/>
        <w:rPr>
          <w:rFonts w:ascii="Arial" w:hAnsi="Arial" w:cs="Arial"/>
          <w:b/>
          <w:color w:val="auto"/>
          <w:sz w:val="32"/>
          <w:szCs w:val="32"/>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1642A0B9" w14:textId="77777777" w:rsidR="007C5DF4" w:rsidRPr="002C41F4" w:rsidRDefault="007C5DF4">
      <w:pPr>
        <w:spacing w:line="252" w:lineRule="auto"/>
        <w:jc w:val="center"/>
        <w:rPr>
          <w:rFonts w:ascii="Arial" w:hAnsi="Arial" w:cs="Arial"/>
          <w:b/>
          <w:color w:val="auto"/>
          <w:sz w:val="32"/>
          <w:szCs w:val="32"/>
        </w:rPr>
      </w:pPr>
    </w:p>
    <w:p w14:paraId="151C8677" w14:textId="67161262" w:rsidR="007C5DF4" w:rsidRPr="002C41F4" w:rsidRDefault="002C41F4">
      <w:pPr>
        <w:spacing w:before="1701" w:line="252" w:lineRule="auto"/>
        <w:jc w:val="center"/>
        <w:rPr>
          <w:color w:val="auto"/>
        </w:rPr>
      </w:pPr>
      <w:r>
        <w:rPr>
          <w:rFonts w:ascii="Arial" w:hAnsi="Arial" w:cs="Arial"/>
          <w:b/>
          <w:color w:val="auto"/>
          <w:sz w:val="32"/>
          <w:szCs w:val="44"/>
        </w:rPr>
        <w:t>2021</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167B2D9F" w:rsidR="007C5DF4" w:rsidRDefault="00CA405E" w:rsidP="00DB309C">
      <w:pPr>
        <w:pStyle w:val="mynormal"/>
      </w:pPr>
      <w:r>
        <w:t xml:space="preserve">A </w:t>
      </w:r>
      <w:r w:rsidR="00D11B62">
        <w:t>szakdolgozat</w:t>
      </w:r>
      <w:r>
        <w:t xml:space="preserve"> célja egy szoftver fejlesztése, amely egy képről, vagy élő kameraképről képes felismerni, valamint digitalizálni egy kapcsolási rajzot</w:t>
      </w:r>
      <w:r w:rsidR="00DB7BF3">
        <w:t xml:space="preserve"> úgy, hogy az utána digitálisan szerkeszthető legyen.</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35C21A08"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r w:rsidR="00994AF7">
        <w:t xml:space="preserve"> A </w:t>
      </w:r>
      <w:r w:rsidR="006B65F1">
        <w:t>legvégén</w:t>
      </w:r>
      <w:r w:rsidR="00994AF7">
        <w:t xml:space="preserve"> a program tesztelésének eredménye van kifejtve.</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07BC7B09"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proofErr w:type="spellStart"/>
      <w:r>
        <w:t>or</w:t>
      </w:r>
      <w:proofErr w:type="spellEnd"/>
      <w:r>
        <w:t xml:space="preserve"> </w:t>
      </w:r>
      <w:proofErr w:type="spellStart"/>
      <w:r>
        <w:t>live</w:t>
      </w:r>
      <w:proofErr w:type="spellEnd"/>
      <w:r>
        <w:t xml:space="preserve"> </w:t>
      </w:r>
      <w:r w:rsidR="00493FE0">
        <w:t xml:space="preserve">video </w:t>
      </w:r>
      <w:proofErr w:type="spellStart"/>
      <w:r w:rsidR="00493FE0">
        <w:t>stream</w:t>
      </w:r>
      <w:proofErr w:type="spellEnd"/>
      <w:r w:rsidR="00493FE0">
        <w:t xml:space="preserve"> 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4FC10E46" w14:textId="42B11DBE" w:rsidR="008F1235" w:rsidRDefault="00C46E90" w:rsidP="00DB309C">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r w:rsidR="006B65F1">
        <w:t xml:space="preserve"> </w:t>
      </w:r>
      <w:proofErr w:type="spellStart"/>
      <w:r w:rsidR="006B65F1">
        <w:t>At</w:t>
      </w:r>
      <w:proofErr w:type="spellEnd"/>
      <w:r w:rsidR="006B65F1">
        <w:t xml:space="preserve"> </w:t>
      </w:r>
      <w:proofErr w:type="spellStart"/>
      <w:r w:rsidR="006B65F1">
        <w:t>the</w:t>
      </w:r>
      <w:proofErr w:type="spellEnd"/>
      <w:r w:rsidR="006B65F1">
        <w:t xml:space="preserve"> </w:t>
      </w:r>
      <w:proofErr w:type="spellStart"/>
      <w:r w:rsidR="006B65F1">
        <w:t>very</w:t>
      </w:r>
      <w:proofErr w:type="spellEnd"/>
      <w:r w:rsidR="006B65F1">
        <w:t xml:space="preserve"> end </w:t>
      </w:r>
      <w:proofErr w:type="spellStart"/>
      <w:r w:rsidR="006B65F1">
        <w:t>the</w:t>
      </w:r>
      <w:proofErr w:type="spellEnd"/>
      <w:r w:rsidR="006B65F1">
        <w:t xml:space="preserve"> </w:t>
      </w:r>
      <w:proofErr w:type="spellStart"/>
      <w:r w:rsidR="006B65F1">
        <w:t>results</w:t>
      </w:r>
      <w:proofErr w:type="spellEnd"/>
      <w:r w:rsidR="006B65F1">
        <w:t xml:space="preserve"> of </w:t>
      </w:r>
      <w:proofErr w:type="spellStart"/>
      <w:r w:rsidR="006B65F1">
        <w:t>the</w:t>
      </w:r>
      <w:proofErr w:type="spellEnd"/>
      <w:r w:rsidR="006B65F1">
        <w:t xml:space="preserve"> </w:t>
      </w:r>
      <w:proofErr w:type="spellStart"/>
      <w:r w:rsidR="006B65F1">
        <w:t>tests</w:t>
      </w:r>
      <w:proofErr w:type="spellEnd"/>
      <w:r w:rsidR="006B65F1">
        <w:t xml:space="preserve"> </w:t>
      </w:r>
      <w:proofErr w:type="spellStart"/>
      <w:r w:rsidR="006B65F1">
        <w:t>about</w:t>
      </w:r>
      <w:proofErr w:type="spellEnd"/>
      <w:r w:rsidR="006B65F1">
        <w:t xml:space="preserve"> </w:t>
      </w:r>
      <w:proofErr w:type="spellStart"/>
      <w:r w:rsidR="006B65F1">
        <w:t>the</w:t>
      </w:r>
      <w:proofErr w:type="spellEnd"/>
      <w:r w:rsidR="006B65F1">
        <w:t xml:space="preserve"> program </w:t>
      </w:r>
      <w:proofErr w:type="spellStart"/>
      <w:r w:rsidR="006B65F1">
        <w:t>are</w:t>
      </w:r>
      <w:proofErr w:type="spellEnd"/>
      <w:r w:rsidR="006B65F1">
        <w:t xml:space="preserve"> </w:t>
      </w:r>
      <w:proofErr w:type="spellStart"/>
      <w:r w:rsidR="006B65F1">
        <w:t>explained</w:t>
      </w:r>
      <w:proofErr w:type="spellEnd"/>
      <w:r w:rsidR="006B65F1">
        <w:t>.</w:t>
      </w:r>
    </w:p>
    <w:p w14:paraId="4F2F94EC" w14:textId="4999F028" w:rsidR="00C46E90" w:rsidRDefault="00C46E90" w:rsidP="00DB309C">
      <w:pPr>
        <w:pStyle w:val="mynormal"/>
      </w:pPr>
    </w:p>
    <w:p w14:paraId="319F0320" w14:textId="77777777" w:rsidR="002F14DE" w:rsidRDefault="002F14DE" w:rsidP="00DB309C">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4D2B933F" w14:textId="74D6F494" w:rsidR="007F3162"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8125165" w:history="1">
            <w:r w:rsidR="007F3162" w:rsidRPr="00333F57">
              <w:rPr>
                <w:rStyle w:val="Hiperhivatkozs"/>
                <w:noProof/>
              </w:rPr>
              <w:t>1</w:t>
            </w:r>
            <w:r w:rsidR="007F3162">
              <w:rPr>
                <w:rFonts w:asciiTheme="minorHAnsi" w:eastAsiaTheme="minorEastAsia" w:hAnsiTheme="minorHAnsi" w:cstheme="minorBidi"/>
                <w:noProof/>
                <w:color w:val="auto"/>
                <w:kern w:val="0"/>
                <w:sz w:val="22"/>
                <w:szCs w:val="22"/>
                <w:lang w:eastAsia="hu-HU" w:bidi="ar-SA"/>
              </w:rPr>
              <w:tab/>
            </w:r>
            <w:r w:rsidR="007F3162" w:rsidRPr="00333F57">
              <w:rPr>
                <w:rStyle w:val="Hiperhivatkozs"/>
                <w:noProof/>
              </w:rPr>
              <w:t>Bevezetés</w:t>
            </w:r>
            <w:r w:rsidR="007F3162">
              <w:rPr>
                <w:noProof/>
                <w:webHidden/>
              </w:rPr>
              <w:tab/>
            </w:r>
            <w:r w:rsidR="007F3162">
              <w:rPr>
                <w:noProof/>
                <w:webHidden/>
              </w:rPr>
              <w:fldChar w:fldCharType="begin"/>
            </w:r>
            <w:r w:rsidR="007F3162">
              <w:rPr>
                <w:noProof/>
                <w:webHidden/>
              </w:rPr>
              <w:instrText xml:space="preserve"> PAGEREF _Toc88125165 \h </w:instrText>
            </w:r>
            <w:r w:rsidR="007F3162">
              <w:rPr>
                <w:noProof/>
                <w:webHidden/>
              </w:rPr>
            </w:r>
            <w:r w:rsidR="007F3162">
              <w:rPr>
                <w:noProof/>
                <w:webHidden/>
              </w:rPr>
              <w:fldChar w:fldCharType="separate"/>
            </w:r>
            <w:r w:rsidR="007F3162">
              <w:rPr>
                <w:noProof/>
                <w:webHidden/>
              </w:rPr>
              <w:t>1</w:t>
            </w:r>
            <w:r w:rsidR="007F3162">
              <w:rPr>
                <w:noProof/>
                <w:webHidden/>
              </w:rPr>
              <w:fldChar w:fldCharType="end"/>
            </w:r>
          </w:hyperlink>
        </w:p>
        <w:p w14:paraId="1BBCBAF2" w14:textId="61FD327B" w:rsidR="007F3162" w:rsidRDefault="007F316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125166" w:history="1">
            <w:r w:rsidRPr="00333F57">
              <w:rPr>
                <w:rStyle w:val="Hiperhivatkozs"/>
                <w:noProof/>
              </w:rPr>
              <w:t>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Elméleti háttér</w:t>
            </w:r>
            <w:r>
              <w:rPr>
                <w:noProof/>
                <w:webHidden/>
              </w:rPr>
              <w:tab/>
            </w:r>
            <w:r>
              <w:rPr>
                <w:noProof/>
                <w:webHidden/>
              </w:rPr>
              <w:fldChar w:fldCharType="begin"/>
            </w:r>
            <w:r>
              <w:rPr>
                <w:noProof/>
                <w:webHidden/>
              </w:rPr>
              <w:instrText xml:space="preserve"> PAGEREF _Toc88125166 \h </w:instrText>
            </w:r>
            <w:r>
              <w:rPr>
                <w:noProof/>
                <w:webHidden/>
              </w:rPr>
            </w:r>
            <w:r>
              <w:rPr>
                <w:noProof/>
                <w:webHidden/>
              </w:rPr>
              <w:fldChar w:fldCharType="separate"/>
            </w:r>
            <w:r>
              <w:rPr>
                <w:noProof/>
                <w:webHidden/>
              </w:rPr>
              <w:t>2</w:t>
            </w:r>
            <w:r>
              <w:rPr>
                <w:noProof/>
                <w:webHidden/>
              </w:rPr>
              <w:fldChar w:fldCharType="end"/>
            </w:r>
          </w:hyperlink>
        </w:p>
        <w:p w14:paraId="325C8E56" w14:textId="6FE09073"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67" w:history="1">
            <w:r w:rsidRPr="00333F57">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Kapcsolási rajzok</w:t>
            </w:r>
            <w:r>
              <w:rPr>
                <w:noProof/>
                <w:webHidden/>
              </w:rPr>
              <w:tab/>
            </w:r>
            <w:r>
              <w:rPr>
                <w:noProof/>
                <w:webHidden/>
              </w:rPr>
              <w:fldChar w:fldCharType="begin"/>
            </w:r>
            <w:r>
              <w:rPr>
                <w:noProof/>
                <w:webHidden/>
              </w:rPr>
              <w:instrText xml:space="preserve"> PAGEREF _Toc88125167 \h </w:instrText>
            </w:r>
            <w:r>
              <w:rPr>
                <w:noProof/>
                <w:webHidden/>
              </w:rPr>
            </w:r>
            <w:r>
              <w:rPr>
                <w:noProof/>
                <w:webHidden/>
              </w:rPr>
              <w:fldChar w:fldCharType="separate"/>
            </w:r>
            <w:r>
              <w:rPr>
                <w:noProof/>
                <w:webHidden/>
              </w:rPr>
              <w:t>2</w:t>
            </w:r>
            <w:r>
              <w:rPr>
                <w:noProof/>
                <w:webHidden/>
              </w:rPr>
              <w:fldChar w:fldCharType="end"/>
            </w:r>
          </w:hyperlink>
        </w:p>
        <w:p w14:paraId="23CD4A77" w14:textId="028B4B98"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68" w:history="1">
            <w:r w:rsidRPr="00333F57">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A probléma bemutatása</w:t>
            </w:r>
            <w:r>
              <w:rPr>
                <w:noProof/>
                <w:webHidden/>
              </w:rPr>
              <w:tab/>
            </w:r>
            <w:r>
              <w:rPr>
                <w:noProof/>
                <w:webHidden/>
              </w:rPr>
              <w:fldChar w:fldCharType="begin"/>
            </w:r>
            <w:r>
              <w:rPr>
                <w:noProof/>
                <w:webHidden/>
              </w:rPr>
              <w:instrText xml:space="preserve"> PAGEREF _Toc88125168 \h </w:instrText>
            </w:r>
            <w:r>
              <w:rPr>
                <w:noProof/>
                <w:webHidden/>
              </w:rPr>
            </w:r>
            <w:r>
              <w:rPr>
                <w:noProof/>
                <w:webHidden/>
              </w:rPr>
              <w:fldChar w:fldCharType="separate"/>
            </w:r>
            <w:r>
              <w:rPr>
                <w:noProof/>
                <w:webHidden/>
              </w:rPr>
              <w:t>3</w:t>
            </w:r>
            <w:r>
              <w:rPr>
                <w:noProof/>
                <w:webHidden/>
              </w:rPr>
              <w:fldChar w:fldCharType="end"/>
            </w:r>
          </w:hyperlink>
        </w:p>
        <w:p w14:paraId="15AE8D2D" w14:textId="19DC97E5"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69" w:history="1">
            <w:r w:rsidRPr="00333F57">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Képek előfeldolgozása</w:t>
            </w:r>
            <w:r>
              <w:rPr>
                <w:noProof/>
                <w:webHidden/>
              </w:rPr>
              <w:tab/>
            </w:r>
            <w:r>
              <w:rPr>
                <w:noProof/>
                <w:webHidden/>
              </w:rPr>
              <w:fldChar w:fldCharType="begin"/>
            </w:r>
            <w:r>
              <w:rPr>
                <w:noProof/>
                <w:webHidden/>
              </w:rPr>
              <w:instrText xml:space="preserve"> PAGEREF _Toc88125169 \h </w:instrText>
            </w:r>
            <w:r>
              <w:rPr>
                <w:noProof/>
                <w:webHidden/>
              </w:rPr>
            </w:r>
            <w:r>
              <w:rPr>
                <w:noProof/>
                <w:webHidden/>
              </w:rPr>
              <w:fldChar w:fldCharType="separate"/>
            </w:r>
            <w:r>
              <w:rPr>
                <w:noProof/>
                <w:webHidden/>
              </w:rPr>
              <w:t>4</w:t>
            </w:r>
            <w:r>
              <w:rPr>
                <w:noProof/>
                <w:webHidden/>
              </w:rPr>
              <w:fldChar w:fldCharType="end"/>
            </w:r>
          </w:hyperlink>
        </w:p>
        <w:p w14:paraId="646AB7EF" w14:textId="19CEAA3E"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70" w:history="1">
            <w:r w:rsidRPr="00333F57">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Thresholding</w:t>
            </w:r>
            <w:r>
              <w:rPr>
                <w:noProof/>
                <w:webHidden/>
              </w:rPr>
              <w:tab/>
            </w:r>
            <w:r>
              <w:rPr>
                <w:noProof/>
                <w:webHidden/>
              </w:rPr>
              <w:fldChar w:fldCharType="begin"/>
            </w:r>
            <w:r>
              <w:rPr>
                <w:noProof/>
                <w:webHidden/>
              </w:rPr>
              <w:instrText xml:space="preserve"> PAGEREF _Toc88125170 \h </w:instrText>
            </w:r>
            <w:r>
              <w:rPr>
                <w:noProof/>
                <w:webHidden/>
              </w:rPr>
            </w:r>
            <w:r>
              <w:rPr>
                <w:noProof/>
                <w:webHidden/>
              </w:rPr>
              <w:fldChar w:fldCharType="separate"/>
            </w:r>
            <w:r>
              <w:rPr>
                <w:noProof/>
                <w:webHidden/>
              </w:rPr>
              <w:t>4</w:t>
            </w:r>
            <w:r>
              <w:rPr>
                <w:noProof/>
                <w:webHidden/>
              </w:rPr>
              <w:fldChar w:fldCharType="end"/>
            </w:r>
          </w:hyperlink>
        </w:p>
        <w:p w14:paraId="6D1F3BB1" w14:textId="05E6CE36"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71" w:history="1">
            <w:r w:rsidRPr="00333F57">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Morfológiai transzformációk</w:t>
            </w:r>
            <w:r>
              <w:rPr>
                <w:noProof/>
                <w:webHidden/>
              </w:rPr>
              <w:tab/>
            </w:r>
            <w:r>
              <w:rPr>
                <w:noProof/>
                <w:webHidden/>
              </w:rPr>
              <w:fldChar w:fldCharType="begin"/>
            </w:r>
            <w:r>
              <w:rPr>
                <w:noProof/>
                <w:webHidden/>
              </w:rPr>
              <w:instrText xml:space="preserve"> PAGEREF _Toc88125171 \h </w:instrText>
            </w:r>
            <w:r>
              <w:rPr>
                <w:noProof/>
                <w:webHidden/>
              </w:rPr>
            </w:r>
            <w:r>
              <w:rPr>
                <w:noProof/>
                <w:webHidden/>
              </w:rPr>
              <w:fldChar w:fldCharType="separate"/>
            </w:r>
            <w:r>
              <w:rPr>
                <w:noProof/>
                <w:webHidden/>
              </w:rPr>
              <w:t>6</w:t>
            </w:r>
            <w:r>
              <w:rPr>
                <w:noProof/>
                <w:webHidden/>
              </w:rPr>
              <w:fldChar w:fldCharType="end"/>
            </w:r>
          </w:hyperlink>
        </w:p>
        <w:p w14:paraId="6241D668" w14:textId="7962AA8C"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72" w:history="1">
            <w:r w:rsidRPr="00333F57">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Átméretezés</w:t>
            </w:r>
            <w:r>
              <w:rPr>
                <w:noProof/>
                <w:webHidden/>
              </w:rPr>
              <w:tab/>
            </w:r>
            <w:r>
              <w:rPr>
                <w:noProof/>
                <w:webHidden/>
              </w:rPr>
              <w:fldChar w:fldCharType="begin"/>
            </w:r>
            <w:r>
              <w:rPr>
                <w:noProof/>
                <w:webHidden/>
              </w:rPr>
              <w:instrText xml:space="preserve"> PAGEREF _Toc88125172 \h </w:instrText>
            </w:r>
            <w:r>
              <w:rPr>
                <w:noProof/>
                <w:webHidden/>
              </w:rPr>
            </w:r>
            <w:r>
              <w:rPr>
                <w:noProof/>
                <w:webHidden/>
              </w:rPr>
              <w:fldChar w:fldCharType="separate"/>
            </w:r>
            <w:r>
              <w:rPr>
                <w:noProof/>
                <w:webHidden/>
              </w:rPr>
              <w:t>8</w:t>
            </w:r>
            <w:r>
              <w:rPr>
                <w:noProof/>
                <w:webHidden/>
              </w:rPr>
              <w:fldChar w:fldCharType="end"/>
            </w:r>
          </w:hyperlink>
        </w:p>
        <w:p w14:paraId="12CB3D35" w14:textId="572EFD64"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73" w:history="1">
            <w:r w:rsidRPr="00333F57">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Forgatás</w:t>
            </w:r>
            <w:r>
              <w:rPr>
                <w:noProof/>
                <w:webHidden/>
              </w:rPr>
              <w:tab/>
            </w:r>
            <w:r>
              <w:rPr>
                <w:noProof/>
                <w:webHidden/>
              </w:rPr>
              <w:fldChar w:fldCharType="begin"/>
            </w:r>
            <w:r>
              <w:rPr>
                <w:noProof/>
                <w:webHidden/>
              </w:rPr>
              <w:instrText xml:space="preserve"> PAGEREF _Toc88125173 \h </w:instrText>
            </w:r>
            <w:r>
              <w:rPr>
                <w:noProof/>
                <w:webHidden/>
              </w:rPr>
            </w:r>
            <w:r>
              <w:rPr>
                <w:noProof/>
                <w:webHidden/>
              </w:rPr>
              <w:fldChar w:fldCharType="separate"/>
            </w:r>
            <w:r>
              <w:rPr>
                <w:noProof/>
                <w:webHidden/>
              </w:rPr>
              <w:t>8</w:t>
            </w:r>
            <w:r>
              <w:rPr>
                <w:noProof/>
                <w:webHidden/>
              </w:rPr>
              <w:fldChar w:fldCharType="end"/>
            </w:r>
          </w:hyperlink>
        </w:p>
        <w:p w14:paraId="19F7E389" w14:textId="7005382C"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74" w:history="1">
            <w:r w:rsidRPr="00333F57">
              <w:rPr>
                <w:rStyle w:val="Hiperhivatkozs"/>
                <w:noProof/>
              </w:rPr>
              <w:t>2.3.5</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Perspektíva transzformáció</w:t>
            </w:r>
            <w:r>
              <w:rPr>
                <w:noProof/>
                <w:webHidden/>
              </w:rPr>
              <w:tab/>
            </w:r>
            <w:r>
              <w:rPr>
                <w:noProof/>
                <w:webHidden/>
              </w:rPr>
              <w:fldChar w:fldCharType="begin"/>
            </w:r>
            <w:r>
              <w:rPr>
                <w:noProof/>
                <w:webHidden/>
              </w:rPr>
              <w:instrText xml:space="preserve"> PAGEREF _Toc88125174 \h </w:instrText>
            </w:r>
            <w:r>
              <w:rPr>
                <w:noProof/>
                <w:webHidden/>
              </w:rPr>
            </w:r>
            <w:r>
              <w:rPr>
                <w:noProof/>
                <w:webHidden/>
              </w:rPr>
              <w:fldChar w:fldCharType="separate"/>
            </w:r>
            <w:r>
              <w:rPr>
                <w:noProof/>
                <w:webHidden/>
              </w:rPr>
              <w:t>9</w:t>
            </w:r>
            <w:r>
              <w:rPr>
                <w:noProof/>
                <w:webHidden/>
              </w:rPr>
              <w:fldChar w:fldCharType="end"/>
            </w:r>
          </w:hyperlink>
        </w:p>
        <w:p w14:paraId="55E0CAF8" w14:textId="09B6B911"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75" w:history="1">
            <w:r w:rsidRPr="00333F57">
              <w:rPr>
                <w:rStyle w:val="Hiperhivatkozs"/>
                <w:noProof/>
              </w:rPr>
              <w:t>2.4</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Kontúrkeresés</w:t>
            </w:r>
            <w:r>
              <w:rPr>
                <w:noProof/>
                <w:webHidden/>
              </w:rPr>
              <w:tab/>
            </w:r>
            <w:r>
              <w:rPr>
                <w:noProof/>
                <w:webHidden/>
              </w:rPr>
              <w:fldChar w:fldCharType="begin"/>
            </w:r>
            <w:r>
              <w:rPr>
                <w:noProof/>
                <w:webHidden/>
              </w:rPr>
              <w:instrText xml:space="preserve"> PAGEREF _Toc88125175 \h </w:instrText>
            </w:r>
            <w:r>
              <w:rPr>
                <w:noProof/>
                <w:webHidden/>
              </w:rPr>
            </w:r>
            <w:r>
              <w:rPr>
                <w:noProof/>
                <w:webHidden/>
              </w:rPr>
              <w:fldChar w:fldCharType="separate"/>
            </w:r>
            <w:r>
              <w:rPr>
                <w:noProof/>
                <w:webHidden/>
              </w:rPr>
              <w:t>9</w:t>
            </w:r>
            <w:r>
              <w:rPr>
                <w:noProof/>
                <w:webHidden/>
              </w:rPr>
              <w:fldChar w:fldCharType="end"/>
            </w:r>
          </w:hyperlink>
        </w:p>
        <w:p w14:paraId="2BD781E2" w14:textId="24856E85"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76" w:history="1">
            <w:r w:rsidRPr="00333F57">
              <w:rPr>
                <w:rStyle w:val="Hiperhivatkozs"/>
                <w:noProof/>
              </w:rPr>
              <w:t>2.5</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Canny éldetektálás</w:t>
            </w:r>
            <w:r>
              <w:rPr>
                <w:noProof/>
                <w:webHidden/>
              </w:rPr>
              <w:tab/>
            </w:r>
            <w:r>
              <w:rPr>
                <w:noProof/>
                <w:webHidden/>
              </w:rPr>
              <w:fldChar w:fldCharType="begin"/>
            </w:r>
            <w:r>
              <w:rPr>
                <w:noProof/>
                <w:webHidden/>
              </w:rPr>
              <w:instrText xml:space="preserve"> PAGEREF _Toc88125176 \h </w:instrText>
            </w:r>
            <w:r>
              <w:rPr>
                <w:noProof/>
                <w:webHidden/>
              </w:rPr>
            </w:r>
            <w:r>
              <w:rPr>
                <w:noProof/>
                <w:webHidden/>
              </w:rPr>
              <w:fldChar w:fldCharType="separate"/>
            </w:r>
            <w:r>
              <w:rPr>
                <w:noProof/>
                <w:webHidden/>
              </w:rPr>
              <w:t>10</w:t>
            </w:r>
            <w:r>
              <w:rPr>
                <w:noProof/>
                <w:webHidden/>
              </w:rPr>
              <w:fldChar w:fldCharType="end"/>
            </w:r>
          </w:hyperlink>
        </w:p>
        <w:p w14:paraId="059E8343" w14:textId="2BA58C43"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77" w:history="1">
            <w:r w:rsidRPr="00333F57">
              <w:rPr>
                <w:rStyle w:val="Hiperhivatkozs"/>
                <w:noProof/>
              </w:rPr>
              <w:t>2.6</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Hough transzformáció</w:t>
            </w:r>
            <w:r>
              <w:rPr>
                <w:noProof/>
                <w:webHidden/>
              </w:rPr>
              <w:tab/>
            </w:r>
            <w:r>
              <w:rPr>
                <w:noProof/>
                <w:webHidden/>
              </w:rPr>
              <w:fldChar w:fldCharType="begin"/>
            </w:r>
            <w:r>
              <w:rPr>
                <w:noProof/>
                <w:webHidden/>
              </w:rPr>
              <w:instrText xml:space="preserve"> PAGEREF _Toc88125177 \h </w:instrText>
            </w:r>
            <w:r>
              <w:rPr>
                <w:noProof/>
                <w:webHidden/>
              </w:rPr>
            </w:r>
            <w:r>
              <w:rPr>
                <w:noProof/>
                <w:webHidden/>
              </w:rPr>
              <w:fldChar w:fldCharType="separate"/>
            </w:r>
            <w:r>
              <w:rPr>
                <w:noProof/>
                <w:webHidden/>
              </w:rPr>
              <w:t>11</w:t>
            </w:r>
            <w:r>
              <w:rPr>
                <w:noProof/>
                <w:webHidden/>
              </w:rPr>
              <w:fldChar w:fldCharType="end"/>
            </w:r>
          </w:hyperlink>
        </w:p>
        <w:p w14:paraId="2D1E51BF" w14:textId="1D477CED"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78" w:history="1">
            <w:r w:rsidRPr="00333F57">
              <w:rPr>
                <w:rStyle w:val="Hiperhivatkozs"/>
                <w:noProof/>
              </w:rPr>
              <w:t>2.7</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Gépi tanulás</w:t>
            </w:r>
            <w:r>
              <w:rPr>
                <w:noProof/>
                <w:webHidden/>
              </w:rPr>
              <w:tab/>
            </w:r>
            <w:r>
              <w:rPr>
                <w:noProof/>
                <w:webHidden/>
              </w:rPr>
              <w:fldChar w:fldCharType="begin"/>
            </w:r>
            <w:r>
              <w:rPr>
                <w:noProof/>
                <w:webHidden/>
              </w:rPr>
              <w:instrText xml:space="preserve"> PAGEREF _Toc88125178 \h </w:instrText>
            </w:r>
            <w:r>
              <w:rPr>
                <w:noProof/>
                <w:webHidden/>
              </w:rPr>
            </w:r>
            <w:r>
              <w:rPr>
                <w:noProof/>
                <w:webHidden/>
              </w:rPr>
              <w:fldChar w:fldCharType="separate"/>
            </w:r>
            <w:r>
              <w:rPr>
                <w:noProof/>
                <w:webHidden/>
              </w:rPr>
              <w:t>13</w:t>
            </w:r>
            <w:r>
              <w:rPr>
                <w:noProof/>
                <w:webHidden/>
              </w:rPr>
              <w:fldChar w:fldCharType="end"/>
            </w:r>
          </w:hyperlink>
        </w:p>
        <w:p w14:paraId="7F32CCE5" w14:textId="28E205E4"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79" w:history="1">
            <w:r w:rsidRPr="00333F57">
              <w:rPr>
                <w:rStyle w:val="Hiperhivatkozs"/>
                <w:noProof/>
              </w:rPr>
              <w:t>2.8</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Neurális hálózatok</w:t>
            </w:r>
            <w:r>
              <w:rPr>
                <w:noProof/>
                <w:webHidden/>
              </w:rPr>
              <w:tab/>
            </w:r>
            <w:r>
              <w:rPr>
                <w:noProof/>
                <w:webHidden/>
              </w:rPr>
              <w:fldChar w:fldCharType="begin"/>
            </w:r>
            <w:r>
              <w:rPr>
                <w:noProof/>
                <w:webHidden/>
              </w:rPr>
              <w:instrText xml:space="preserve"> PAGEREF _Toc88125179 \h </w:instrText>
            </w:r>
            <w:r>
              <w:rPr>
                <w:noProof/>
                <w:webHidden/>
              </w:rPr>
            </w:r>
            <w:r>
              <w:rPr>
                <w:noProof/>
                <w:webHidden/>
              </w:rPr>
              <w:fldChar w:fldCharType="separate"/>
            </w:r>
            <w:r>
              <w:rPr>
                <w:noProof/>
                <w:webHidden/>
              </w:rPr>
              <w:t>15</w:t>
            </w:r>
            <w:r>
              <w:rPr>
                <w:noProof/>
                <w:webHidden/>
              </w:rPr>
              <w:fldChar w:fldCharType="end"/>
            </w:r>
          </w:hyperlink>
        </w:p>
        <w:p w14:paraId="5AEB7C74" w14:textId="65242951"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0" w:history="1">
            <w:r w:rsidRPr="00333F57">
              <w:rPr>
                <w:rStyle w:val="Hiperhivatkozs"/>
                <w:noProof/>
              </w:rPr>
              <w:t>2.8.1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Általános bemutatás</w:t>
            </w:r>
            <w:r>
              <w:rPr>
                <w:noProof/>
                <w:webHidden/>
              </w:rPr>
              <w:tab/>
            </w:r>
            <w:r>
              <w:rPr>
                <w:noProof/>
                <w:webHidden/>
              </w:rPr>
              <w:fldChar w:fldCharType="begin"/>
            </w:r>
            <w:r>
              <w:rPr>
                <w:noProof/>
                <w:webHidden/>
              </w:rPr>
              <w:instrText xml:space="preserve"> PAGEREF _Toc88125180 \h </w:instrText>
            </w:r>
            <w:r>
              <w:rPr>
                <w:noProof/>
                <w:webHidden/>
              </w:rPr>
            </w:r>
            <w:r>
              <w:rPr>
                <w:noProof/>
                <w:webHidden/>
              </w:rPr>
              <w:fldChar w:fldCharType="separate"/>
            </w:r>
            <w:r>
              <w:rPr>
                <w:noProof/>
                <w:webHidden/>
              </w:rPr>
              <w:t>15</w:t>
            </w:r>
            <w:r>
              <w:rPr>
                <w:noProof/>
                <w:webHidden/>
              </w:rPr>
              <w:fldChar w:fldCharType="end"/>
            </w:r>
          </w:hyperlink>
        </w:p>
        <w:p w14:paraId="1712535F" w14:textId="54A2440E"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1" w:history="1">
            <w:r w:rsidRPr="00333F57">
              <w:rPr>
                <w:rStyle w:val="Hiperhivatkozs"/>
                <w:noProof/>
              </w:rPr>
              <w:t>2.8.2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Felépítés</w:t>
            </w:r>
            <w:r>
              <w:rPr>
                <w:noProof/>
                <w:webHidden/>
              </w:rPr>
              <w:tab/>
            </w:r>
            <w:r>
              <w:rPr>
                <w:noProof/>
                <w:webHidden/>
              </w:rPr>
              <w:fldChar w:fldCharType="begin"/>
            </w:r>
            <w:r>
              <w:rPr>
                <w:noProof/>
                <w:webHidden/>
              </w:rPr>
              <w:instrText xml:space="preserve"> PAGEREF _Toc88125181 \h </w:instrText>
            </w:r>
            <w:r>
              <w:rPr>
                <w:noProof/>
                <w:webHidden/>
              </w:rPr>
            </w:r>
            <w:r>
              <w:rPr>
                <w:noProof/>
                <w:webHidden/>
              </w:rPr>
              <w:fldChar w:fldCharType="separate"/>
            </w:r>
            <w:r>
              <w:rPr>
                <w:noProof/>
                <w:webHidden/>
              </w:rPr>
              <w:t>15</w:t>
            </w:r>
            <w:r>
              <w:rPr>
                <w:noProof/>
                <w:webHidden/>
              </w:rPr>
              <w:fldChar w:fldCharType="end"/>
            </w:r>
          </w:hyperlink>
        </w:p>
        <w:p w14:paraId="35152633" w14:textId="335519F9"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2" w:history="1">
            <w:r w:rsidRPr="00333F57">
              <w:rPr>
                <w:rStyle w:val="Hiperhivatkozs"/>
                <w:noProof/>
              </w:rPr>
              <w:t>2.8.3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Tanítás és tesztelés</w:t>
            </w:r>
            <w:r>
              <w:rPr>
                <w:noProof/>
                <w:webHidden/>
              </w:rPr>
              <w:tab/>
            </w:r>
            <w:r>
              <w:rPr>
                <w:noProof/>
                <w:webHidden/>
              </w:rPr>
              <w:fldChar w:fldCharType="begin"/>
            </w:r>
            <w:r>
              <w:rPr>
                <w:noProof/>
                <w:webHidden/>
              </w:rPr>
              <w:instrText xml:space="preserve"> PAGEREF _Toc88125182 \h </w:instrText>
            </w:r>
            <w:r>
              <w:rPr>
                <w:noProof/>
                <w:webHidden/>
              </w:rPr>
            </w:r>
            <w:r>
              <w:rPr>
                <w:noProof/>
                <w:webHidden/>
              </w:rPr>
              <w:fldChar w:fldCharType="separate"/>
            </w:r>
            <w:r>
              <w:rPr>
                <w:noProof/>
                <w:webHidden/>
              </w:rPr>
              <w:t>17</w:t>
            </w:r>
            <w:r>
              <w:rPr>
                <w:noProof/>
                <w:webHidden/>
              </w:rPr>
              <w:fldChar w:fldCharType="end"/>
            </w:r>
          </w:hyperlink>
        </w:p>
        <w:p w14:paraId="07673F55" w14:textId="1AB0D050"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83" w:history="1">
            <w:r w:rsidRPr="00333F57">
              <w:rPr>
                <w:rStyle w:val="Hiperhivatkozs"/>
                <w:noProof/>
              </w:rPr>
              <w:t>2.9</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Konvolúciós neurális hálózatok</w:t>
            </w:r>
            <w:r>
              <w:rPr>
                <w:noProof/>
                <w:webHidden/>
              </w:rPr>
              <w:tab/>
            </w:r>
            <w:r>
              <w:rPr>
                <w:noProof/>
                <w:webHidden/>
              </w:rPr>
              <w:fldChar w:fldCharType="begin"/>
            </w:r>
            <w:r>
              <w:rPr>
                <w:noProof/>
                <w:webHidden/>
              </w:rPr>
              <w:instrText xml:space="preserve"> PAGEREF _Toc88125183 \h </w:instrText>
            </w:r>
            <w:r>
              <w:rPr>
                <w:noProof/>
                <w:webHidden/>
              </w:rPr>
            </w:r>
            <w:r>
              <w:rPr>
                <w:noProof/>
                <w:webHidden/>
              </w:rPr>
              <w:fldChar w:fldCharType="separate"/>
            </w:r>
            <w:r>
              <w:rPr>
                <w:noProof/>
                <w:webHidden/>
              </w:rPr>
              <w:t>19</w:t>
            </w:r>
            <w:r>
              <w:rPr>
                <w:noProof/>
                <w:webHidden/>
              </w:rPr>
              <w:fldChar w:fldCharType="end"/>
            </w:r>
          </w:hyperlink>
        </w:p>
        <w:p w14:paraId="1EF55A53" w14:textId="45E3821D" w:rsidR="007F3162" w:rsidRDefault="007F3162">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8125184" w:history="1">
            <w:r w:rsidRPr="00333F57">
              <w:rPr>
                <w:rStyle w:val="Hiperhivatkozs"/>
                <w:noProof/>
              </w:rPr>
              <w:t>2.10</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Hasonló munkák</w:t>
            </w:r>
            <w:r>
              <w:rPr>
                <w:noProof/>
                <w:webHidden/>
              </w:rPr>
              <w:tab/>
            </w:r>
            <w:r>
              <w:rPr>
                <w:noProof/>
                <w:webHidden/>
              </w:rPr>
              <w:fldChar w:fldCharType="begin"/>
            </w:r>
            <w:r>
              <w:rPr>
                <w:noProof/>
                <w:webHidden/>
              </w:rPr>
              <w:instrText xml:space="preserve"> PAGEREF _Toc88125184 \h </w:instrText>
            </w:r>
            <w:r>
              <w:rPr>
                <w:noProof/>
                <w:webHidden/>
              </w:rPr>
            </w:r>
            <w:r>
              <w:rPr>
                <w:noProof/>
                <w:webHidden/>
              </w:rPr>
              <w:fldChar w:fldCharType="separate"/>
            </w:r>
            <w:r>
              <w:rPr>
                <w:noProof/>
                <w:webHidden/>
              </w:rPr>
              <w:t>22</w:t>
            </w:r>
            <w:r>
              <w:rPr>
                <w:noProof/>
                <w:webHidden/>
              </w:rPr>
              <w:fldChar w:fldCharType="end"/>
            </w:r>
          </w:hyperlink>
        </w:p>
        <w:p w14:paraId="4596EFB4" w14:textId="33F7EAF2"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5" w:history="1">
            <w:r w:rsidRPr="00333F57">
              <w:rPr>
                <w:rStyle w:val="Hiperhivatkozs"/>
                <w:noProof/>
              </w:rPr>
              <w:t>2.10.1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Primitív alakzatokra alapuló felismerés</w:t>
            </w:r>
            <w:r>
              <w:rPr>
                <w:noProof/>
                <w:webHidden/>
              </w:rPr>
              <w:tab/>
            </w:r>
            <w:r>
              <w:rPr>
                <w:noProof/>
                <w:webHidden/>
              </w:rPr>
              <w:fldChar w:fldCharType="begin"/>
            </w:r>
            <w:r>
              <w:rPr>
                <w:noProof/>
                <w:webHidden/>
              </w:rPr>
              <w:instrText xml:space="preserve"> PAGEREF _Toc88125185 \h </w:instrText>
            </w:r>
            <w:r>
              <w:rPr>
                <w:noProof/>
                <w:webHidden/>
              </w:rPr>
            </w:r>
            <w:r>
              <w:rPr>
                <w:noProof/>
                <w:webHidden/>
              </w:rPr>
              <w:fldChar w:fldCharType="separate"/>
            </w:r>
            <w:r>
              <w:rPr>
                <w:noProof/>
                <w:webHidden/>
              </w:rPr>
              <w:t>22</w:t>
            </w:r>
            <w:r>
              <w:rPr>
                <w:noProof/>
                <w:webHidden/>
              </w:rPr>
              <w:fldChar w:fldCharType="end"/>
            </w:r>
          </w:hyperlink>
        </w:p>
        <w:p w14:paraId="4A76A628" w14:textId="7E0F800E"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6" w:history="1">
            <w:r w:rsidRPr="00333F57">
              <w:rPr>
                <w:rStyle w:val="Hiperhivatkozs"/>
                <w:noProof/>
              </w:rPr>
              <w:t>2.10.2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Hurok alapú felismerés</w:t>
            </w:r>
            <w:r>
              <w:rPr>
                <w:noProof/>
                <w:webHidden/>
              </w:rPr>
              <w:tab/>
            </w:r>
            <w:r>
              <w:rPr>
                <w:noProof/>
                <w:webHidden/>
              </w:rPr>
              <w:fldChar w:fldCharType="begin"/>
            </w:r>
            <w:r>
              <w:rPr>
                <w:noProof/>
                <w:webHidden/>
              </w:rPr>
              <w:instrText xml:space="preserve"> PAGEREF _Toc88125186 \h </w:instrText>
            </w:r>
            <w:r>
              <w:rPr>
                <w:noProof/>
                <w:webHidden/>
              </w:rPr>
            </w:r>
            <w:r>
              <w:rPr>
                <w:noProof/>
                <w:webHidden/>
              </w:rPr>
              <w:fldChar w:fldCharType="separate"/>
            </w:r>
            <w:r>
              <w:rPr>
                <w:noProof/>
                <w:webHidden/>
              </w:rPr>
              <w:t>23</w:t>
            </w:r>
            <w:r>
              <w:rPr>
                <w:noProof/>
                <w:webHidden/>
              </w:rPr>
              <w:fldChar w:fldCharType="end"/>
            </w:r>
          </w:hyperlink>
        </w:p>
        <w:p w14:paraId="44D1173C" w14:textId="6E249AC3"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87" w:history="1">
            <w:r w:rsidRPr="00333F57">
              <w:rPr>
                <w:rStyle w:val="Hiperhivatkozs"/>
                <w:noProof/>
              </w:rPr>
              <w:t>2.10.3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ANN alapú felismerés</w:t>
            </w:r>
            <w:r>
              <w:rPr>
                <w:noProof/>
                <w:webHidden/>
              </w:rPr>
              <w:tab/>
            </w:r>
            <w:r>
              <w:rPr>
                <w:noProof/>
                <w:webHidden/>
              </w:rPr>
              <w:fldChar w:fldCharType="begin"/>
            </w:r>
            <w:r>
              <w:rPr>
                <w:noProof/>
                <w:webHidden/>
              </w:rPr>
              <w:instrText xml:space="preserve"> PAGEREF _Toc88125187 \h </w:instrText>
            </w:r>
            <w:r>
              <w:rPr>
                <w:noProof/>
                <w:webHidden/>
              </w:rPr>
            </w:r>
            <w:r>
              <w:rPr>
                <w:noProof/>
                <w:webHidden/>
              </w:rPr>
              <w:fldChar w:fldCharType="separate"/>
            </w:r>
            <w:r>
              <w:rPr>
                <w:noProof/>
                <w:webHidden/>
              </w:rPr>
              <w:t>24</w:t>
            </w:r>
            <w:r>
              <w:rPr>
                <w:noProof/>
                <w:webHidden/>
              </w:rPr>
              <w:fldChar w:fldCharType="end"/>
            </w:r>
          </w:hyperlink>
        </w:p>
        <w:p w14:paraId="2475364F" w14:textId="6AA24394"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88" w:history="1">
            <w:r w:rsidRPr="00333F57">
              <w:rPr>
                <w:rStyle w:val="Hiperhivatkozs"/>
                <w:noProof/>
              </w:rPr>
              <w:t>2.11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Fejlesztői környezet, programcsomagok</w:t>
            </w:r>
            <w:r>
              <w:rPr>
                <w:noProof/>
                <w:webHidden/>
              </w:rPr>
              <w:tab/>
            </w:r>
            <w:r>
              <w:rPr>
                <w:noProof/>
                <w:webHidden/>
              </w:rPr>
              <w:fldChar w:fldCharType="begin"/>
            </w:r>
            <w:r>
              <w:rPr>
                <w:noProof/>
                <w:webHidden/>
              </w:rPr>
              <w:instrText xml:space="preserve"> PAGEREF _Toc88125188 \h </w:instrText>
            </w:r>
            <w:r>
              <w:rPr>
                <w:noProof/>
                <w:webHidden/>
              </w:rPr>
            </w:r>
            <w:r>
              <w:rPr>
                <w:noProof/>
                <w:webHidden/>
              </w:rPr>
              <w:fldChar w:fldCharType="separate"/>
            </w:r>
            <w:r>
              <w:rPr>
                <w:noProof/>
                <w:webHidden/>
              </w:rPr>
              <w:t>24</w:t>
            </w:r>
            <w:r>
              <w:rPr>
                <w:noProof/>
                <w:webHidden/>
              </w:rPr>
              <w:fldChar w:fldCharType="end"/>
            </w:r>
          </w:hyperlink>
        </w:p>
        <w:p w14:paraId="3FB1428D" w14:textId="043993BC" w:rsidR="007F3162" w:rsidRDefault="007F316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125189" w:history="1">
            <w:r w:rsidRPr="00333F57">
              <w:rPr>
                <w:rStyle w:val="Hiperhivatkozs"/>
                <w:noProof/>
              </w:rPr>
              <w:t>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A szoftver</w:t>
            </w:r>
            <w:r>
              <w:rPr>
                <w:noProof/>
                <w:webHidden/>
              </w:rPr>
              <w:tab/>
            </w:r>
            <w:r>
              <w:rPr>
                <w:noProof/>
                <w:webHidden/>
              </w:rPr>
              <w:fldChar w:fldCharType="begin"/>
            </w:r>
            <w:r>
              <w:rPr>
                <w:noProof/>
                <w:webHidden/>
              </w:rPr>
              <w:instrText xml:space="preserve"> PAGEREF _Toc88125189 \h </w:instrText>
            </w:r>
            <w:r>
              <w:rPr>
                <w:noProof/>
                <w:webHidden/>
              </w:rPr>
            </w:r>
            <w:r>
              <w:rPr>
                <w:noProof/>
                <w:webHidden/>
              </w:rPr>
              <w:fldChar w:fldCharType="separate"/>
            </w:r>
            <w:r>
              <w:rPr>
                <w:noProof/>
                <w:webHidden/>
              </w:rPr>
              <w:t>25</w:t>
            </w:r>
            <w:r>
              <w:rPr>
                <w:noProof/>
                <w:webHidden/>
              </w:rPr>
              <w:fldChar w:fldCharType="end"/>
            </w:r>
          </w:hyperlink>
        </w:p>
        <w:p w14:paraId="0E52EA80" w14:textId="3A1A4A32"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90" w:history="1">
            <w:r w:rsidRPr="00333F57">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Program használatának előfeltételei</w:t>
            </w:r>
            <w:r>
              <w:rPr>
                <w:noProof/>
                <w:webHidden/>
              </w:rPr>
              <w:tab/>
            </w:r>
            <w:r>
              <w:rPr>
                <w:noProof/>
                <w:webHidden/>
              </w:rPr>
              <w:fldChar w:fldCharType="begin"/>
            </w:r>
            <w:r>
              <w:rPr>
                <w:noProof/>
                <w:webHidden/>
              </w:rPr>
              <w:instrText xml:space="preserve"> PAGEREF _Toc88125190 \h </w:instrText>
            </w:r>
            <w:r>
              <w:rPr>
                <w:noProof/>
                <w:webHidden/>
              </w:rPr>
            </w:r>
            <w:r>
              <w:rPr>
                <w:noProof/>
                <w:webHidden/>
              </w:rPr>
              <w:fldChar w:fldCharType="separate"/>
            </w:r>
            <w:r>
              <w:rPr>
                <w:noProof/>
                <w:webHidden/>
              </w:rPr>
              <w:t>25</w:t>
            </w:r>
            <w:r>
              <w:rPr>
                <w:noProof/>
                <w:webHidden/>
              </w:rPr>
              <w:fldChar w:fldCharType="end"/>
            </w:r>
          </w:hyperlink>
        </w:p>
        <w:p w14:paraId="1DFAEAB9" w14:textId="574559CC"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91" w:history="1">
            <w:r w:rsidRPr="00333F57">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Segédosztályok, konstansok</w:t>
            </w:r>
            <w:r>
              <w:rPr>
                <w:noProof/>
                <w:webHidden/>
              </w:rPr>
              <w:tab/>
            </w:r>
            <w:r>
              <w:rPr>
                <w:noProof/>
                <w:webHidden/>
              </w:rPr>
              <w:fldChar w:fldCharType="begin"/>
            </w:r>
            <w:r>
              <w:rPr>
                <w:noProof/>
                <w:webHidden/>
              </w:rPr>
              <w:instrText xml:space="preserve"> PAGEREF _Toc88125191 \h </w:instrText>
            </w:r>
            <w:r>
              <w:rPr>
                <w:noProof/>
                <w:webHidden/>
              </w:rPr>
            </w:r>
            <w:r>
              <w:rPr>
                <w:noProof/>
                <w:webHidden/>
              </w:rPr>
              <w:fldChar w:fldCharType="separate"/>
            </w:r>
            <w:r>
              <w:rPr>
                <w:noProof/>
                <w:webHidden/>
              </w:rPr>
              <w:t>26</w:t>
            </w:r>
            <w:r>
              <w:rPr>
                <w:noProof/>
                <w:webHidden/>
              </w:rPr>
              <w:fldChar w:fldCharType="end"/>
            </w:r>
          </w:hyperlink>
        </w:p>
        <w:p w14:paraId="3E0B73DA" w14:textId="41080047"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92" w:history="1">
            <w:r w:rsidRPr="00333F57">
              <w:rPr>
                <w:rStyle w:val="Hiperhivatkozs"/>
                <w:noProof/>
              </w:rPr>
              <w:t>3.3</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Bemenet és előfeldolgozás</w:t>
            </w:r>
            <w:r>
              <w:rPr>
                <w:noProof/>
                <w:webHidden/>
              </w:rPr>
              <w:tab/>
            </w:r>
            <w:r>
              <w:rPr>
                <w:noProof/>
                <w:webHidden/>
              </w:rPr>
              <w:fldChar w:fldCharType="begin"/>
            </w:r>
            <w:r>
              <w:rPr>
                <w:noProof/>
                <w:webHidden/>
              </w:rPr>
              <w:instrText xml:space="preserve"> PAGEREF _Toc88125192 \h </w:instrText>
            </w:r>
            <w:r>
              <w:rPr>
                <w:noProof/>
                <w:webHidden/>
              </w:rPr>
            </w:r>
            <w:r>
              <w:rPr>
                <w:noProof/>
                <w:webHidden/>
              </w:rPr>
              <w:fldChar w:fldCharType="separate"/>
            </w:r>
            <w:r>
              <w:rPr>
                <w:noProof/>
                <w:webHidden/>
              </w:rPr>
              <w:t>28</w:t>
            </w:r>
            <w:r>
              <w:rPr>
                <w:noProof/>
                <w:webHidden/>
              </w:rPr>
              <w:fldChar w:fldCharType="end"/>
            </w:r>
          </w:hyperlink>
        </w:p>
        <w:p w14:paraId="58685852" w14:textId="05EB238A"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93" w:history="1">
            <w:r w:rsidRPr="00333F57">
              <w:rPr>
                <w:rStyle w:val="Hiperhivatkozs"/>
                <w:noProof/>
              </w:rPr>
              <w:t>3.3.1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Kép beolvasása, egyszerűsítése</w:t>
            </w:r>
            <w:r>
              <w:rPr>
                <w:noProof/>
                <w:webHidden/>
              </w:rPr>
              <w:tab/>
            </w:r>
            <w:r>
              <w:rPr>
                <w:noProof/>
                <w:webHidden/>
              </w:rPr>
              <w:fldChar w:fldCharType="begin"/>
            </w:r>
            <w:r>
              <w:rPr>
                <w:noProof/>
                <w:webHidden/>
              </w:rPr>
              <w:instrText xml:space="preserve"> PAGEREF _Toc88125193 \h </w:instrText>
            </w:r>
            <w:r>
              <w:rPr>
                <w:noProof/>
                <w:webHidden/>
              </w:rPr>
            </w:r>
            <w:r>
              <w:rPr>
                <w:noProof/>
                <w:webHidden/>
              </w:rPr>
              <w:fldChar w:fldCharType="separate"/>
            </w:r>
            <w:r>
              <w:rPr>
                <w:noProof/>
                <w:webHidden/>
              </w:rPr>
              <w:t>28</w:t>
            </w:r>
            <w:r>
              <w:rPr>
                <w:noProof/>
                <w:webHidden/>
              </w:rPr>
              <w:fldChar w:fldCharType="end"/>
            </w:r>
          </w:hyperlink>
        </w:p>
        <w:p w14:paraId="361131BC" w14:textId="6AC3F5C7"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94" w:history="1">
            <w:r w:rsidRPr="00333F57">
              <w:rPr>
                <w:rStyle w:val="Hiperhivatkozs"/>
                <w:noProof/>
              </w:rPr>
              <w:t>3.3.2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Kép transzformációi</w:t>
            </w:r>
            <w:r>
              <w:rPr>
                <w:noProof/>
                <w:webHidden/>
              </w:rPr>
              <w:tab/>
            </w:r>
            <w:r>
              <w:rPr>
                <w:noProof/>
                <w:webHidden/>
              </w:rPr>
              <w:fldChar w:fldCharType="begin"/>
            </w:r>
            <w:r>
              <w:rPr>
                <w:noProof/>
                <w:webHidden/>
              </w:rPr>
              <w:instrText xml:space="preserve"> PAGEREF _Toc88125194 \h </w:instrText>
            </w:r>
            <w:r>
              <w:rPr>
                <w:noProof/>
                <w:webHidden/>
              </w:rPr>
            </w:r>
            <w:r>
              <w:rPr>
                <w:noProof/>
                <w:webHidden/>
              </w:rPr>
              <w:fldChar w:fldCharType="separate"/>
            </w:r>
            <w:r>
              <w:rPr>
                <w:noProof/>
                <w:webHidden/>
              </w:rPr>
              <w:t>30</w:t>
            </w:r>
            <w:r>
              <w:rPr>
                <w:noProof/>
                <w:webHidden/>
              </w:rPr>
              <w:fldChar w:fldCharType="end"/>
            </w:r>
          </w:hyperlink>
        </w:p>
        <w:p w14:paraId="4CADBB02" w14:textId="734E4B51"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95" w:history="1">
            <w:r w:rsidRPr="00333F57">
              <w:rPr>
                <w:rStyle w:val="Hiperhivatkozs"/>
                <w:noProof/>
              </w:rPr>
              <w:t>3.4</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Komponensek és összeköttetések helyének beazonosítása</w:t>
            </w:r>
            <w:r>
              <w:rPr>
                <w:noProof/>
                <w:webHidden/>
              </w:rPr>
              <w:tab/>
            </w:r>
            <w:r>
              <w:rPr>
                <w:noProof/>
                <w:webHidden/>
              </w:rPr>
              <w:fldChar w:fldCharType="begin"/>
            </w:r>
            <w:r>
              <w:rPr>
                <w:noProof/>
                <w:webHidden/>
              </w:rPr>
              <w:instrText xml:space="preserve"> PAGEREF _Toc88125195 \h </w:instrText>
            </w:r>
            <w:r>
              <w:rPr>
                <w:noProof/>
                <w:webHidden/>
              </w:rPr>
            </w:r>
            <w:r>
              <w:rPr>
                <w:noProof/>
                <w:webHidden/>
              </w:rPr>
              <w:fldChar w:fldCharType="separate"/>
            </w:r>
            <w:r>
              <w:rPr>
                <w:noProof/>
                <w:webHidden/>
              </w:rPr>
              <w:t>35</w:t>
            </w:r>
            <w:r>
              <w:rPr>
                <w:noProof/>
                <w:webHidden/>
              </w:rPr>
              <w:fldChar w:fldCharType="end"/>
            </w:r>
          </w:hyperlink>
        </w:p>
        <w:p w14:paraId="3FEC2108" w14:textId="076E1737"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96" w:history="1">
            <w:r w:rsidRPr="00333F57">
              <w:rPr>
                <w:rStyle w:val="Hiperhivatkozs"/>
                <w:noProof/>
              </w:rPr>
              <w:t>3.4.1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Vonalak felismerése, feldolgozása</w:t>
            </w:r>
            <w:r>
              <w:rPr>
                <w:noProof/>
                <w:webHidden/>
              </w:rPr>
              <w:tab/>
            </w:r>
            <w:r>
              <w:rPr>
                <w:noProof/>
                <w:webHidden/>
              </w:rPr>
              <w:fldChar w:fldCharType="begin"/>
            </w:r>
            <w:r>
              <w:rPr>
                <w:noProof/>
                <w:webHidden/>
              </w:rPr>
              <w:instrText xml:space="preserve"> PAGEREF _Toc88125196 \h </w:instrText>
            </w:r>
            <w:r>
              <w:rPr>
                <w:noProof/>
                <w:webHidden/>
              </w:rPr>
            </w:r>
            <w:r>
              <w:rPr>
                <w:noProof/>
                <w:webHidden/>
              </w:rPr>
              <w:fldChar w:fldCharType="separate"/>
            </w:r>
            <w:r>
              <w:rPr>
                <w:noProof/>
                <w:webHidden/>
              </w:rPr>
              <w:t>35</w:t>
            </w:r>
            <w:r>
              <w:rPr>
                <w:noProof/>
                <w:webHidden/>
              </w:rPr>
              <w:fldChar w:fldCharType="end"/>
            </w:r>
          </w:hyperlink>
        </w:p>
        <w:p w14:paraId="60BBF98F" w14:textId="1A3725F7"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97" w:history="1">
            <w:r w:rsidRPr="00333F57">
              <w:rPr>
                <w:rStyle w:val="Hiperhivatkozs"/>
                <w:noProof/>
              </w:rPr>
              <w:t>3.4.2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Komponensek keresése</w:t>
            </w:r>
            <w:r>
              <w:rPr>
                <w:noProof/>
                <w:webHidden/>
              </w:rPr>
              <w:tab/>
            </w:r>
            <w:r>
              <w:rPr>
                <w:noProof/>
                <w:webHidden/>
              </w:rPr>
              <w:fldChar w:fldCharType="begin"/>
            </w:r>
            <w:r>
              <w:rPr>
                <w:noProof/>
                <w:webHidden/>
              </w:rPr>
              <w:instrText xml:space="preserve"> PAGEREF _Toc88125197 \h </w:instrText>
            </w:r>
            <w:r>
              <w:rPr>
                <w:noProof/>
                <w:webHidden/>
              </w:rPr>
            </w:r>
            <w:r>
              <w:rPr>
                <w:noProof/>
                <w:webHidden/>
              </w:rPr>
              <w:fldChar w:fldCharType="separate"/>
            </w:r>
            <w:r>
              <w:rPr>
                <w:noProof/>
                <w:webHidden/>
              </w:rPr>
              <w:t>37</w:t>
            </w:r>
            <w:r>
              <w:rPr>
                <w:noProof/>
                <w:webHidden/>
              </w:rPr>
              <w:fldChar w:fldCharType="end"/>
            </w:r>
          </w:hyperlink>
        </w:p>
        <w:p w14:paraId="2661D1FF" w14:textId="4EF28AE3"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198" w:history="1">
            <w:r w:rsidRPr="00333F57">
              <w:rPr>
                <w:rStyle w:val="Hiperhivatkozs"/>
                <w:noProof/>
              </w:rPr>
              <w:t>3.5</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Komponensek felismerése, CNN</w:t>
            </w:r>
            <w:r>
              <w:rPr>
                <w:noProof/>
                <w:webHidden/>
              </w:rPr>
              <w:tab/>
            </w:r>
            <w:r>
              <w:rPr>
                <w:noProof/>
                <w:webHidden/>
              </w:rPr>
              <w:fldChar w:fldCharType="begin"/>
            </w:r>
            <w:r>
              <w:rPr>
                <w:noProof/>
                <w:webHidden/>
              </w:rPr>
              <w:instrText xml:space="preserve"> PAGEREF _Toc88125198 \h </w:instrText>
            </w:r>
            <w:r>
              <w:rPr>
                <w:noProof/>
                <w:webHidden/>
              </w:rPr>
            </w:r>
            <w:r>
              <w:rPr>
                <w:noProof/>
                <w:webHidden/>
              </w:rPr>
              <w:fldChar w:fldCharType="separate"/>
            </w:r>
            <w:r>
              <w:rPr>
                <w:noProof/>
                <w:webHidden/>
              </w:rPr>
              <w:t>39</w:t>
            </w:r>
            <w:r>
              <w:rPr>
                <w:noProof/>
                <w:webHidden/>
              </w:rPr>
              <w:fldChar w:fldCharType="end"/>
            </w:r>
          </w:hyperlink>
        </w:p>
        <w:p w14:paraId="11C1DE75" w14:textId="691CFCDE"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199" w:history="1">
            <w:r w:rsidRPr="00333F57">
              <w:rPr>
                <w:rStyle w:val="Hiperhivatkozs"/>
                <w:noProof/>
              </w:rPr>
              <w:t>3.5.1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Komponensek feldolgozása</w:t>
            </w:r>
            <w:r>
              <w:rPr>
                <w:noProof/>
                <w:webHidden/>
              </w:rPr>
              <w:tab/>
            </w:r>
            <w:r>
              <w:rPr>
                <w:noProof/>
                <w:webHidden/>
              </w:rPr>
              <w:fldChar w:fldCharType="begin"/>
            </w:r>
            <w:r>
              <w:rPr>
                <w:noProof/>
                <w:webHidden/>
              </w:rPr>
              <w:instrText xml:space="preserve"> PAGEREF _Toc88125199 \h </w:instrText>
            </w:r>
            <w:r>
              <w:rPr>
                <w:noProof/>
                <w:webHidden/>
              </w:rPr>
            </w:r>
            <w:r>
              <w:rPr>
                <w:noProof/>
                <w:webHidden/>
              </w:rPr>
              <w:fldChar w:fldCharType="separate"/>
            </w:r>
            <w:r>
              <w:rPr>
                <w:noProof/>
                <w:webHidden/>
              </w:rPr>
              <w:t>39</w:t>
            </w:r>
            <w:r>
              <w:rPr>
                <w:noProof/>
                <w:webHidden/>
              </w:rPr>
              <w:fldChar w:fldCharType="end"/>
            </w:r>
          </w:hyperlink>
        </w:p>
        <w:p w14:paraId="557FF888" w14:textId="263A9169"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200" w:history="1">
            <w:r w:rsidRPr="00333F57">
              <w:rPr>
                <w:rStyle w:val="Hiperhivatkozs"/>
                <w:noProof/>
              </w:rPr>
              <w:t>3.5.2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CNN</w:t>
            </w:r>
            <w:r>
              <w:rPr>
                <w:noProof/>
                <w:webHidden/>
              </w:rPr>
              <w:tab/>
            </w:r>
            <w:r>
              <w:rPr>
                <w:noProof/>
                <w:webHidden/>
              </w:rPr>
              <w:fldChar w:fldCharType="begin"/>
            </w:r>
            <w:r>
              <w:rPr>
                <w:noProof/>
                <w:webHidden/>
              </w:rPr>
              <w:instrText xml:space="preserve"> PAGEREF _Toc88125200 \h </w:instrText>
            </w:r>
            <w:r>
              <w:rPr>
                <w:noProof/>
                <w:webHidden/>
              </w:rPr>
            </w:r>
            <w:r>
              <w:rPr>
                <w:noProof/>
                <w:webHidden/>
              </w:rPr>
              <w:fldChar w:fldCharType="separate"/>
            </w:r>
            <w:r>
              <w:rPr>
                <w:noProof/>
                <w:webHidden/>
              </w:rPr>
              <w:t>40</w:t>
            </w:r>
            <w:r>
              <w:rPr>
                <w:noProof/>
                <w:webHidden/>
              </w:rPr>
              <w:fldChar w:fldCharType="end"/>
            </w:r>
          </w:hyperlink>
        </w:p>
        <w:p w14:paraId="296E64EE" w14:textId="34279E45"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201" w:history="1">
            <w:r w:rsidRPr="00333F57">
              <w:rPr>
                <w:rStyle w:val="Hiperhivatkozs"/>
                <w:noProof/>
              </w:rPr>
              <w:t>3.6</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Összeköttetések azonosítása</w:t>
            </w:r>
            <w:r>
              <w:rPr>
                <w:noProof/>
                <w:webHidden/>
              </w:rPr>
              <w:tab/>
            </w:r>
            <w:r>
              <w:rPr>
                <w:noProof/>
                <w:webHidden/>
              </w:rPr>
              <w:fldChar w:fldCharType="begin"/>
            </w:r>
            <w:r>
              <w:rPr>
                <w:noProof/>
                <w:webHidden/>
              </w:rPr>
              <w:instrText xml:space="preserve"> PAGEREF _Toc88125201 \h </w:instrText>
            </w:r>
            <w:r>
              <w:rPr>
                <w:noProof/>
                <w:webHidden/>
              </w:rPr>
            </w:r>
            <w:r>
              <w:rPr>
                <w:noProof/>
                <w:webHidden/>
              </w:rPr>
              <w:fldChar w:fldCharType="separate"/>
            </w:r>
            <w:r>
              <w:rPr>
                <w:noProof/>
                <w:webHidden/>
              </w:rPr>
              <w:t>42</w:t>
            </w:r>
            <w:r>
              <w:rPr>
                <w:noProof/>
                <w:webHidden/>
              </w:rPr>
              <w:fldChar w:fldCharType="end"/>
            </w:r>
          </w:hyperlink>
        </w:p>
        <w:p w14:paraId="0B22CB0B" w14:textId="60EDE61A"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202" w:history="1">
            <w:r w:rsidRPr="00333F57">
              <w:rPr>
                <w:rStyle w:val="Hiperhivatkozs"/>
                <w:noProof/>
              </w:rPr>
              <w:t>3.7</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Kimenet generálása</w:t>
            </w:r>
            <w:r>
              <w:rPr>
                <w:noProof/>
                <w:webHidden/>
              </w:rPr>
              <w:tab/>
            </w:r>
            <w:r>
              <w:rPr>
                <w:noProof/>
                <w:webHidden/>
              </w:rPr>
              <w:fldChar w:fldCharType="begin"/>
            </w:r>
            <w:r>
              <w:rPr>
                <w:noProof/>
                <w:webHidden/>
              </w:rPr>
              <w:instrText xml:space="preserve"> PAGEREF _Toc88125202 \h </w:instrText>
            </w:r>
            <w:r>
              <w:rPr>
                <w:noProof/>
                <w:webHidden/>
              </w:rPr>
            </w:r>
            <w:r>
              <w:rPr>
                <w:noProof/>
                <w:webHidden/>
              </w:rPr>
              <w:fldChar w:fldCharType="separate"/>
            </w:r>
            <w:r>
              <w:rPr>
                <w:noProof/>
                <w:webHidden/>
              </w:rPr>
              <w:t>45</w:t>
            </w:r>
            <w:r>
              <w:rPr>
                <w:noProof/>
                <w:webHidden/>
              </w:rPr>
              <w:fldChar w:fldCharType="end"/>
            </w:r>
          </w:hyperlink>
        </w:p>
        <w:p w14:paraId="50D40A89" w14:textId="7466E6B3" w:rsidR="007F3162" w:rsidRDefault="007F316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125203" w:history="1">
            <w:r w:rsidRPr="00333F57">
              <w:rPr>
                <w:rStyle w:val="Hiperhivatkozs"/>
                <w:noProof/>
              </w:rPr>
              <w:t>4</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Tesztelés</w:t>
            </w:r>
            <w:r>
              <w:rPr>
                <w:noProof/>
                <w:webHidden/>
              </w:rPr>
              <w:tab/>
            </w:r>
            <w:r>
              <w:rPr>
                <w:noProof/>
                <w:webHidden/>
              </w:rPr>
              <w:fldChar w:fldCharType="begin"/>
            </w:r>
            <w:r>
              <w:rPr>
                <w:noProof/>
                <w:webHidden/>
              </w:rPr>
              <w:instrText xml:space="preserve"> PAGEREF _Toc88125203 \h </w:instrText>
            </w:r>
            <w:r>
              <w:rPr>
                <w:noProof/>
                <w:webHidden/>
              </w:rPr>
            </w:r>
            <w:r>
              <w:rPr>
                <w:noProof/>
                <w:webHidden/>
              </w:rPr>
              <w:fldChar w:fldCharType="separate"/>
            </w:r>
            <w:r>
              <w:rPr>
                <w:noProof/>
                <w:webHidden/>
              </w:rPr>
              <w:t>47</w:t>
            </w:r>
            <w:r>
              <w:rPr>
                <w:noProof/>
                <w:webHidden/>
              </w:rPr>
              <w:fldChar w:fldCharType="end"/>
            </w:r>
          </w:hyperlink>
        </w:p>
        <w:p w14:paraId="71A503AE" w14:textId="4554A4F6"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204" w:history="1">
            <w:r w:rsidRPr="00333F57">
              <w:rPr>
                <w:rStyle w:val="Hiperhivatkozs"/>
                <w:noProof/>
              </w:rPr>
              <w:t>4.1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Módszer</w:t>
            </w:r>
            <w:r>
              <w:rPr>
                <w:noProof/>
                <w:webHidden/>
              </w:rPr>
              <w:tab/>
            </w:r>
            <w:r>
              <w:rPr>
                <w:noProof/>
                <w:webHidden/>
              </w:rPr>
              <w:fldChar w:fldCharType="begin"/>
            </w:r>
            <w:r>
              <w:rPr>
                <w:noProof/>
                <w:webHidden/>
              </w:rPr>
              <w:instrText xml:space="preserve"> PAGEREF _Toc88125204 \h </w:instrText>
            </w:r>
            <w:r>
              <w:rPr>
                <w:noProof/>
                <w:webHidden/>
              </w:rPr>
            </w:r>
            <w:r>
              <w:rPr>
                <w:noProof/>
                <w:webHidden/>
              </w:rPr>
              <w:fldChar w:fldCharType="separate"/>
            </w:r>
            <w:r>
              <w:rPr>
                <w:noProof/>
                <w:webHidden/>
              </w:rPr>
              <w:t>47</w:t>
            </w:r>
            <w:r>
              <w:rPr>
                <w:noProof/>
                <w:webHidden/>
              </w:rPr>
              <w:fldChar w:fldCharType="end"/>
            </w:r>
          </w:hyperlink>
        </w:p>
        <w:p w14:paraId="628B2936" w14:textId="43FFB1FA" w:rsidR="007F3162" w:rsidRDefault="007F316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125205" w:history="1">
            <w:r w:rsidRPr="00333F57">
              <w:rPr>
                <w:rStyle w:val="Hiperhivatkozs"/>
                <w:noProof/>
              </w:rPr>
              <w:t>4.2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Eredmények, levont következtetések</w:t>
            </w:r>
            <w:r>
              <w:rPr>
                <w:noProof/>
                <w:webHidden/>
              </w:rPr>
              <w:tab/>
            </w:r>
            <w:r>
              <w:rPr>
                <w:noProof/>
                <w:webHidden/>
              </w:rPr>
              <w:fldChar w:fldCharType="begin"/>
            </w:r>
            <w:r>
              <w:rPr>
                <w:noProof/>
                <w:webHidden/>
              </w:rPr>
              <w:instrText xml:space="preserve"> PAGEREF _Toc88125205 \h </w:instrText>
            </w:r>
            <w:r>
              <w:rPr>
                <w:noProof/>
                <w:webHidden/>
              </w:rPr>
            </w:r>
            <w:r>
              <w:rPr>
                <w:noProof/>
                <w:webHidden/>
              </w:rPr>
              <w:fldChar w:fldCharType="separate"/>
            </w:r>
            <w:r>
              <w:rPr>
                <w:noProof/>
                <w:webHidden/>
              </w:rPr>
              <w:t>48</w:t>
            </w:r>
            <w:r>
              <w:rPr>
                <w:noProof/>
                <w:webHidden/>
              </w:rPr>
              <w:fldChar w:fldCharType="end"/>
            </w:r>
          </w:hyperlink>
        </w:p>
        <w:p w14:paraId="0FB8F854" w14:textId="2D5855B0"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206" w:history="1">
            <w:r w:rsidRPr="00333F57">
              <w:rPr>
                <w:rStyle w:val="Hiperhivatkozs"/>
                <w:noProof/>
              </w:rPr>
              <w:t>4.2.1</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Rajz feldolgozása, felismerése</w:t>
            </w:r>
            <w:r>
              <w:rPr>
                <w:noProof/>
                <w:webHidden/>
              </w:rPr>
              <w:tab/>
            </w:r>
            <w:r>
              <w:rPr>
                <w:noProof/>
                <w:webHidden/>
              </w:rPr>
              <w:fldChar w:fldCharType="begin"/>
            </w:r>
            <w:r>
              <w:rPr>
                <w:noProof/>
                <w:webHidden/>
              </w:rPr>
              <w:instrText xml:space="preserve"> PAGEREF _Toc88125206 \h </w:instrText>
            </w:r>
            <w:r>
              <w:rPr>
                <w:noProof/>
                <w:webHidden/>
              </w:rPr>
            </w:r>
            <w:r>
              <w:rPr>
                <w:noProof/>
                <w:webHidden/>
              </w:rPr>
              <w:fldChar w:fldCharType="separate"/>
            </w:r>
            <w:r>
              <w:rPr>
                <w:noProof/>
                <w:webHidden/>
              </w:rPr>
              <w:t>48</w:t>
            </w:r>
            <w:r>
              <w:rPr>
                <w:noProof/>
                <w:webHidden/>
              </w:rPr>
              <w:fldChar w:fldCharType="end"/>
            </w:r>
          </w:hyperlink>
        </w:p>
        <w:p w14:paraId="461B5DB8" w14:textId="02AABD73" w:rsidR="007F3162" w:rsidRDefault="007F316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125207" w:history="1">
            <w:r w:rsidRPr="00333F57">
              <w:rPr>
                <w:rStyle w:val="Hiperhivatkozs"/>
                <w:noProof/>
              </w:rPr>
              <w:t>4.2.2</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Generált kimenet</w:t>
            </w:r>
            <w:r>
              <w:rPr>
                <w:noProof/>
                <w:webHidden/>
              </w:rPr>
              <w:tab/>
            </w:r>
            <w:r>
              <w:rPr>
                <w:noProof/>
                <w:webHidden/>
              </w:rPr>
              <w:fldChar w:fldCharType="begin"/>
            </w:r>
            <w:r>
              <w:rPr>
                <w:noProof/>
                <w:webHidden/>
              </w:rPr>
              <w:instrText xml:space="preserve"> PAGEREF _Toc88125207 \h </w:instrText>
            </w:r>
            <w:r>
              <w:rPr>
                <w:noProof/>
                <w:webHidden/>
              </w:rPr>
            </w:r>
            <w:r>
              <w:rPr>
                <w:noProof/>
                <w:webHidden/>
              </w:rPr>
              <w:fldChar w:fldCharType="separate"/>
            </w:r>
            <w:r>
              <w:rPr>
                <w:noProof/>
                <w:webHidden/>
              </w:rPr>
              <w:t>50</w:t>
            </w:r>
            <w:r>
              <w:rPr>
                <w:noProof/>
                <w:webHidden/>
              </w:rPr>
              <w:fldChar w:fldCharType="end"/>
            </w:r>
          </w:hyperlink>
        </w:p>
        <w:p w14:paraId="22E74652" w14:textId="5C0E5CBF" w:rsidR="007F3162" w:rsidRDefault="007F316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125208" w:history="1">
            <w:r w:rsidRPr="00333F57">
              <w:rPr>
                <w:rStyle w:val="Hiperhivatkozs"/>
                <w:noProof/>
              </w:rPr>
              <w:t>5</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Összegzés</w:t>
            </w:r>
            <w:r>
              <w:rPr>
                <w:noProof/>
                <w:webHidden/>
              </w:rPr>
              <w:tab/>
            </w:r>
            <w:r>
              <w:rPr>
                <w:noProof/>
                <w:webHidden/>
              </w:rPr>
              <w:fldChar w:fldCharType="begin"/>
            </w:r>
            <w:r>
              <w:rPr>
                <w:noProof/>
                <w:webHidden/>
              </w:rPr>
              <w:instrText xml:space="preserve"> PAGEREF _Toc88125208 \h </w:instrText>
            </w:r>
            <w:r>
              <w:rPr>
                <w:noProof/>
                <w:webHidden/>
              </w:rPr>
            </w:r>
            <w:r>
              <w:rPr>
                <w:noProof/>
                <w:webHidden/>
              </w:rPr>
              <w:fldChar w:fldCharType="separate"/>
            </w:r>
            <w:r>
              <w:rPr>
                <w:noProof/>
                <w:webHidden/>
              </w:rPr>
              <w:t>52</w:t>
            </w:r>
            <w:r>
              <w:rPr>
                <w:noProof/>
                <w:webHidden/>
              </w:rPr>
              <w:fldChar w:fldCharType="end"/>
            </w:r>
          </w:hyperlink>
        </w:p>
        <w:p w14:paraId="1D816F8A" w14:textId="1CB52E82" w:rsidR="007F3162" w:rsidRDefault="007F316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125209" w:history="1">
            <w:r w:rsidRPr="00333F57">
              <w:rPr>
                <w:rStyle w:val="Hiperhivatkozs"/>
                <w:noProof/>
              </w:rPr>
              <w:t>6</w:t>
            </w:r>
            <w:r>
              <w:rPr>
                <w:rFonts w:asciiTheme="minorHAnsi" w:eastAsiaTheme="minorEastAsia" w:hAnsiTheme="minorHAnsi" w:cstheme="minorBidi"/>
                <w:noProof/>
                <w:color w:val="auto"/>
                <w:kern w:val="0"/>
                <w:sz w:val="22"/>
                <w:szCs w:val="22"/>
                <w:lang w:eastAsia="hu-HU" w:bidi="ar-SA"/>
              </w:rPr>
              <w:tab/>
            </w:r>
            <w:r w:rsidRPr="00333F57">
              <w:rPr>
                <w:rStyle w:val="Hiperhivatkozs"/>
                <w:noProof/>
              </w:rPr>
              <w:t>Irodalomjegyzék</w:t>
            </w:r>
            <w:r>
              <w:rPr>
                <w:noProof/>
                <w:webHidden/>
              </w:rPr>
              <w:tab/>
            </w:r>
            <w:r>
              <w:rPr>
                <w:noProof/>
                <w:webHidden/>
              </w:rPr>
              <w:fldChar w:fldCharType="begin"/>
            </w:r>
            <w:r>
              <w:rPr>
                <w:noProof/>
                <w:webHidden/>
              </w:rPr>
              <w:instrText xml:space="preserve"> PAGEREF _Toc88125209 \h </w:instrText>
            </w:r>
            <w:r>
              <w:rPr>
                <w:noProof/>
                <w:webHidden/>
              </w:rPr>
            </w:r>
            <w:r>
              <w:rPr>
                <w:noProof/>
                <w:webHidden/>
              </w:rPr>
              <w:fldChar w:fldCharType="separate"/>
            </w:r>
            <w:r>
              <w:rPr>
                <w:noProof/>
                <w:webHidden/>
              </w:rPr>
              <w:t>53</w:t>
            </w:r>
            <w:r>
              <w:rPr>
                <w:noProof/>
                <w:webHidden/>
              </w:rPr>
              <w:fldChar w:fldCharType="end"/>
            </w:r>
          </w:hyperlink>
        </w:p>
        <w:p w14:paraId="1C069048" w14:textId="09A0BA02"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8125165"/>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8125166"/>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8125167"/>
      <w:r w:rsidRPr="00F72713">
        <w:t>Kapcsolási rajzok</w:t>
      </w:r>
      <w:bookmarkEnd w:id="4"/>
    </w:p>
    <w:p w14:paraId="6127BF46" w14:textId="30FBB5F6" w:rsidR="00A71D40" w:rsidRDefault="005150B5" w:rsidP="00DB309C">
      <w:pPr>
        <w:pStyle w:val="mynormal"/>
      </w:pPr>
      <w:r>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160640CC" w14:textId="77777777" w:rsidR="007F3162" w:rsidRDefault="007F3162" w:rsidP="006903C3">
      <w:pPr>
        <w:pStyle w:val="mynormal"/>
        <w:keepNext/>
        <w:ind w:firstLine="0"/>
        <w:jc w:val="center"/>
      </w:pPr>
      <w:r>
        <w:rPr>
          <w:noProof/>
        </w:rPr>
        <w:drawing>
          <wp:inline distT="0" distB="0" distL="0" distR="0" wp14:anchorId="0730A98C" wp14:editId="44E069D1">
            <wp:extent cx="5579745" cy="2099945"/>
            <wp:effectExtent l="0" t="0" r="190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099945"/>
                    </a:xfrm>
                    <a:prstGeom prst="rect">
                      <a:avLst/>
                    </a:prstGeom>
                    <a:noFill/>
                    <a:ln>
                      <a:noFill/>
                    </a:ln>
                  </pic:spPr>
                </pic:pic>
              </a:graphicData>
            </a:graphic>
          </wp:inline>
        </w:drawing>
      </w:r>
    </w:p>
    <w:bookmarkStart w:id="5" w:name="_Ref88125381"/>
    <w:p w14:paraId="43805CEF" w14:textId="04154610" w:rsidR="007F3162" w:rsidRDefault="007F3162" w:rsidP="007F3162">
      <w:pPr>
        <w:pStyle w:val="Kpalrs"/>
        <w:jc w:val="center"/>
      </w:pPr>
      <w:r>
        <w:fldChar w:fldCharType="begin"/>
      </w:r>
      <w:r>
        <w:instrText xml:space="preserve"> SEQ ábra \* ARABIC </w:instrText>
      </w:r>
      <w:r>
        <w:fldChar w:fldCharType="separate"/>
      </w:r>
      <w:r w:rsidR="00DA69F4">
        <w:rPr>
          <w:noProof/>
        </w:rPr>
        <w:t>1</w:t>
      </w:r>
      <w:r>
        <w:fldChar w:fldCharType="end"/>
      </w:r>
      <w:r>
        <w:t>. ábra</w:t>
      </w:r>
      <w:bookmarkEnd w:id="5"/>
      <w:r w:rsidRPr="007F3162">
        <w:rPr>
          <w:rFonts w:cs="Times New Roman"/>
        </w:rPr>
        <w:t xml:space="preserve"> </w:t>
      </w:r>
      <w:r>
        <w:rPr>
          <w:rFonts w:cs="Times New Roman"/>
        </w:rPr>
        <w:t>Különböző stílusú</w:t>
      </w:r>
      <w:r>
        <w:rPr>
          <w:rFonts w:cs="Times New Roman"/>
        </w:rPr>
        <w:t xml:space="preserve"> ellenállás szimbólumok</w:t>
      </w:r>
      <w:r>
        <w:rPr>
          <w:rFonts w:cs="Times New Roman"/>
        </w:rPr>
        <w:br/>
        <w:t xml:space="preserve">Forrás: </w:t>
      </w:r>
      <w:r>
        <w:rPr>
          <w:rFonts w:cs="Times New Roman"/>
        </w:rPr>
        <w:fldChar w:fldCharType="begin"/>
      </w:r>
      <w:r>
        <w:rPr>
          <w:rFonts w:cs="Times New Roman"/>
        </w:rPr>
        <w:instrText xml:space="preserve"> REF _Ref88125155 \r \h </w:instrText>
      </w:r>
      <w:r>
        <w:rPr>
          <w:rFonts w:cs="Times New Roman"/>
        </w:rPr>
      </w:r>
      <w:r>
        <w:rPr>
          <w:rFonts w:cs="Times New Roman"/>
        </w:rPr>
        <w:fldChar w:fldCharType="separate"/>
      </w:r>
      <w:r>
        <w:rPr>
          <w:rFonts w:cs="Times New Roman"/>
        </w:rPr>
        <w:t>[2]</w:t>
      </w:r>
      <w:r>
        <w:rPr>
          <w:rFonts w:cs="Times New Roman"/>
        </w:rPr>
        <w:fldChar w:fldCharType="end"/>
      </w:r>
    </w:p>
    <w:p w14:paraId="54FE183A" w14:textId="11C95BB6"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7F3162">
        <w:t>[1]</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w:t>
      </w:r>
      <w:r w:rsidR="006903C3">
        <w:fldChar w:fldCharType="begin"/>
      </w:r>
      <w:r w:rsidR="006903C3">
        <w:instrText xml:space="preserve"> REF _Ref88125381 \h </w:instrText>
      </w:r>
      <w:r w:rsidR="006903C3">
        <w:fldChar w:fldCharType="separate"/>
      </w:r>
      <w:r w:rsidR="006903C3">
        <w:rPr>
          <w:noProof/>
        </w:rPr>
        <w:t>1</w:t>
      </w:r>
      <w:r w:rsidR="006903C3">
        <w:t>. ábra</w:t>
      </w:r>
      <w:r w:rsidR="006903C3">
        <w:fldChar w:fldCharType="end"/>
      </w:r>
      <w:r w:rsidR="00AB0622">
        <w:t>)</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6" w:name="_Toc88125168"/>
      <w:r>
        <w:lastRenderedPageBreak/>
        <w:t>A probléma bemutatása</w:t>
      </w:r>
      <w:bookmarkEnd w:id="6"/>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7" w:name="_Toc88125169"/>
      <w:r>
        <w:t>Képek előfeldolgozása</w:t>
      </w:r>
      <w:bookmarkEnd w:id="7"/>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8" w:name="_Toc88125170"/>
      <w:proofErr w:type="spellStart"/>
      <w:r>
        <w:t>Thresholding</w:t>
      </w:r>
      <w:bookmarkEnd w:id="8"/>
      <w:proofErr w:type="spellEnd"/>
    </w:p>
    <w:p w14:paraId="6E091292" w14:textId="42603661"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7F3162">
        <w:t>[3]</w:t>
      </w:r>
      <w:r w:rsidR="00CC641E">
        <w:fldChar w:fldCharType="end"/>
      </w:r>
      <w:r w:rsidR="004C141F">
        <w:fldChar w:fldCharType="begin"/>
      </w:r>
      <w:r w:rsidR="004C141F">
        <w:instrText xml:space="preserve"> REF _Ref67392766 \r \h </w:instrText>
      </w:r>
      <w:r w:rsidR="004C141F">
        <w:fldChar w:fldCharType="separate"/>
      </w:r>
      <w:r w:rsidR="007F3162">
        <w:t>[4]</w:t>
      </w:r>
      <w:r w:rsidR="004C141F">
        <w:fldChar w:fldCharType="end"/>
      </w:r>
    </w:p>
    <w:p w14:paraId="7C8C53BF" w14:textId="7176CC75"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7F3162">
        <w:t>[3]</w:t>
      </w:r>
      <w:r w:rsidR="00CC641E">
        <w:fldChar w:fldCharType="end"/>
      </w:r>
    </w:p>
    <w:p w14:paraId="47B870C0" w14:textId="7885FED9"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0288" behindDoc="0" locked="0" layoutInCell="1" allowOverlap="1" wp14:anchorId="37E253EB" wp14:editId="1E323CD6">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24ED5000"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DA69F4">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832434">
                              <w:rPr>
                                <w:rFonts w:ascii="Times New Roman" w:hAnsi="Times New Roman" w:cs="Times New Roman"/>
                              </w:rPr>
                              <w:t>[5]</w:t>
                            </w:r>
                            <w:r w:rsidR="00832434">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E253EB" id="_x0000_t202" coordsize="21600,21600" o:spt="202" path="m,l,21600r21600,l21600,xe">
                <v:stroke joinstyle="miter"/>
                <v:path gradientshapeok="t" o:connecttype="rect"/>
              </v:shapetype>
              <v:shape id="Szövegdoboz 9" o:spid="_x0000_s1026" type="#_x0000_t202" style="position:absolute;left:0;text-align:left;margin-left:0;margin-top:427.5pt;width:436.2pt;height:4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" stroked="f">
                <v:textbox inset="0,0,0,0">
                  <w:txbxContent>
                    <w:p w14:paraId="399EB78F" w14:textId="24ED5000"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DA69F4">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832434">
                        <w:rPr>
                          <w:rFonts w:ascii="Times New Roman" w:hAnsi="Times New Roman" w:cs="Times New Roman"/>
                        </w:rPr>
                        <w:t>[5]</w:t>
                      </w:r>
                      <w:r w:rsidR="00832434">
                        <w:rPr>
                          <w:rFonts w:ascii="Times New Roman" w:hAnsi="Times New Roman" w:cs="Times New Roman"/>
                        </w:rPr>
                        <w:fldChar w:fldCharType="end"/>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7F3162">
        <w:t>[3]</w:t>
      </w:r>
      <w:r w:rsidR="00CC641E">
        <w:fldChar w:fldCharType="end"/>
      </w:r>
    </w:p>
    <w:p w14:paraId="6CB653B8" w14:textId="49698889" w:rsidR="00C74749" w:rsidRDefault="001808E5" w:rsidP="00DB309C">
      <w:pPr>
        <w:pStyle w:val="mynormal"/>
      </w:pPr>
      <w:r>
        <w:rPr>
          <w:noProof/>
        </w:rPr>
        <w:drawing>
          <wp:anchor distT="0" distB="0" distL="114300" distR="114300" simplePos="0" relativeHeight="251658240" behindDoc="0" locked="0" layoutInCell="1" allowOverlap="1" wp14:anchorId="6AD7B7E7" wp14:editId="0854B18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7F3162">
        <w:t>[3]</w:t>
      </w:r>
      <w:r w:rsidR="00CC641E">
        <w:fldChar w:fldCharType="end"/>
      </w:r>
    </w:p>
    <w:p w14:paraId="2E75C34B" w14:textId="77777777" w:rsidR="00047FE9" w:rsidRDefault="00047FE9" w:rsidP="00047FE9">
      <w:pPr>
        <w:pStyle w:val="Cmsor3"/>
      </w:pPr>
      <w:bookmarkStart w:id="9" w:name="_Toc88125171"/>
      <w:r>
        <w:lastRenderedPageBreak/>
        <w:t>Morfológiai transzformációk</w:t>
      </w:r>
      <w:bookmarkEnd w:id="9"/>
    </w:p>
    <w:p w14:paraId="30470DF9" w14:textId="72EDB4D0"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7BED236D" w14:textId="5002EF39"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w:t>
      </w:r>
      <w:r w:rsidR="00DF407D">
        <w:t xml:space="preserve">áthalad </w:t>
      </w:r>
      <w:r>
        <w:t xml:space="preserve">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342ACB47">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60FD50E8"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DA69F4">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7F3162">
        <w:rPr>
          <w:rFonts w:ascii="Times New Roman" w:hAnsi="Times New Roman" w:cs="Times New Roman"/>
        </w:rPr>
        <w:t>[3]</w:t>
      </w:r>
      <w:r w:rsidR="0020252C" w:rsidRPr="0020252C">
        <w:rPr>
          <w:rFonts w:ascii="Times New Roman" w:hAnsi="Times New Roman" w:cs="Times New Roman"/>
        </w:rPr>
        <w:fldChar w:fldCharType="end"/>
      </w:r>
    </w:p>
    <w:p w14:paraId="74B5CB84" w14:textId="3D6D1770"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68C530B7">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42A30599"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DA69F4">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7F3162">
        <w:rPr>
          <w:rFonts w:ascii="Times New Roman" w:hAnsi="Times New Roman" w:cs="Times New Roman"/>
        </w:rPr>
        <w:t>[3]</w:t>
      </w:r>
      <w:r w:rsidRPr="00D90274">
        <w:rPr>
          <w:rFonts w:ascii="Times New Roman" w:hAnsi="Times New Roman" w:cs="Times New Roman"/>
        </w:rPr>
        <w:fldChar w:fldCharType="end"/>
      </w:r>
    </w:p>
    <w:p w14:paraId="03E3F397" w14:textId="08B5ABB6"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6B22AF6F" w14:textId="70E083A4"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22D0A004" w14:textId="2720092B"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7F3162">
        <w:t>[3]</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10" w:name="_Toc88125172"/>
      <w:r>
        <w:t>Átméretezés</w:t>
      </w:r>
      <w:bookmarkEnd w:id="10"/>
    </w:p>
    <w:p w14:paraId="174B7766" w14:textId="63BE5429"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7F3162">
        <w:t>[3]</w:t>
      </w:r>
      <w:r w:rsidR="00D600AF">
        <w:fldChar w:fldCharType="end"/>
      </w:r>
    </w:p>
    <w:p w14:paraId="7FE383BA" w14:textId="4331783A"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7F3162">
        <w:t>[3]</w:t>
      </w:r>
      <w:r w:rsidR="00D600AF">
        <w:fldChar w:fldCharType="end"/>
      </w:r>
    </w:p>
    <w:p w14:paraId="1F9DA979" w14:textId="4EB538AC"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 xml:space="preserve">Ilyen esetben </w:t>
      </w:r>
      <w:r w:rsidR="007C5EE2">
        <w:t xml:space="preserve">(tapasztalatom szerint) </w:t>
      </w:r>
      <w:r w:rsidR="00520F09">
        <w:t>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1" w:name="_Toc88125173"/>
      <w:r>
        <w:t>Forgatás</w:t>
      </w:r>
      <w:bookmarkEnd w:id="11"/>
    </w:p>
    <w:p w14:paraId="5B6EA555" w14:textId="751908DD"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7F3162">
        <w:t>[3]</w:t>
      </w:r>
      <w:r w:rsidR="000C774F">
        <w:fldChar w:fldCharType="end"/>
      </w:r>
    </w:p>
    <w:p w14:paraId="6F378FB9" w14:textId="35D58751"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7F3162">
        <w:t>[3]</w:t>
      </w:r>
      <w:r w:rsidR="000C774F">
        <w:fldChar w:fldCharType="end"/>
      </w:r>
    </w:p>
    <w:p w14:paraId="5DC3CC8A" w14:textId="6460468D" w:rsidR="00872D0E" w:rsidRDefault="00132629" w:rsidP="00872D0E">
      <w:pPr>
        <w:pStyle w:val="Cmsor3"/>
      </w:pPr>
      <w:bookmarkStart w:id="12" w:name="_Toc88125174"/>
      <w:r>
        <w:t>Perspektíva transzformáció</w:t>
      </w:r>
      <w:bookmarkEnd w:id="12"/>
    </w:p>
    <w:p w14:paraId="5ACE453B" w14:textId="46D4FADF"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7F3162">
        <w:t>[3]</w:t>
      </w:r>
      <w:r w:rsidR="00E06C74">
        <w:fldChar w:fldCharType="end"/>
      </w:r>
    </w:p>
    <w:p w14:paraId="03FD1EC2" w14:textId="63B5D16A" w:rsidR="00772709" w:rsidRPr="00872D0E" w:rsidRDefault="00132629" w:rsidP="00DB309C">
      <w:pPr>
        <w:pStyle w:val="mynormal"/>
      </w:pPr>
      <w:r>
        <w:t xml:space="preserve">A transzformációhoz szükség van egy </w:t>
      </w:r>
      <m:oMath>
        <m:r>
          <w:rPr>
            <w:rFonts w:ascii="Cambria Math" w:hAnsi="Cambria Math"/>
          </w:rPr>
          <m:t>3</m:t>
        </m:r>
        <m:r>
          <w:rPr>
            <w:rFonts w:ascii="Cambria Math" w:hAnsi="Cambria Math"/>
          </w:rPr>
          <m:t>×</m:t>
        </m:r>
        <m:r>
          <w:rPr>
            <w:rFonts w:ascii="Cambria Math" w:hAnsi="Cambria Math"/>
          </w:rPr>
          <m:t>3</m:t>
        </m:r>
      </m:oMath>
      <w:r>
        <w:t xml:space="preserve">-as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7F3162">
        <w:t>[3]</w:t>
      </w:r>
      <w:r w:rsidR="00E06C74">
        <w:fldChar w:fldCharType="end"/>
      </w:r>
    </w:p>
    <w:p w14:paraId="290A5D62" w14:textId="5E1E2D9E" w:rsidR="001F6C6C" w:rsidRDefault="00EE05ED" w:rsidP="00EE0933">
      <w:pPr>
        <w:pStyle w:val="Cmsor2"/>
      </w:pPr>
      <w:bookmarkStart w:id="13" w:name="_Toc88125175"/>
      <w:r>
        <w:t>Kontúrkeresés</w:t>
      </w:r>
      <w:bookmarkEnd w:id="13"/>
    </w:p>
    <w:p w14:paraId="38D02976" w14:textId="0A7569EB"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7F3162">
        <w:t>[4]</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6FEAD91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66E42CBF"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DA69F4">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7F3162">
        <w:rPr>
          <w:rFonts w:ascii="Times New Roman" w:hAnsi="Times New Roman" w:cs="Times New Roman"/>
        </w:rPr>
        <w:t>[4]</w:t>
      </w:r>
      <w:r w:rsidRPr="003B7AEE">
        <w:rPr>
          <w:rFonts w:ascii="Times New Roman" w:hAnsi="Times New Roman" w:cs="Times New Roman"/>
        </w:rPr>
        <w:fldChar w:fldCharType="end"/>
      </w:r>
    </w:p>
    <w:p w14:paraId="45497B4A" w14:textId="27197A7A"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7F3162">
        <w:t>[3]</w:t>
      </w:r>
      <w:r w:rsidR="00D600AF">
        <w:fldChar w:fldCharType="end"/>
      </w:r>
      <w:r w:rsidR="00D600AF">
        <w:fldChar w:fldCharType="begin"/>
      </w:r>
      <w:r w:rsidR="00D600AF">
        <w:instrText xml:space="preserve"> REF _Ref67392766 \r \h </w:instrText>
      </w:r>
      <w:r w:rsidR="00D600AF">
        <w:fldChar w:fldCharType="separate"/>
      </w:r>
      <w:r w:rsidR="007F3162">
        <w:t>[4]</w:t>
      </w:r>
      <w:r w:rsidR="00D600AF">
        <w:fldChar w:fldCharType="end"/>
      </w:r>
    </w:p>
    <w:p w14:paraId="4717CFEA" w14:textId="1C867E56"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7F3162">
        <w:t>[4]</w:t>
      </w:r>
      <w:r w:rsidR="00A72F93">
        <w:fldChar w:fldCharType="end"/>
      </w:r>
    </w:p>
    <w:p w14:paraId="77901262" w14:textId="77777777" w:rsidR="00BA2362" w:rsidRDefault="00BA2362" w:rsidP="00BA2362">
      <w:pPr>
        <w:pStyle w:val="Cmsor2"/>
      </w:pPr>
      <w:bookmarkStart w:id="14" w:name="_Toc88125176"/>
      <w:proofErr w:type="spellStart"/>
      <w:r>
        <w:t>Canny</w:t>
      </w:r>
      <w:proofErr w:type="spellEnd"/>
      <w:r>
        <w:t xml:space="preserve"> éldetektálás</w:t>
      </w:r>
      <w:bookmarkEnd w:id="14"/>
    </w:p>
    <w:p w14:paraId="6D1E1EC1" w14:textId="7BC282FB" w:rsidR="00BA2362" w:rsidRDefault="00BA2362" w:rsidP="00BA2362">
      <w:pPr>
        <w:pStyle w:val="mynormal"/>
      </w:pPr>
      <w:r>
        <w:t xml:space="preserve">A </w:t>
      </w:r>
      <w:proofErr w:type="spellStart"/>
      <w:r>
        <w:t>canny</w:t>
      </w:r>
      <w:proofErr w:type="spellEnd"/>
      <w:r>
        <w:t xml:space="preserve">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w:t>
      </w:r>
      <w:proofErr w:type="spellStart"/>
      <w:r>
        <w:t>canny</w:t>
      </w:r>
      <w:proofErr w:type="spellEnd"/>
      <w:r>
        <w:t xml:space="preserve"> </w:t>
      </w:r>
      <m:oMath>
        <m:r>
          <w:rPr>
            <w:rFonts w:ascii="Cambria Math" w:hAnsi="Cambria Math"/>
          </w:rPr>
          <m:t>2</m:t>
        </m:r>
        <m:r>
          <w:rPr>
            <w:rFonts w:ascii="Cambria Math" w:hAnsi="Cambria Math"/>
          </w:rPr>
          <m:t>×</m:t>
        </m:r>
        <m:r>
          <w:rPr>
            <w:rFonts w:ascii="Cambria Math" w:hAnsi="Cambria Math"/>
          </w:rPr>
          <m:t>2</m:t>
        </m:r>
      </m:oMath>
      <w:r>
        <w:t>-es szomszédos területeket használ a számításra, így az azok közötti gradiens kiszámítható több irányban is (vízszintes, függőleges, átlós). Harmadik lépésben nem-maximum szűrés (</w:t>
      </w:r>
      <w:proofErr w:type="gramStart"/>
      <w:r>
        <w:t>non-maximum</w:t>
      </w:r>
      <w:proofErr w:type="gramEnd"/>
      <w:r>
        <w:t xml:space="preserve"> </w:t>
      </w:r>
      <w:proofErr w:type="spellStart"/>
      <w:r>
        <w:t>suppression</w:t>
      </w:r>
      <w:proofErr w:type="spellEnd"/>
      <w:r>
        <w:t xml:space="preserve"> – NMS) van alkalmazva, amely célja, hogy minden élt csak egy vonal képviseljen. </w:t>
      </w:r>
      <w:r>
        <w:fldChar w:fldCharType="begin"/>
      </w:r>
      <w:r>
        <w:instrText xml:space="preserve"> REF _Ref87091284 \r \h </w:instrText>
      </w:r>
      <w:r>
        <w:fldChar w:fldCharType="separate"/>
      </w:r>
      <w:r w:rsidR="007F3162">
        <w:t>[5]</w:t>
      </w:r>
      <w:r>
        <w:fldChar w:fldCharType="end"/>
      </w:r>
    </w:p>
    <w:p w14:paraId="2F76A768" w14:textId="2657C337" w:rsidR="001C74DC" w:rsidRDefault="00BA2362" w:rsidP="00BA2362">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7F3162">
        <w:t>[5]</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1F96FD75">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18B70266"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DA69F4">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xml:space="preserve">. ábra: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7F3162">
        <w:rPr>
          <w:rFonts w:ascii="Times New Roman" w:hAnsi="Times New Roman" w:cs="Times New Roman"/>
        </w:rPr>
        <w:t>[3]</w:t>
      </w:r>
      <w:r w:rsidRPr="00C36395">
        <w:rPr>
          <w:rFonts w:ascii="Times New Roman" w:hAnsi="Times New Roman" w:cs="Times New Roman"/>
        </w:rPr>
        <w:fldChar w:fldCharType="end"/>
      </w:r>
    </w:p>
    <w:p w14:paraId="7746448E" w14:textId="081F7760" w:rsidR="00F72713" w:rsidRDefault="00D5524F" w:rsidP="00EE0933">
      <w:pPr>
        <w:pStyle w:val="Cmsor2"/>
      </w:pPr>
      <w:bookmarkStart w:id="15" w:name="_Toc88125177"/>
      <w:proofErr w:type="spellStart"/>
      <w:r>
        <w:t>Hough</w:t>
      </w:r>
      <w:proofErr w:type="spellEnd"/>
      <w:r w:rsidR="007B7ABD">
        <w:t xml:space="preserve"> transzformáció</w:t>
      </w:r>
      <w:bookmarkEnd w:id="15"/>
    </w:p>
    <w:p w14:paraId="5CB0EEA6" w14:textId="1C9221FC"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p>
    <w:p w14:paraId="337E1F03" w14:textId="6A0BFD03"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4DFD5DE4"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7F3162">
        <w:t>[3]</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250D6C67"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3A007797"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p>
    <w:p w14:paraId="50EADE5D" w14:textId="66B85B53"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5EEF8E5C"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p>
    <w:p w14:paraId="5332FA2C" w14:textId="116F7DCC" w:rsidR="008E6736" w:rsidRDefault="001C74DC" w:rsidP="00DB309C">
      <w:pPr>
        <w:pStyle w:val="mynormal"/>
      </w:pPr>
      <w:r>
        <w:rPr>
          <w:noProof/>
        </w:rPr>
        <mc:AlternateContent>
          <mc:Choice Requires="wps">
            <w:drawing>
              <wp:anchor distT="0" distB="0" distL="114300" distR="114300" simplePos="0" relativeHeight="251669504" behindDoc="0" locked="0" layoutInCell="1" allowOverlap="1" wp14:anchorId="4D3FFA0E" wp14:editId="7E862AAC">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4D5B6305"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DA69F4">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F687B">
                              <w:rPr>
                                <w:rFonts w:ascii="Times New Roman" w:hAnsi="Times New Roman" w:cs="Times New Roman"/>
                              </w:rPr>
                              <w:t>[2]</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7" type="#_x0000_t202" style="position:absolute;left:0;text-align:left;margin-left:0;margin-top:175.2pt;width:439.35pt;height:47.4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" stroked="f">
                <v:textbox inset="0,0,0,0">
                  <w:txbxContent>
                    <w:p w14:paraId="64C189D4" w14:textId="4D5B6305"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DA69F4">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F687B">
                        <w:rPr>
                          <w:rFonts w:ascii="Times New Roman" w:hAnsi="Times New Roman" w:cs="Times New Roman"/>
                        </w:rPr>
                        <w:t>[2]</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67456" behindDoc="0" locked="0" layoutInCell="1" allowOverlap="1" wp14:anchorId="6E508D0D" wp14:editId="7C1FF906">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7F3162" w:rsidRPr="007F3162">
        <w:rPr>
          <w:noProof/>
        </w:rPr>
        <w:t>8</w:t>
      </w:r>
      <w:r w:rsidR="007F3162" w:rsidRPr="007F3162">
        <w:t xml:space="preserve">. </w:t>
      </w:r>
      <w:r w:rsidR="007F3162" w:rsidRPr="007F3162">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7F3162">
        <w:t>[3]</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1A154C9">
            <wp:extent cx="5083171" cy="3848100"/>
            <wp:effectExtent l="0" t="0" r="381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893" cy="3853946"/>
                    </a:xfrm>
                    <a:prstGeom prst="rect">
                      <a:avLst/>
                    </a:prstGeom>
                    <a:noFill/>
                    <a:ln>
                      <a:noFill/>
                    </a:ln>
                  </pic:spPr>
                </pic:pic>
              </a:graphicData>
            </a:graphic>
          </wp:inline>
        </w:drawing>
      </w:r>
    </w:p>
    <w:bookmarkStart w:id="16" w:name="_Ref87781147"/>
    <w:p w14:paraId="6C7A4C34" w14:textId="3D50DCBA"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DA69F4">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6"/>
      <w:r w:rsidRPr="00C36395">
        <w:rPr>
          <w:rFonts w:ascii="Times New Roman" w:hAnsi="Times New Roman" w:cs="Times New Roman"/>
          <w:i w:val="0"/>
          <w:iCs w:val="0"/>
        </w:rPr>
        <w:t xml:space="preserve">: Valószínűségi </w:t>
      </w:r>
      <w:proofErr w:type="spellStart"/>
      <w:r w:rsidRPr="00C36395">
        <w:rPr>
          <w:rFonts w:ascii="Times New Roman" w:hAnsi="Times New Roman" w:cs="Times New Roman"/>
          <w:i w:val="0"/>
          <w:iCs w:val="0"/>
        </w:rPr>
        <w:t>Hough</w:t>
      </w:r>
      <w:proofErr w:type="spellEnd"/>
      <w:r w:rsidRPr="00C36395">
        <w:rPr>
          <w:rFonts w:ascii="Times New Roman" w:hAnsi="Times New Roman" w:cs="Times New Roman"/>
          <w:i w:val="0"/>
          <w:iCs w:val="0"/>
        </w:rPr>
        <w:t xml:space="preserve">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 xml:space="preserve">előzetes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7F3162">
        <w:rPr>
          <w:rFonts w:ascii="Times New Roman" w:hAnsi="Times New Roman" w:cs="Times New Roman"/>
        </w:rPr>
        <w:t>[3]</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7" w:name="_Toc88125178"/>
      <w:r>
        <w:lastRenderedPageBreak/>
        <w:t>Gépi tanulás</w:t>
      </w:r>
      <w:bookmarkEnd w:id="17"/>
    </w:p>
    <w:p w14:paraId="6892A6DA" w14:textId="47C63CC0"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5C66939E" w14:textId="2034CCE0"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20B1026B" w14:textId="51D694D9"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04C44A8D" w14:textId="5136DC6E"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6390CBBE" w14:textId="3799EB06"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042A5548" w14:textId="1A1B4686"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 xml:space="preserve">Ez a fejlődés lehetővé teszi a digitalizáló szoftverek pontosságának javítását, valamint az öntanulásnak köszönhetően egy algoritmust nem kell megváltoztatni, új funkciókkal kibővíteni, ha a digitalizálni kívánt </w:t>
      </w:r>
      <w:r w:rsidR="005F1F7F">
        <w:lastRenderedPageBreak/>
        <w:t>dokumentumhoz újabb felismerendő elemek kerülnek</w:t>
      </w:r>
      <w:r w:rsidR="00515F6F">
        <w:t>, elég csak betanítani rá az algoritmust.</w:t>
      </w:r>
      <w:r w:rsidR="000E2326">
        <w:t xml:space="preserve"> Ez tűnhet hátránynak is, mivel a tanítás általában nem rövid időt vesz igénybe (projekttől 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7F3162">
        <w:t>[6]</w:t>
      </w:r>
      <w:r w:rsidR="00CB30E2">
        <w:fldChar w:fldCharType="end"/>
      </w:r>
    </w:p>
    <w:p w14:paraId="620605C9" w14:textId="33E78FA4" w:rsidR="00EB074C" w:rsidRDefault="00EB074C" w:rsidP="00EE0933">
      <w:pPr>
        <w:pStyle w:val="Cmsor2"/>
      </w:pPr>
      <w:bookmarkStart w:id="18" w:name="_Toc88125179"/>
      <w:r>
        <w:t>Neurális hálózatok</w:t>
      </w:r>
      <w:bookmarkEnd w:id="18"/>
    </w:p>
    <w:p w14:paraId="54691F4E" w14:textId="2FF94991" w:rsidR="00373637" w:rsidRPr="008D3A02" w:rsidRDefault="00D114A1" w:rsidP="00373637">
      <w:pPr>
        <w:pStyle w:val="Cmsor3"/>
      </w:pPr>
      <w:bookmarkStart w:id="19" w:name="_Toc88125180"/>
      <w:r>
        <w:t>Általános b</w:t>
      </w:r>
      <w:r w:rsidR="00373637">
        <w:t>emutatás</w:t>
      </w:r>
      <w:bookmarkEnd w:id="19"/>
    </w:p>
    <w:p w14:paraId="67FC850B" w14:textId="31FC9499"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p>
    <w:p w14:paraId="533363BE" w14:textId="481F07A4" w:rsidR="00EB074C" w:rsidRDefault="00373637" w:rsidP="00373637">
      <w:pPr>
        <w:pStyle w:val="Cmsor3"/>
      </w:pPr>
      <w:bookmarkStart w:id="20" w:name="_Toc88125181"/>
      <w:r>
        <w:t>Felépítés</w:t>
      </w:r>
      <w:bookmarkEnd w:id="20"/>
    </w:p>
    <w:p w14:paraId="4AB13646" w14:textId="699C9287"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565FC487" w14:textId="6851AC69"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 xml:space="preserve">Ennél a feladatnál jelenik meg a gépi tanulás, amely által különböző </w:t>
      </w:r>
      <w:r w:rsidR="00343C40">
        <w:lastRenderedPageBreak/>
        <w:t>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r w:rsidR="00CE2A8A">
        <w:fldChar w:fldCharType="begin"/>
      </w:r>
      <w:r w:rsidR="00CE2A8A">
        <w:instrText xml:space="preserve"> REF _Ref88037728 \r \h </w:instrText>
      </w:r>
      <w:r w:rsidR="00CE2A8A">
        <w:fldChar w:fldCharType="separate"/>
      </w:r>
      <w:r w:rsidR="007F3162">
        <w:t>[19]</w:t>
      </w:r>
      <w:r w:rsidR="00CE2A8A">
        <w:fldChar w:fldCharType="end"/>
      </w:r>
      <w:r w:rsidR="00AF2D53">
        <w:fldChar w:fldCharType="begin"/>
      </w:r>
      <w:r w:rsidR="00AF2D53">
        <w:instrText xml:space="preserve"> REF _Ref67392942 \r \h </w:instrText>
      </w:r>
      <w:r w:rsidR="00AF2D53">
        <w:fldChar w:fldCharType="separate"/>
      </w:r>
      <w:r w:rsidR="007F3162">
        <w:t>[8]</w:t>
      </w:r>
      <w:r w:rsidR="00AF2D53">
        <w:fldChar w:fldCharType="end"/>
      </w:r>
    </w:p>
    <w:p w14:paraId="0876F742" w14:textId="3F5AEDD8" w:rsidR="0090172E" w:rsidRDefault="00B72888" w:rsidP="00DB309C">
      <w:pPr>
        <w:pStyle w:val="mynormal"/>
      </w:pPr>
      <w:r>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7F3162">
        <w:t>[9]</w:t>
      </w:r>
      <w:r w:rsidR="00AF2D53">
        <w:fldChar w:fldCharType="end"/>
      </w:r>
    </w:p>
    <w:p w14:paraId="1B2C6AEC" w14:textId="603957A4"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7F3162">
        <w:t>[7]</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2576" behindDoc="0" locked="0" layoutInCell="1" allowOverlap="1" wp14:anchorId="43E9E929" wp14:editId="553E9BBA">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1E733903"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DA69F4">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8" type="#_x0000_t202" style="position:absolute;left:0;text-align:left;margin-left:0;margin-top:250.55pt;width:438.8pt;height:57.6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AA9T21PQIAAG0EAAAOAAAA&#10;AAAAAAAAAAAAAC4CAABkcnMvZTJvRG9jLnhtbFBLAQItABQABgAIAAAAIQBF6peA3gAAAAgBAAAP&#10;AAAAAAAAAAAAAAAAAJcEAABkcnMvZG93bnJldi54bWxQSwUGAAAAAAQABADzAAAAogUAAAAA&#10;" stroked="f">
                <v:textbox inset="0,0,0,0">
                  <w:txbxContent>
                    <w:p w14:paraId="28A37545" w14:textId="1E733903"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DA69F4">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C6FD414" wp14:editId="5DE92063">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53C18469"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p>
    <w:p w14:paraId="0DC292A9" w14:textId="4FDAFCEF" w:rsidR="00127D79" w:rsidRDefault="00127D79" w:rsidP="00DB309C">
      <w:pPr>
        <w:pStyle w:val="mynormal"/>
      </w:pPr>
      <w:r>
        <w:lastRenderedPageBreak/>
        <w:t>A rejtett rétegek a bemenet és a kimeneti réteg között dolgozza fel, alakítja át az 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p>
    <w:p w14:paraId="5F17FA81" w14:textId="19733944"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p>
    <w:p w14:paraId="55A09999" w14:textId="6F024644" w:rsidR="00166D9F" w:rsidRDefault="0090172E" w:rsidP="00DB309C">
      <w:pPr>
        <w:pStyle w:val="mynormal"/>
      </w:pPr>
      <w:r>
        <w:t xml:space="preserve">A neurális hálózatokat,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7F3162">
        <w:t>[8]</w:t>
      </w:r>
      <w:r w:rsidR="00A40D84">
        <w:fldChar w:fldCharType="end"/>
      </w:r>
      <w:r w:rsidR="00B052A8">
        <w:t>:</w:t>
      </w:r>
    </w:p>
    <w:p w14:paraId="130F9CE3" w14:textId="556D83AC" w:rsidR="00B052A8" w:rsidRDefault="000D7C29" w:rsidP="00DB309C">
      <w:pPr>
        <w:pStyle w:val="mynormal"/>
        <w:numPr>
          <w:ilvl w:val="0"/>
          <w:numId w:val="7"/>
        </w:numPr>
        <w:spacing w:after="0"/>
        <w:ind w:left="1173" w:hanging="357"/>
      </w:pPr>
      <w:r>
        <w:t xml:space="preserve">Előrecsatolt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6F5EF3A3"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7F3162">
        <w:t>[8]</w:t>
      </w:r>
      <w:r w:rsidR="00A40D84">
        <w:fldChar w:fldCharType="end"/>
      </w:r>
    </w:p>
    <w:p w14:paraId="3BE3F3B0" w14:textId="57BA3BED" w:rsidR="00166D9F" w:rsidRDefault="000A53CB" w:rsidP="000A53CB">
      <w:pPr>
        <w:pStyle w:val="Cmsor3"/>
      </w:pPr>
      <w:bookmarkStart w:id="21" w:name="_Toc88125182"/>
      <w:r>
        <w:t>Tanítás és tesztelés</w:t>
      </w:r>
      <w:bookmarkEnd w:id="21"/>
    </w:p>
    <w:p w14:paraId="4CB2340F" w14:textId="1863E763"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r w:rsidR="00FE4B62">
        <w:fldChar w:fldCharType="begin"/>
      </w:r>
      <w:r w:rsidR="00FE4B62">
        <w:instrText xml:space="preserve"> REF _Ref67392942 \r \h </w:instrText>
      </w:r>
      <w:r w:rsidR="00FE4B62">
        <w:fldChar w:fldCharType="separate"/>
      </w:r>
      <w:r w:rsidR="007F3162">
        <w:t>[8]</w:t>
      </w:r>
      <w:r w:rsidR="00FE4B62">
        <w:fldChar w:fldCharType="end"/>
      </w:r>
    </w:p>
    <w:p w14:paraId="432CF9DB" w14:textId="3AFF1D54"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r w:rsidR="00FE4B62">
        <w:fldChar w:fldCharType="begin"/>
      </w:r>
      <w:r w:rsidR="00FE4B62">
        <w:instrText xml:space="preserve"> REF _Ref67392942 \r \h </w:instrText>
      </w:r>
      <w:r w:rsidR="00FE4B62">
        <w:fldChar w:fldCharType="separate"/>
      </w:r>
      <w:r w:rsidR="007F3162">
        <w:t>[8]</w:t>
      </w:r>
      <w:r w:rsidR="00FE4B62">
        <w:fldChar w:fldCharType="end"/>
      </w:r>
    </w:p>
    <w:p w14:paraId="0C4196DE" w14:textId="783C8911" w:rsidR="00852333" w:rsidRDefault="005E0A1D" w:rsidP="00DB309C">
      <w:pPr>
        <w:pStyle w:val="mynormal"/>
      </w:pPr>
      <w:r>
        <w:lastRenderedPageBreak/>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r w:rsidR="00FE4B62">
        <w:fldChar w:fldCharType="begin"/>
      </w:r>
      <w:r w:rsidR="00FE4B62">
        <w:instrText xml:space="preserve"> REF _Ref67392942 \r \h </w:instrText>
      </w:r>
      <w:r w:rsidR="00FE4B62">
        <w:fldChar w:fldCharType="separate"/>
      </w:r>
      <w:r w:rsidR="007F3162">
        <w:t>[8]</w:t>
      </w:r>
      <w:r w:rsidR="00FE4B62">
        <w:fldChar w:fldCharType="end"/>
      </w:r>
    </w:p>
    <w:p w14:paraId="177DC136" w14:textId="0BEE422B"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48B50E83" w14:textId="4A210155"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2135AC36" w14:textId="11E879CD"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1EA9105B" w14:textId="654789D7"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75015552" w14:textId="3CDAD4BC"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w:t>
      </w:r>
      <w:r w:rsidR="00504150">
        <w:lastRenderedPageBreak/>
        <w:t xml:space="preserve">hálózat tanulási, és felismerési teljesítményét, megbízhatóságát. </w:t>
      </w:r>
      <w:r w:rsidR="00BF4310">
        <w:t>Túl kevés neuron által nem 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7F3162">
        <w:t>[7]</w:t>
      </w:r>
      <w:r w:rsidR="008C5132">
        <w:fldChar w:fldCharType="end"/>
      </w:r>
    </w:p>
    <w:p w14:paraId="6BBA92E0" w14:textId="10EFC0E0"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7F3162">
        <w:t>[7]</w:t>
      </w:r>
      <w:r w:rsidR="00090737">
        <w:fldChar w:fldCharType="end"/>
      </w:r>
    </w:p>
    <w:p w14:paraId="03E07FA6" w14:textId="13B06611" w:rsidR="00EB074C" w:rsidRDefault="00EB074C" w:rsidP="00EE0933">
      <w:pPr>
        <w:pStyle w:val="Cmsor2"/>
      </w:pPr>
      <w:bookmarkStart w:id="22" w:name="_Toc88125183"/>
      <w:proofErr w:type="spellStart"/>
      <w:r>
        <w:t>Konvolúciós</w:t>
      </w:r>
      <w:proofErr w:type="spellEnd"/>
      <w:r>
        <w:t xml:space="preserve"> neurális hálózatok</w:t>
      </w:r>
      <w:bookmarkEnd w:id="22"/>
    </w:p>
    <w:p w14:paraId="085B19A4" w14:textId="662EAF92"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p>
    <w:p w14:paraId="7B0B071A" w14:textId="6683C5E2"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7F3162">
        <w:t>[11]</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7FE76908"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7F3162">
        <w:t>[11]</w:t>
      </w:r>
      <w:r w:rsidR="00A23C21">
        <w:fldChar w:fldCharType="end"/>
      </w:r>
    </w:p>
    <w:p w14:paraId="2ECC45A5" w14:textId="77777777" w:rsidR="00170B8F" w:rsidRDefault="00170B8F" w:rsidP="00170B8F">
      <w:pPr>
        <w:pStyle w:val="mynormal"/>
        <w:keepNext/>
        <w:ind w:firstLine="0"/>
      </w:pPr>
      <w:r>
        <w:rPr>
          <w:noProof/>
        </w:rPr>
        <w:lastRenderedPageBreak/>
        <w:drawing>
          <wp:inline distT="0" distB="0" distL="0" distR="0" wp14:anchorId="0078DF94" wp14:editId="538C4C6E">
            <wp:extent cx="5579745" cy="1884680"/>
            <wp:effectExtent l="0" t="0" r="1905" b="127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884680"/>
                    </a:xfrm>
                    <a:prstGeom prst="rect">
                      <a:avLst/>
                    </a:prstGeom>
                    <a:noFill/>
                    <a:ln>
                      <a:noFill/>
                    </a:ln>
                  </pic:spPr>
                </pic:pic>
              </a:graphicData>
            </a:graphic>
          </wp:inline>
        </w:drawing>
      </w:r>
    </w:p>
    <w:p w14:paraId="6BB54CA4" w14:textId="6DB659B0" w:rsidR="00170B8F" w:rsidRDefault="00170B8F" w:rsidP="00170B8F">
      <w:pPr>
        <w:pStyle w:val="Kpalrs"/>
        <w:jc w:val="center"/>
      </w:pPr>
      <w:fldSimple w:instr=" SEQ ábra \* ARABIC ">
        <w:r w:rsidR="00DA69F4">
          <w:rPr>
            <w:noProof/>
          </w:rPr>
          <w:t>10</w:t>
        </w:r>
      </w:fldSimple>
      <w:r>
        <w:t xml:space="preserve">. ábra: </w:t>
      </w:r>
      <w:proofErr w:type="spellStart"/>
      <w:r>
        <w:t>Konvolúciós</w:t>
      </w:r>
      <w:proofErr w:type="spellEnd"/>
      <w:r>
        <w:t xml:space="preserve"> neurális hálózat</w:t>
      </w:r>
      <w:r>
        <w:br/>
        <w:t xml:space="preserve">Forrás: </w:t>
      </w:r>
      <w:r w:rsidR="00C81F3C">
        <w:fldChar w:fldCharType="begin"/>
      </w:r>
      <w:r w:rsidR="00C81F3C">
        <w:instrText xml:space="preserve"> REF _Ref88125991 \r \h </w:instrText>
      </w:r>
      <w:r w:rsidR="00C81F3C">
        <w:fldChar w:fldCharType="separate"/>
      </w:r>
      <w:r w:rsidR="00C81F3C">
        <w:t>[12]</w:t>
      </w:r>
      <w:r w:rsidR="00C81F3C">
        <w:fldChar w:fldCharType="end"/>
      </w:r>
    </w:p>
    <w:p w14:paraId="301F2BC5" w14:textId="508B5757" w:rsidR="00A75A3A" w:rsidRPr="0061167A" w:rsidRDefault="00381539" w:rsidP="00983390">
      <w:pPr>
        <w:pStyle w:val="mynormal"/>
        <w:ind w:firstLine="426"/>
      </w:pPr>
      <w:r>
        <w:t xml:space="preserve">A </w:t>
      </w:r>
      <w:proofErr w:type="spellStart"/>
      <w:r w:rsidRPr="000F61ED">
        <w:t>konvolúciós</w:t>
      </w:r>
      <w:proofErr w:type="spellEnd"/>
      <w:r w:rsidRPr="000F61ED">
        <w:t xml:space="preserve"> réteg</w:t>
      </w:r>
      <w:r>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t xml:space="preserve"> tartalmaz, amelyek a bemeneti kép </w:t>
      </w:r>
      <w:r w:rsidR="004059FC">
        <w:t>feldolgozására</w:t>
      </w:r>
      <w:r>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 xml:space="preserve">A kernel mérete általában </w:t>
      </w:r>
      <m:oMath>
        <m:r>
          <w:rPr>
            <w:rFonts w:ascii="Cambria Math" w:hAnsi="Cambria Math"/>
          </w:rPr>
          <m:t>3</m:t>
        </m:r>
        <m:r>
          <w:rPr>
            <w:rFonts w:ascii="Cambria Math" w:hAnsi="Cambria Math"/>
          </w:rPr>
          <m:t>×</m:t>
        </m:r>
        <m:r>
          <w:rPr>
            <w:rFonts w:ascii="Cambria Math" w:hAnsi="Cambria Math"/>
          </w:rPr>
          <m:t>3</m:t>
        </m:r>
      </m:oMath>
      <w:r w:rsidR="00DE6A6F">
        <w:t xml:space="preserve">, azonban a gyakorlatban előfordul </w:t>
      </w:r>
      <m:oMath>
        <m:r>
          <w:rPr>
            <w:rFonts w:ascii="Cambria Math" w:hAnsi="Cambria Math"/>
          </w:rPr>
          <m:t>5</m:t>
        </m:r>
        <m:r>
          <w:rPr>
            <w:rFonts w:ascii="Cambria Math" w:hAnsi="Cambria Math"/>
          </w:rPr>
          <m:t>×</m:t>
        </m:r>
        <m:r>
          <w:rPr>
            <w:rFonts w:ascii="Cambria Math" w:hAnsi="Cambria Math"/>
          </w:rPr>
          <m:t>5</m:t>
        </m:r>
      </m:oMath>
      <w:r w:rsidR="00DE6A6F">
        <w:t xml:space="preserve"> vagy </w:t>
      </w:r>
      <m:oMath>
        <m:r>
          <w:rPr>
            <w:rFonts w:ascii="Cambria Math" w:hAnsi="Cambria Math"/>
          </w:rPr>
          <m:t>7</m:t>
        </m:r>
        <m:r>
          <w:rPr>
            <w:rFonts w:ascii="Cambria Math" w:hAnsi="Cambria Math"/>
          </w:rPr>
          <m:t>×</m:t>
        </m:r>
        <m:r>
          <w:rPr>
            <w:rFonts w:ascii="Cambria Math" w:hAnsi="Cambria Math"/>
          </w:rPr>
          <m:t>7</m:t>
        </m:r>
      </m:oMath>
      <w:r w:rsidR="00DE6A6F">
        <w:t xml:space="preserve">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fldChar w:fldCharType="begin"/>
      </w:r>
      <w:r w:rsidR="00A23C21">
        <w:instrText xml:space="preserve"> REF _Ref67393025 \r \h </w:instrText>
      </w:r>
      <w:r w:rsidR="00A23C21">
        <w:fldChar w:fldCharType="separate"/>
      </w:r>
      <w:r w:rsidR="007F3162">
        <w:t>[11]</w:t>
      </w:r>
      <w:r w:rsidR="00A23C21">
        <w:fldChar w:fldCharType="end"/>
      </w:r>
    </w:p>
    <w:p w14:paraId="32A8F5BC" w14:textId="0588C21C"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Segítségével 0 értékek lesznek fűzve a bemenet minden 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t xml:space="preserve"> </w:t>
      </w:r>
    </w:p>
    <w:p w14:paraId="7577346B" w14:textId="00D2AA1E"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 xml:space="preserve">Ez általában 1, mivel ilyen esetben az </w:t>
      </w:r>
      <w:r w:rsidR="00D50B6A">
        <w:lastRenderedPageBreak/>
        <w:t>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t xml:space="preserve"> </w:t>
      </w:r>
    </w:p>
    <w:p w14:paraId="023C238E" w14:textId="007C1AE1"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t xml:space="preserve"> </w:t>
      </w:r>
    </w:p>
    <w:p w14:paraId="6B19CB4B" w14:textId="75156986"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w:t>
      </w:r>
      <m:oMath>
        <m:r>
          <w:rPr>
            <w:rFonts w:ascii="Cambria Math" w:hAnsi="Cambria Math"/>
          </w:rPr>
          <m:t>2</m:t>
        </m:r>
        <m:r>
          <w:rPr>
            <w:rFonts w:ascii="Cambria Math" w:hAnsi="Cambria Math"/>
          </w:rPr>
          <m:t>×</m:t>
        </m:r>
        <m:r>
          <w:rPr>
            <w:rFonts w:ascii="Cambria Math" w:hAnsi="Cambria Math"/>
          </w:rPr>
          <m:t>2</m:t>
        </m:r>
      </m:oMath>
      <w:r w:rsidR="0096139A">
        <w:t xml:space="preserve">. Ilyen esetben az első </w:t>
      </w:r>
      <m:oMath>
        <m:r>
          <w:rPr>
            <w:rFonts w:ascii="Cambria Math" w:hAnsi="Cambria Math"/>
          </w:rPr>
          <m:t>2</m:t>
        </m:r>
        <m:r>
          <w:rPr>
            <w:rFonts w:ascii="Cambria Math" w:hAnsi="Cambria Math"/>
          </w:rPr>
          <m:t>×</m:t>
        </m:r>
        <m:r>
          <w:rPr>
            <w:rFonts w:ascii="Cambria Math" w:hAnsi="Cambria Math"/>
          </w:rPr>
          <m:t>2</m:t>
        </m:r>
      </m:oMath>
      <w:r w:rsidR="0096139A">
        <w:t xml:space="preserve">-es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fldChar w:fldCharType="begin"/>
      </w:r>
      <w:r w:rsidR="00A23C21">
        <w:instrText xml:space="preserve"> REF _Ref67393025 \r \h </w:instrText>
      </w:r>
      <w:r w:rsidR="00A23C21">
        <w:fldChar w:fldCharType="separate"/>
      </w:r>
      <w:r w:rsidR="007F3162">
        <w:t>[11]</w:t>
      </w:r>
      <w:r w:rsidR="00A23C21">
        <w:fldChar w:fldCharType="end"/>
      </w:r>
    </w:p>
    <w:p w14:paraId="7028B925" w14:textId="2B4AE5EE"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t xml:space="preserve"> </w:t>
      </w:r>
    </w:p>
    <w:p w14:paraId="065AF63C" w14:textId="21C8A864"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A legvégső teljesen csatolt rétegben általában annyi kimenet van, amennyi osztály van osztályozás esetén, és minden kimenet megadja, hogy mekkora esély van arra, hogy a 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7F3162">
        <w:t>[10]</w:t>
      </w:r>
      <w:r w:rsidR="00A23C21">
        <w:fldChar w:fldCharType="end"/>
      </w:r>
      <w:r w:rsidR="00A23C21">
        <w:fldChar w:fldCharType="begin"/>
      </w:r>
      <w:r w:rsidR="00A23C21">
        <w:instrText xml:space="preserve"> REF _Ref67393025 \r \h </w:instrText>
      </w:r>
      <w:r w:rsidR="00A23C21">
        <w:fldChar w:fldCharType="separate"/>
      </w:r>
      <w:r w:rsidR="007F3162">
        <w:t>[11]</w:t>
      </w:r>
      <w:r w:rsidR="00A23C21">
        <w:fldChar w:fldCharType="end"/>
      </w:r>
    </w:p>
    <w:p w14:paraId="05DF2B45" w14:textId="5EA70157" w:rsidR="0068179A" w:rsidRDefault="0068179A" w:rsidP="00EE0933">
      <w:pPr>
        <w:pStyle w:val="Cmsor2"/>
      </w:pPr>
      <w:bookmarkStart w:id="23" w:name="_Toc88125184"/>
      <w:r>
        <w:t>Hasonló munkák</w:t>
      </w:r>
      <w:bookmarkEnd w:id="23"/>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w:t>
      </w:r>
      <w:r w:rsidR="00AA272A">
        <w:lastRenderedPageBreak/>
        <w:t>szemben</w:t>
      </w:r>
      <w:r>
        <w:t>.</w:t>
      </w:r>
    </w:p>
    <w:p w14:paraId="1C7CA17A" w14:textId="6F88C273" w:rsidR="00F56F33" w:rsidRDefault="00556F6B" w:rsidP="00F56F33">
      <w:pPr>
        <w:pStyle w:val="Cmsor3"/>
      </w:pPr>
      <w:bookmarkStart w:id="24" w:name="_Toc88125185"/>
      <w:r>
        <w:t>P</w:t>
      </w:r>
      <w:r w:rsidR="00F56F33">
        <w:t>rimitív alakzatok</w:t>
      </w:r>
      <w:r>
        <w:t>ra alapuló felismerés</w:t>
      </w:r>
      <w:bookmarkEnd w:id="24"/>
    </w:p>
    <w:p w14:paraId="1502ED46" w14:textId="16D8BCB2"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7F3162">
        <w:t>[12]</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082D2C07"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7F3162">
        <w:t>[12]</w:t>
      </w:r>
      <w:r w:rsidR="00107DFF">
        <w:fldChar w:fldCharType="end"/>
      </w:r>
    </w:p>
    <w:p w14:paraId="3F1882BB" w14:textId="14D002DA"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7F3162">
        <w:t>[12]</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t>ALWAYS (mindig)</w:t>
      </w:r>
    </w:p>
    <w:p w14:paraId="6E0CE7E0" w14:textId="1C925978"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7F3162">
        <w:t>[12]</w:t>
      </w:r>
      <w:r w:rsidR="00107DFF">
        <w:fldChar w:fldCharType="end"/>
      </w:r>
    </w:p>
    <w:p w14:paraId="40DE2541" w14:textId="68F3885C" w:rsidR="00C54AA3" w:rsidRDefault="00C54AA3" w:rsidP="00DB309C">
      <w:pPr>
        <w:pStyle w:val="mynormal"/>
      </w:pPr>
      <w:r>
        <w:lastRenderedPageBreak/>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7F3162">
        <w:t>[12]</w:t>
      </w:r>
      <w:r w:rsidR="00107DFF">
        <w:fldChar w:fldCharType="end"/>
      </w:r>
    </w:p>
    <w:p w14:paraId="5C1406E8" w14:textId="732658F6" w:rsidR="00F56F33" w:rsidRDefault="000F4E9A" w:rsidP="000F4E9A">
      <w:pPr>
        <w:pStyle w:val="Cmsor3"/>
      </w:pPr>
      <w:bookmarkStart w:id="25" w:name="_Toc88125186"/>
      <w:r>
        <w:t>Hurok alapú felismerés</w:t>
      </w:r>
      <w:bookmarkEnd w:id="25"/>
    </w:p>
    <w:p w14:paraId="1AC7BE10" w14:textId="24F8A50E"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7F3162">
        <w:t>[13]</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7F3162">
        <w:t>[13]</w:t>
      </w:r>
      <w:r w:rsidR="00107DFF">
        <w:fldChar w:fldCharType="end"/>
      </w:r>
    </w:p>
    <w:p w14:paraId="71241A8B" w14:textId="5744FE6E"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7F3162">
        <w:t>[13]</w:t>
      </w:r>
      <w:r w:rsidR="00107DFF">
        <w:fldChar w:fldCharType="end"/>
      </w:r>
    </w:p>
    <w:p w14:paraId="44E65084" w14:textId="65A5097E" w:rsidR="00902DF6" w:rsidRPr="000F4E9A" w:rsidRDefault="00902DF6" w:rsidP="00902DF6">
      <w:pPr>
        <w:pStyle w:val="Cmsor3"/>
      </w:pPr>
      <w:bookmarkStart w:id="26" w:name="_Toc88125187"/>
      <w:r>
        <w:t>ANN alapú felismerés</w:t>
      </w:r>
      <w:bookmarkEnd w:id="26"/>
    </w:p>
    <w:p w14:paraId="63C5D557" w14:textId="773B47BE"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7F3162">
        <w:t>[14]</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 xml:space="preserve">A módszerben ANN, azaz egy mesterséges neurális </w:t>
      </w:r>
      <w:r w:rsidR="00EE4E84">
        <w:lastRenderedPageBreak/>
        <w:t>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7F3162">
        <w:t>[14]</w:t>
      </w:r>
      <w:r w:rsidR="00D93602">
        <w:fldChar w:fldCharType="end"/>
      </w:r>
    </w:p>
    <w:p w14:paraId="4B38F450" w14:textId="68CC7800" w:rsidR="004F2364" w:rsidRDefault="00575FC4" w:rsidP="00EE0933">
      <w:pPr>
        <w:pStyle w:val="Cmsor2"/>
      </w:pPr>
      <w:bookmarkStart w:id="27" w:name="_Toc88125188"/>
      <w:r>
        <w:t>Fejlesztői környezet, programcsomagok</w:t>
      </w:r>
      <w:bookmarkEnd w:id="27"/>
    </w:p>
    <w:p w14:paraId="06BBFE68" w14:textId="7C822643"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7F3162">
        <w:t>[15]</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0CE464BB"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7F3162">
        <w:t>[16]</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6C78B7F4"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7F3162">
        <w:t>[17]</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7F3162">
        <w:t>[18]</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1B31DC">
        <w:fldChar w:fldCharType="begin"/>
      </w:r>
      <w:r w:rsidR="001B31DC">
        <w:instrText xml:space="preserve"> REF _Ref88037728 \r \h </w:instrText>
      </w:r>
      <w:r w:rsidR="001B31DC">
        <w:fldChar w:fldCharType="separate"/>
      </w:r>
      <w:r w:rsidR="007F3162">
        <w:t>[19]</w:t>
      </w:r>
      <w:r w:rsidR="001B31D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1A1919FC" w:rsidR="00E0031B" w:rsidRDefault="00C04D01" w:rsidP="00E0031B">
      <w:pPr>
        <w:pStyle w:val="Cmsor1"/>
      </w:pPr>
      <w:r>
        <w:lastRenderedPageBreak/>
        <w:t>Megvalósítás</w:t>
      </w:r>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060AC3D9" w14:textId="75F07A26" w:rsidR="000C2E98" w:rsidRDefault="00A260F2" w:rsidP="000C2E98">
      <w:pPr>
        <w:pStyle w:val="Cmsor2"/>
      </w:pPr>
      <w:bookmarkStart w:id="28" w:name="_Toc88125190"/>
      <w:r>
        <w:t>Program használatának előfeltételei</w:t>
      </w:r>
      <w:bookmarkEnd w:id="28"/>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w:t>
      </w:r>
      <w:proofErr w:type="spellStart"/>
      <w:r w:rsidR="00C752BF">
        <w:t>binarizálás</w:t>
      </w:r>
      <w:proofErr w:type="spellEnd"/>
      <w:r w:rsidR="00C752BF">
        <w:t xml:space="preserve">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69C86C04"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7F3162">
        <w:rPr>
          <w:rFonts w:cs="Times New Roman"/>
          <w:i/>
          <w:iCs/>
          <w:noProof/>
        </w:rPr>
        <w:t>11</w:t>
      </w:r>
      <w:r w:rsidR="007F3162" w:rsidRPr="004F1016">
        <w:rPr>
          <w:rFonts w:cs="Times New Roman"/>
        </w:rPr>
        <w:t>. ábra</w:t>
      </w:r>
      <w:r w:rsidR="004F1016">
        <w:fldChar w:fldCharType="end"/>
      </w:r>
      <w:r w:rsidR="004F1016">
        <w:t>)</w:t>
      </w:r>
      <w:r>
        <w:t xml:space="preserve"> felismerésére van lehetőség, ez azonban bővíthető a </w:t>
      </w:r>
      <w:proofErr w:type="spellStart"/>
      <w:r>
        <w:t>konvolúciós</w:t>
      </w:r>
      <w:proofErr w:type="spellEnd"/>
      <w:r>
        <w:t xml:space="preserve">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w:t>
      </w:r>
      <w:proofErr w:type="spellStart"/>
      <w:r>
        <w:t>resistor</w:t>
      </w:r>
      <w:proofErr w:type="spellEnd"/>
      <w:r>
        <w:t>)</w:t>
      </w:r>
    </w:p>
    <w:p w14:paraId="3CEC3AF7" w14:textId="294622C5" w:rsidR="004F1016" w:rsidRDefault="004F1016" w:rsidP="004F1016">
      <w:pPr>
        <w:pStyle w:val="mynormal"/>
        <w:numPr>
          <w:ilvl w:val="0"/>
          <w:numId w:val="24"/>
        </w:numPr>
        <w:spacing w:after="0"/>
        <w:ind w:left="1139" w:hanging="357"/>
      </w:pPr>
      <w:r>
        <w:t>kondenzátor (</w:t>
      </w:r>
      <w:proofErr w:type="spellStart"/>
      <w:r>
        <w:t>capacitor</w:t>
      </w:r>
      <w:proofErr w:type="spellEnd"/>
      <w:r>
        <w:t>)</w:t>
      </w:r>
    </w:p>
    <w:p w14:paraId="05E0978D" w14:textId="662EC5A1" w:rsidR="004F1016" w:rsidRDefault="004F1016" w:rsidP="004F1016">
      <w:pPr>
        <w:pStyle w:val="mynormal"/>
        <w:numPr>
          <w:ilvl w:val="0"/>
          <w:numId w:val="24"/>
        </w:numPr>
        <w:spacing w:after="0"/>
        <w:ind w:left="1139" w:hanging="357"/>
      </w:pPr>
      <w:r>
        <w:t>kapcsoló (</w:t>
      </w:r>
      <w:proofErr w:type="spellStart"/>
      <w:r>
        <w:t>switch</w:t>
      </w:r>
      <w:proofErr w:type="spellEnd"/>
      <w:r>
        <w:t>)</w:t>
      </w:r>
    </w:p>
    <w:p w14:paraId="2B60A6C1" w14:textId="20915B01" w:rsidR="004F1016" w:rsidRDefault="004F1016" w:rsidP="004F1016">
      <w:pPr>
        <w:pStyle w:val="mynormal"/>
        <w:numPr>
          <w:ilvl w:val="0"/>
          <w:numId w:val="24"/>
        </w:numPr>
        <w:spacing w:after="0"/>
        <w:ind w:left="1139" w:hanging="357"/>
      </w:pPr>
      <w:r>
        <w:t>elem (</w:t>
      </w:r>
      <w:proofErr w:type="spellStart"/>
      <w:r>
        <w:t>battery</w:t>
      </w:r>
      <w:proofErr w:type="spellEnd"/>
      <w:r>
        <w:t>)</w:t>
      </w:r>
    </w:p>
    <w:p w14:paraId="035D0970" w14:textId="2B34CCD3" w:rsidR="004F1016" w:rsidRDefault="004F1016" w:rsidP="004F1016">
      <w:pPr>
        <w:pStyle w:val="mynormal"/>
        <w:numPr>
          <w:ilvl w:val="0"/>
          <w:numId w:val="24"/>
        </w:numPr>
        <w:spacing w:after="0"/>
        <w:ind w:left="1139" w:hanging="357"/>
      </w:pPr>
      <w:r>
        <w:t xml:space="preserve">egyenáramú áramforrás (DC </w:t>
      </w:r>
      <w:proofErr w:type="spellStart"/>
      <w:r>
        <w:t>source</w:t>
      </w:r>
      <w:proofErr w:type="spellEnd"/>
      <w:r>
        <w:t>)</w:t>
      </w:r>
    </w:p>
    <w:p w14:paraId="5203B30D" w14:textId="65584544" w:rsidR="004F1016" w:rsidRDefault="004F1016" w:rsidP="004F1016">
      <w:pPr>
        <w:pStyle w:val="mynormal"/>
        <w:numPr>
          <w:ilvl w:val="0"/>
          <w:numId w:val="24"/>
        </w:numPr>
        <w:spacing w:after="0"/>
        <w:ind w:left="1139" w:hanging="357"/>
      </w:pPr>
      <w:r>
        <w:t>tekercs (</w:t>
      </w:r>
      <w:proofErr w:type="spellStart"/>
      <w:r>
        <w:t>inductor</w:t>
      </w:r>
      <w:proofErr w:type="spellEnd"/>
      <w:r>
        <w:t>)</w:t>
      </w:r>
    </w:p>
    <w:p w14:paraId="06662390" w14:textId="23A279BE" w:rsidR="004F1016" w:rsidRDefault="004F1016" w:rsidP="004F1016">
      <w:pPr>
        <w:pStyle w:val="mynormal"/>
        <w:numPr>
          <w:ilvl w:val="0"/>
          <w:numId w:val="24"/>
        </w:numPr>
        <w:spacing w:after="0"/>
        <w:ind w:left="1139" w:hanging="357"/>
      </w:pPr>
      <w:r>
        <w:t xml:space="preserve">váltakozó áramú áramforrás (AC </w:t>
      </w:r>
      <w:proofErr w:type="spellStart"/>
      <w:r>
        <w:t>source</w:t>
      </w:r>
      <w:proofErr w:type="spellEnd"/>
      <w:r>
        <w:t>)</w:t>
      </w:r>
    </w:p>
    <w:p w14:paraId="2B25459E" w14:textId="1B5A8C1C" w:rsidR="004F1016" w:rsidRDefault="004F1016" w:rsidP="004F1016">
      <w:pPr>
        <w:pStyle w:val="mynormal"/>
        <w:numPr>
          <w:ilvl w:val="0"/>
          <w:numId w:val="24"/>
        </w:numPr>
      </w:pPr>
      <w:r>
        <w:t>lámpa (</w:t>
      </w:r>
      <w:proofErr w:type="spellStart"/>
      <w:r>
        <w:t>lamp</w:t>
      </w:r>
      <w:proofErr w:type="spellEnd"/>
      <w:r>
        <w:t>)</w:t>
      </w:r>
    </w:p>
    <w:p w14:paraId="1A0E5210" w14:textId="77777777" w:rsidR="009C6DC4" w:rsidRDefault="009C6DC4" w:rsidP="009C6DC4">
      <w:pPr>
        <w:pStyle w:val="mynormal"/>
        <w:keepNext/>
        <w:ind w:firstLine="0"/>
        <w:jc w:val="center"/>
      </w:pPr>
      <w:r>
        <w:rPr>
          <w:noProof/>
        </w:rPr>
        <w:drawing>
          <wp:inline distT="0" distB="0" distL="0" distR="0" wp14:anchorId="7C88CAE8" wp14:editId="485D0954">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29" w:name="_Ref87951712"/>
    <w:p w14:paraId="4365E4C5" w14:textId="1CF5D882" w:rsidR="009C6DC4" w:rsidRPr="004F1016" w:rsidRDefault="009C6DC4" w:rsidP="00CE4A24">
      <w:pPr>
        <w:pStyle w:val="Kpalrs"/>
        <w:spacing w:after="240"/>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DA69F4">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29"/>
      <w:r w:rsidRPr="004F1016">
        <w:rPr>
          <w:rFonts w:ascii="Times New Roman" w:hAnsi="Times New Roman" w:cs="Times New Roman"/>
          <w:i w:val="0"/>
          <w:iCs w:val="0"/>
        </w:rPr>
        <w:t>: Felismerhető komponensek</w:t>
      </w:r>
    </w:p>
    <w:p w14:paraId="16EFF108" w14:textId="451AC32B" w:rsidR="00955B2D" w:rsidRDefault="00955B2D" w:rsidP="00955B2D">
      <w:pPr>
        <w:pStyle w:val="Cmsor2"/>
      </w:pPr>
      <w:bookmarkStart w:id="30" w:name="_Toc88125191"/>
      <w:r>
        <w:t>Segédosztályok, konstansok</w:t>
      </w:r>
      <w:bookmarkEnd w:id="30"/>
    </w:p>
    <w:p w14:paraId="77F377CE" w14:textId="38A61EDC"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7F3162">
        <w:rPr>
          <w:rFonts w:cs="Times New Roman"/>
          <w:i/>
          <w:iCs/>
          <w:noProof/>
        </w:rPr>
        <w:t>1</w:t>
      </w:r>
      <w:r w:rsidR="007F3162"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 xml:space="preserve">Segítségükkel egy </w:t>
      </w:r>
      <m:oMath>
        <m:r>
          <w:rPr>
            <w:rFonts w:ascii="Cambria Math" w:hAnsi="Cambria Math"/>
          </w:rPr>
          <m:t>(x;y)</m:t>
        </m:r>
      </m:oMath>
      <w:r w:rsidR="00894AC9">
        <w:t xml:space="preserve">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31" w:name="_Ref86829420"/>
    <w:p w14:paraId="407C1DDF" w14:textId="700A373C"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1"/>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343BAE8A">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wps:txbx>
                      <wps:bodyPr rot="0" vert="horz" wrap="square" lIns="91440" tIns="45720" rIns="91440" bIns="45720" anchor="t" anchorCtr="0">
                        <a:spAutoFit/>
                      </wps:bodyPr>
                    </wps:wsp>
                  </a:graphicData>
                </a:graphic>
              </wp:inline>
            </w:drawing>
          </mc:Choice>
          <mc:Fallback>
            <w:pict>
              <v:shape w14:anchorId="0761DE14" id="Szövegdoboz 2" o:spid="_x0000_s1029"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">
                <v:textbox style="mso-fit-shape-to-text:t">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v:textbox>
                <w10:anchorlock/>
              </v:shape>
            </w:pict>
          </mc:Fallback>
        </mc:AlternateContent>
      </w:r>
    </w:p>
    <w:p w14:paraId="26444231" w14:textId="05F56697"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7F3162">
        <w:rPr>
          <w:rFonts w:cs="Times New Roman"/>
          <w:i/>
          <w:iCs/>
          <w:noProof/>
        </w:rPr>
        <w:t>2</w:t>
      </w:r>
      <w:r w:rsidR="007F3162"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r w:rsidR="00AF6EC9">
        <w:t>a megjelenítést</w:t>
      </w:r>
      <w:r w:rsidR="00C30747">
        <w:t xml:space="preserve"> és a kimenetet is.</w:t>
      </w:r>
    </w:p>
    <w:bookmarkStart w:id="32" w:name="_Ref86830412"/>
    <w:p w14:paraId="3468030A" w14:textId="12E81DF5"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70A3A17F">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0"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JBr9tQ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664A4292"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7F3162">
        <w:rPr>
          <w:rFonts w:cs="Times New Roman"/>
          <w:i/>
          <w:iCs/>
          <w:noProof/>
        </w:rPr>
        <w:t>3</w:t>
      </w:r>
      <w:r w:rsidR="007F3162"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3" w:name="_Ref86830428"/>
    <w:p w14:paraId="4B3F88E7" w14:textId="7491277B"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50777C46">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1"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">
                <v:textbox style="mso-fit-shape-to-text:t">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v:textbox>
                <w10:anchorlock/>
              </v:shape>
            </w:pict>
          </mc:Fallback>
        </mc:AlternateContent>
      </w:r>
    </w:p>
    <w:p w14:paraId="18C62A87" w14:textId="1D873F95" w:rsidR="00C76F07" w:rsidRDefault="00C76F07" w:rsidP="00C76F07">
      <w:pPr>
        <w:pStyle w:val="Cmsor2"/>
      </w:pPr>
      <w:bookmarkStart w:id="34" w:name="_Toc88125192"/>
      <w:r>
        <w:t>Bemenet és előfeldolgozás</w:t>
      </w:r>
      <w:bookmarkEnd w:id="34"/>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5" w:name="_Toc88125193"/>
      <w:r>
        <w:t>Kép beolvasása, egyszerűsítése</w:t>
      </w:r>
      <w:bookmarkEnd w:id="35"/>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42A6DCC1"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7F3162">
        <w:rPr>
          <w:rFonts w:cs="Times New Roman"/>
          <w:i/>
          <w:iCs/>
          <w:noProof/>
        </w:rPr>
        <w:t>12</w:t>
      </w:r>
      <w:r w:rsidR="007F3162" w:rsidRPr="005B37DF">
        <w:rPr>
          <w:rFonts w:cs="Times New Roman"/>
        </w:rPr>
        <w:t>. ábra</w:t>
      </w:r>
      <w:r w:rsidR="00EE46E1">
        <w:fldChar w:fldCharType="end"/>
      </w:r>
      <w:r w:rsidR="00EE46E1">
        <w:t>)</w:t>
      </w:r>
      <w:r w:rsidR="00397926">
        <w:t xml:space="preserve">.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12E75C14">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6" w:name="_Ref87954982"/>
    <w:p w14:paraId="4ED0C72B" w14:textId="74C8A57A" w:rsidR="005608CA" w:rsidRPr="005B37DF" w:rsidRDefault="005608CA" w:rsidP="00AF6EC9">
      <w:pPr>
        <w:pStyle w:val="Kpalrs"/>
        <w:spacing w:after="240"/>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00DA69F4">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6"/>
      <w:r w:rsidRPr="005B37DF">
        <w:rPr>
          <w:rFonts w:ascii="Times New Roman" w:hAnsi="Times New Roman" w:cs="Times New Roman"/>
          <w:i w:val="0"/>
          <w:iCs w:val="0"/>
        </w:rPr>
        <w:t>: Bemeneti kép minta</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1882A83F"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0392528A" w:rsidR="00CA5E5E" w:rsidRDefault="000537A3" w:rsidP="00DB309C">
      <w:pPr>
        <w:pStyle w:val="mynormal"/>
      </w:pPr>
      <w:r>
        <w:t>A</w:t>
      </w:r>
      <w:r w:rsidR="009B1C7F">
        <w:t>z átalakítás után a</w:t>
      </w:r>
      <w:r>
        <w:t xml:space="preserve"> szürkeárnyalatos képen </w:t>
      </w:r>
      <w:r w:rsidR="00777F35">
        <w:t xml:space="preserve">egy </w:t>
      </w:r>
      <w:proofErr w:type="spellStart"/>
      <w:r w:rsidR="00777F35">
        <w:t>medianBlur</w:t>
      </w:r>
      <w:proofErr w:type="spellEnd"/>
      <w:r w:rsidR="00777F35">
        <w:t xml:space="preserve"> szűrő</w:t>
      </w:r>
      <w:r w:rsidR="00684812">
        <w:t xml:space="preserve"> van alkalmazva</w:t>
      </w:r>
      <w:r w:rsidR="00CE07A9">
        <w:t xml:space="preserve">. </w:t>
      </w:r>
      <w:r w:rsidR="00777F35">
        <w:t xml:space="preserve">A szűrő egy </w:t>
      </w:r>
      <m:oMath>
        <m:r>
          <w:rPr>
            <w:rFonts w:ascii="Cambria Math" w:hAnsi="Cambria Math"/>
          </w:rPr>
          <m:t>3</m:t>
        </m:r>
        <m:r>
          <w:rPr>
            <w:rFonts w:ascii="Cambria Math" w:hAnsi="Cambria Math"/>
          </w:rPr>
          <m:t>×</m:t>
        </m:r>
        <m:r>
          <w:rPr>
            <w:rFonts w:ascii="Cambria Math" w:hAnsi="Cambria Math"/>
          </w:rPr>
          <m:t>3</m:t>
        </m:r>
      </m:oMath>
      <w:r w:rsidR="00777F35">
        <w:t>-as, négyzet alakú szűrőt használ.</w:t>
      </w:r>
      <w:r w:rsidR="009741C9">
        <w:t xml:space="preserve"> A medián szűrő által minden pixel értéke ki van cserélve a környező pixelek medián (középső) értékére, ezáltal enyhén elmosódás hatást keltve a képen.</w:t>
      </w:r>
      <w:r w:rsidR="00CE07A9">
        <w:t xml:space="preserve"> Segítségével az esetleges zaj eltávolítható a képekről.</w:t>
      </w:r>
      <w:r w:rsidR="00BB45A4">
        <w:t xml:space="preserve"> </w:t>
      </w:r>
      <w:r w:rsidR="00BB45A4">
        <w:fldChar w:fldCharType="begin"/>
      </w:r>
      <w:r w:rsidR="00BB45A4">
        <w:instrText xml:space="preserve"> REF _Ref67392687 \r \h </w:instrText>
      </w:r>
      <w:r w:rsidR="00BB45A4">
        <w:fldChar w:fldCharType="separate"/>
      </w:r>
      <w:r w:rsidR="00BB45A4">
        <w:t>[</w:t>
      </w:r>
      <w:r w:rsidR="00BB45A4">
        <w:t>3</w:t>
      </w:r>
      <w:r w:rsidR="00BB45A4">
        <w:t>]</w:t>
      </w:r>
      <w:r w:rsidR="00BB45A4">
        <w:fldChar w:fldCharType="end"/>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xml:space="preserve">, hogy minden pixelt, amelynek a szürkeárnyalatos képen 110-nél nagyobb az intenzitása, azt állítsa 255-re, azaz fehérre, minden mást pedig 0-ra, vagyis feketére. Ezzel elértem, hogy a háttér fehér, </w:t>
      </w:r>
      <w:r w:rsidR="00CC6DED">
        <w:lastRenderedPageBreak/>
        <w:t>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31DA01A1"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2A247C">
        <w:t>végrehajtódik</w:t>
      </w:r>
      <w:r w:rsidR="009B1C7F">
        <w:t xml:space="preserve">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w:t>
      </w:r>
      <m:oMath>
        <m:r>
          <w:rPr>
            <w:rFonts w:ascii="Cambria Math" w:hAnsi="Cambria Math"/>
          </w:rPr>
          <m:t>3×3</m:t>
        </m:r>
      </m:oMath>
      <w:r w:rsidR="003875D3">
        <w:t xml:space="preserve"> méretű</w:t>
      </w:r>
      <w:r>
        <w:t xml:space="preserve"> kernelt használ, amely által a kis hibákat kijavítja, azonban </w:t>
      </w:r>
      <w:r w:rsidR="0005113D">
        <w:t>jelentősen nem alakítja át az adatokat, nem rontja el a kapcsolási rajzot.</w:t>
      </w:r>
    </w:p>
    <w:bookmarkStart w:id="37" w:name="_Ref86741240"/>
    <w:p w14:paraId="2680789C" w14:textId="3CBFBF73"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7"/>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50C42C2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2"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DMXRl5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10DEB98D">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40C2CC5D" w:rsidR="00AE6F3F" w:rsidRDefault="00AE6F3F" w:rsidP="00AF6EC9">
      <w:pPr>
        <w:pStyle w:val="Kpalrs"/>
        <w:spacing w:after="240"/>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DA69F4">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p>
    <w:p w14:paraId="473A61D6" w14:textId="2B2DB3BA" w:rsidR="00251FB1" w:rsidRDefault="00251FB1" w:rsidP="00DF0ACD">
      <w:pPr>
        <w:pStyle w:val="Cmsor3"/>
      </w:pPr>
      <w:bookmarkStart w:id="38" w:name="_Toc88125194"/>
      <w:r>
        <w:lastRenderedPageBreak/>
        <w:t>Kép transzformációi</w:t>
      </w:r>
      <w:bookmarkEnd w:id="38"/>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645BD86D"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7F3162">
        <w:rPr>
          <w:rFonts w:cs="Times New Roman"/>
          <w:i/>
          <w:iCs/>
          <w:noProof/>
        </w:rPr>
        <w:t>5</w:t>
      </w:r>
      <w:r w:rsidR="007F3162"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w:t>
      </w:r>
      <w:r w:rsidR="005157EE">
        <w:lastRenderedPageBreak/>
        <w:t xml:space="preserve">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39" w:name="_Ref87092179"/>
    <w:p w14:paraId="16CEB3FE" w14:textId="2A84414A"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9"/>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4B81007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3"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P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ZuH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omEMTz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v:textbox>
                <w10:anchorlock/>
              </v:shape>
            </w:pict>
          </mc:Fallback>
        </mc:AlternateContent>
      </w:r>
    </w:p>
    <w:p w14:paraId="0F07A0BB" w14:textId="7676E5DE"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7F3162">
        <w:rPr>
          <w:rFonts w:cs="Times New Roman"/>
          <w:i/>
          <w:iCs/>
          <w:noProof/>
        </w:rPr>
        <w:t>14</w:t>
      </w:r>
      <w:r w:rsidR="007F3162"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2EFC599C">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0" w:name="_Ref87094288"/>
    <w:p w14:paraId="65A018B6" w14:textId="34A7F7B5" w:rsidR="000E0859" w:rsidRDefault="000E0859" w:rsidP="00AF6EC9">
      <w:pPr>
        <w:pStyle w:val="Kpalrs"/>
        <w:spacing w:after="240"/>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DA69F4">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0"/>
      <w:r w:rsidRPr="000E0859">
        <w:rPr>
          <w:rFonts w:ascii="Times New Roman" w:hAnsi="Times New Roman" w:cs="Times New Roman"/>
          <w:i w:val="0"/>
          <w:iCs w:val="0"/>
        </w:rPr>
        <w:t>: Kapcsolási rajz helyzete, dőlési szöggel</w:t>
      </w:r>
    </w:p>
    <w:p w14:paraId="2A0AC9B8" w14:textId="53A26611"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7F3162">
        <w:rPr>
          <w:rFonts w:cs="Times New Roman"/>
          <w:i/>
          <w:iCs/>
          <w:noProof/>
        </w:rPr>
        <w:t>6</w:t>
      </w:r>
      <w:r w:rsidR="007F3162"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w:t>
      </w:r>
      <w:r w:rsidR="004B3702">
        <w:lastRenderedPageBreak/>
        <w:t xml:space="preserve">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7F3162">
        <w:rPr>
          <w:rFonts w:cs="Times New Roman"/>
          <w:i/>
          <w:iCs/>
          <w:noProof/>
        </w:rPr>
        <w:t>15</w:t>
      </w:r>
      <w:r w:rsidR="007F3162" w:rsidRPr="004B3702">
        <w:rPr>
          <w:rFonts w:cs="Times New Roman"/>
        </w:rPr>
        <w:t>. ábra</w:t>
      </w:r>
      <w:r w:rsidR="002216FB">
        <w:fldChar w:fldCharType="end"/>
      </w:r>
      <w:r w:rsidR="002216FB">
        <w:t>)</w:t>
      </w:r>
      <w:r w:rsidR="004B3702">
        <w:t>.</w:t>
      </w:r>
    </w:p>
    <w:bookmarkStart w:id="41" w:name="_Ref87094930"/>
    <w:p w14:paraId="52F4AE3C" w14:textId="2C1193EF"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7F3162">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1"/>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220670DE">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wps:txbx>
                      <wps:bodyPr rot="0" vert="horz" wrap="square" lIns="91440" tIns="45720" rIns="91440" bIns="45720" anchor="t" anchorCtr="0">
                        <a:spAutoFit/>
                      </wps:bodyPr>
                    </wps:wsp>
                  </a:graphicData>
                </a:graphic>
              </wp:inline>
            </w:drawing>
          </mc:Choice>
          <mc:Fallback>
            <w:pict>
              <v:shape w14:anchorId="3FFA7151" id="_x0000_s1034"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I3hTg0wAgAAUA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6C24BB27">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2" w:name="_Ref87094872"/>
    <w:p w14:paraId="77593656" w14:textId="5E98030A" w:rsidR="002C362E" w:rsidRPr="004B3702" w:rsidRDefault="004B3702" w:rsidP="00AF6EC9">
      <w:pPr>
        <w:pStyle w:val="Kpalrs"/>
        <w:spacing w:after="240"/>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DA69F4">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2"/>
      <w:r w:rsidRPr="004B3702">
        <w:rPr>
          <w:rFonts w:ascii="Times New Roman" w:hAnsi="Times New Roman" w:cs="Times New Roman"/>
          <w:i w:val="0"/>
          <w:iCs w:val="0"/>
        </w:rPr>
        <w:t>: Madárnézetű kapcsolási rajz</w:t>
      </w:r>
    </w:p>
    <w:p w14:paraId="39845FF2" w14:textId="0A038514" w:rsidR="00046EAD" w:rsidRDefault="00306690" w:rsidP="00046EAD">
      <w:pPr>
        <w:pStyle w:val="Cmsor4"/>
      </w:pPr>
      <w:r>
        <w:t>Átméretezés, v</w:t>
      </w:r>
      <w:r w:rsidR="00046EAD">
        <w:t>ászon</w:t>
      </w:r>
    </w:p>
    <w:p w14:paraId="32598E36" w14:textId="66E3F2D6"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w:t>
      </w:r>
      <w:r w:rsidR="003462CA">
        <w:lastRenderedPageBreak/>
        <w:t>Amennyiben 0-nál kisebb a szám, akkor a kép nagyobbra lesz méretezve.</w:t>
      </w:r>
    </w:p>
    <w:p w14:paraId="05BB7208" w14:textId="1BFFA2D1" w:rsidR="005115D8" w:rsidRDefault="00306690" w:rsidP="00DB309C">
      <w:pPr>
        <w:pStyle w:val="mynormal"/>
      </w:pPr>
      <w:r>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p w14:paraId="3A63DC3E" w14:textId="77777777" w:rsidR="00AF6EC9" w:rsidRDefault="00AF6EC9" w:rsidP="00AF6EC9">
      <w:pPr>
        <w:pStyle w:val="mynormal"/>
        <w:keepNext/>
        <w:ind w:firstLine="0"/>
        <w:jc w:val="center"/>
      </w:pPr>
      <w:r>
        <w:rPr>
          <w:noProof/>
        </w:rPr>
        <mc:AlternateContent>
          <mc:Choice Requires="wpg">
            <w:drawing>
              <wp:inline distT="0" distB="0" distL="0" distR="0" wp14:anchorId="09E32786" wp14:editId="582CC472">
                <wp:extent cx="5478780" cy="2166620"/>
                <wp:effectExtent l="0" t="0" r="7620" b="5080"/>
                <wp:docPr id="57" name="Csoportba foglalás 57"/>
                <wp:cNvGraphicFramePr/>
                <a:graphic xmlns:a="http://schemas.openxmlformats.org/drawingml/2006/main">
                  <a:graphicData uri="http://schemas.microsoft.com/office/word/2010/wordprocessingGroup">
                    <wpg:wgp>
                      <wpg:cNvGrpSpPr/>
                      <wpg:grpSpPr>
                        <a:xfrm>
                          <a:off x="0" y="0"/>
                          <a:ext cx="5478780" cy="2166620"/>
                          <a:chOff x="0" y="0"/>
                          <a:chExt cx="5478780" cy="2166620"/>
                        </a:xfrm>
                      </wpg:grpSpPr>
                      <pic:pic xmlns:pic="http://schemas.openxmlformats.org/drawingml/2006/picture">
                        <pic:nvPicPr>
                          <pic:cNvPr id="30" name="Kép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43200" y="0"/>
                            <a:ext cx="2735580" cy="2166620"/>
                          </a:xfrm>
                          <a:prstGeom prst="rect">
                            <a:avLst/>
                          </a:prstGeom>
                          <a:noFill/>
                          <a:ln>
                            <a:noFill/>
                          </a:ln>
                        </pic:spPr>
                      </pic:pic>
                      <pic:pic xmlns:pic="http://schemas.openxmlformats.org/drawingml/2006/picture">
                        <pic:nvPicPr>
                          <pic:cNvPr id="29" name="Kép 2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580" cy="2162810"/>
                          </a:xfrm>
                          <a:prstGeom prst="rect">
                            <a:avLst/>
                          </a:prstGeom>
                          <a:noFill/>
                          <a:ln>
                            <a:noFill/>
                          </a:ln>
                        </pic:spPr>
                      </pic:pic>
                    </wpg:wgp>
                  </a:graphicData>
                </a:graphic>
              </wp:inline>
            </w:drawing>
          </mc:Choice>
          <mc:Fallback>
            <w:pict>
              <v:group w14:anchorId="08A25FD8" id="Csoportba foglalás 57" o:spid="_x0000_s1026" style="width:431.4pt;height:170.6pt;mso-position-horizontal-relative:char;mso-position-vertical-relative:line" coordsize="54787,216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oLn2nWwAAp1sAABUAAABkcnMvbWVkaWEvaW1hZ2UyLmpwZWf/2P/gABBKRklG&#10;AAEBAQDcANwAAP/bAEMAAgEBAQEBAgEBAQICAgICBAMCAgICBQQEAwQGBQYGBgUGBgYHCQgGBwkH&#10;BgYICwgJCgoKCgoGCAsMCwoMCQoKCv/bAEMBAgICAgICBQMDBQoHBgcKCgoKCgoKCgoKCgoKCgoK&#10;CgoKCgoKCgoKCgoKCgoKCgoKCgoKCgoKCgoKCgoKCgoKCv/AABEIAgkC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JzglDrcAAAABQEAAA8AAABk&#10;cnMvZG93bnJldi54bWxMj0FLw0AQhe+C/2EZwZvdJNVSYjalFPVUBFtBvE2TaRKanQ3ZbZL+e0cv&#10;9fJgeMN738tWk23VQL1vHBuIZxEo4sKVDVcGPvevD0tQPiCX2DomAxfysMpvbzJMSzfyBw27UCkJ&#10;YZ+igTqELtXaFzVZ9DPXEYt3dL3FIGdf6bLHUcJtq5MoWmiLDUtDjR1taipOu7M18DbiuJ7HL8P2&#10;dNxcvvdP71/bmIy5v5vWz6ACTeH6DL/4gg65MB3cmUuvWgMyJPypeMtFIjMOBuaPcQI6z/R/+vwH&#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0" o:spid="_x0000_s1027" type="#_x0000_t75" style="position:absolute;left:27432;width:27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">
                  <v:imagedata r:id="rId32" o:title=""/>
                </v:shape>
                <v:shape id="Kép 29" o:spid="_x0000_s1028" type="#_x0000_t75" style="position:absolute;width:27355;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">
                  <v:imagedata r:id="rId33" o:title=""/>
                </v:shape>
                <w10:anchorlock/>
              </v:group>
            </w:pict>
          </mc:Fallback>
        </mc:AlternateContent>
      </w:r>
    </w:p>
    <w:p w14:paraId="6A45A30F" w14:textId="108D7AD5" w:rsidR="00AF6EC9" w:rsidRDefault="00AF6EC9" w:rsidP="00AF6EC9">
      <w:pPr>
        <w:pStyle w:val="Kpalrs"/>
        <w:spacing w:after="240"/>
        <w:jc w:val="center"/>
      </w:pPr>
      <w:fldSimple w:instr=" SEQ ábra \* ARABIC ">
        <w:r w:rsidR="00DA69F4">
          <w:rPr>
            <w:noProof/>
          </w:rPr>
          <w:t>16</w:t>
        </w:r>
      </w:fldSimple>
      <w:r>
        <w:t>. ábra: Átméretezés előtt (bal) és után (jobb)</w:t>
      </w:r>
    </w:p>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w:t>
      </w:r>
      <w:r>
        <w:lastRenderedPageBreak/>
        <w:t xml:space="preserve">által </w:t>
      </w:r>
      <w:r w:rsidR="00CC1086">
        <w:t>megtalálható a képen minden kontúr, azaz minden egybefüggő alakzat. Ezen alakzatok 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48793E3A">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71D3F47C" w:rsidR="00C91CF0" w:rsidRPr="00C91CF0" w:rsidRDefault="00C91CF0" w:rsidP="002D535E">
      <w:pPr>
        <w:pStyle w:val="Kpalrs"/>
        <w:spacing w:after="240"/>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DA69F4">
        <w:rPr>
          <w:rFonts w:ascii="Times New Roman" w:hAnsi="Times New Roman" w:cs="Times New Roman"/>
          <w:i w:val="0"/>
          <w:iCs w:val="0"/>
          <w:noProof/>
        </w:rPr>
        <w:t>17</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p>
    <w:p w14:paraId="5F6E5BF3" w14:textId="58730F73" w:rsidR="00C76F07" w:rsidRDefault="00C76F07" w:rsidP="00C76F07">
      <w:pPr>
        <w:pStyle w:val="Cmsor2"/>
      </w:pPr>
      <w:bookmarkStart w:id="43" w:name="_Toc88125195"/>
      <w:r>
        <w:t>Komponensek és összeköttetések helyének beazonosítása</w:t>
      </w:r>
      <w:bookmarkEnd w:id="43"/>
    </w:p>
    <w:p w14:paraId="0ADD6DE0" w14:textId="422D7CD9" w:rsidR="00EE6478" w:rsidRDefault="00EE6478" w:rsidP="00EE6478">
      <w:pPr>
        <w:pStyle w:val="Cmsor3"/>
      </w:pPr>
      <w:bookmarkStart w:id="44" w:name="_Toc88125196"/>
      <w:r>
        <w:t>Vonalak felismerése, feldolgozása</w:t>
      </w:r>
      <w:bookmarkEnd w:id="44"/>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6E5517B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7BCA6936" w:rsidR="00C45288" w:rsidRPr="00C45288" w:rsidRDefault="00C45288" w:rsidP="002D535E">
      <w:pPr>
        <w:pStyle w:val="Kpalrs"/>
        <w:spacing w:after="240"/>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DA69F4">
        <w:rPr>
          <w:rFonts w:ascii="Times New Roman" w:hAnsi="Times New Roman" w:cs="Times New Roman"/>
          <w:i w:val="0"/>
          <w:iCs w:val="0"/>
          <w:noProof/>
        </w:rPr>
        <w:t>18</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517C208C">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6">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32E182C1" w:rsidR="0038004D" w:rsidRPr="0038004D" w:rsidRDefault="0038004D" w:rsidP="002D535E">
      <w:pPr>
        <w:pStyle w:val="Kpalrs"/>
        <w:spacing w:after="240"/>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DA69F4">
        <w:rPr>
          <w:rFonts w:ascii="Times New Roman" w:hAnsi="Times New Roman" w:cs="Times New Roman"/>
          <w:i w:val="0"/>
          <w:iCs w:val="0"/>
          <w:noProof/>
        </w:rPr>
        <w:t>19</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p>
    <w:p w14:paraId="423A63C1" w14:textId="22B94014" w:rsidR="00EE6478" w:rsidRDefault="00EE6478" w:rsidP="00EE6478">
      <w:pPr>
        <w:pStyle w:val="Cmsor3"/>
      </w:pPr>
      <w:bookmarkStart w:id="45" w:name="_Toc88125197"/>
      <w:r>
        <w:t>Komponensek keresése</w:t>
      </w:r>
      <w:bookmarkEnd w:id="45"/>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ellenkező irányba néző végpont keresése. Ezt a folyamatot nagyban segíti a végpontok </w:t>
      </w:r>
      <w:r w:rsidR="00145F42">
        <w:lastRenderedPageBreak/>
        <w:t xml:space="preserve">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21F97CF1">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7">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242243DE" w:rsidR="00FF7C81" w:rsidRPr="00FF7C81" w:rsidRDefault="00FF7C81" w:rsidP="002D535E">
      <w:pPr>
        <w:pStyle w:val="Kpalrs"/>
        <w:spacing w:after="240"/>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DA69F4">
        <w:rPr>
          <w:rFonts w:ascii="Times New Roman" w:hAnsi="Times New Roman" w:cs="Times New Roman"/>
          <w:i w:val="0"/>
          <w:iCs w:val="0"/>
          <w:noProof/>
        </w:rPr>
        <w:t>20</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vagyis közel ugyanolyan koordinátán fekszik, mint egy hasonló orientációjú komponens, akkor ennek a koordinátáit a már letárolt komponens koordinátáihoz igazítja. Vízszintes </w:t>
      </w:r>
      <w:r w:rsidR="009119A8">
        <w:lastRenderedPageBreak/>
        <w:t xml:space="preserve">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6" w:name="_Toc88125198"/>
      <w:r>
        <w:t>Komponensek felismerése</w:t>
      </w:r>
      <w:r w:rsidR="004966FB">
        <w:t>, CNN</w:t>
      </w:r>
      <w:bookmarkEnd w:id="46"/>
    </w:p>
    <w:p w14:paraId="61526529" w14:textId="48062E27" w:rsidR="009A45D2" w:rsidRDefault="009A45D2" w:rsidP="009A45D2">
      <w:pPr>
        <w:pStyle w:val="Cmsor3"/>
      </w:pPr>
      <w:bookmarkStart w:id="47" w:name="_Toc88125199"/>
      <w:r>
        <w:t>Komponensek feldolgozása</w:t>
      </w:r>
      <w:bookmarkEnd w:id="47"/>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7B3AFA78">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24B27A45" w:rsidR="00AE359D" w:rsidRPr="00AE359D" w:rsidRDefault="00AE359D" w:rsidP="002D535E">
      <w:pPr>
        <w:pStyle w:val="Kpalrs"/>
        <w:spacing w:after="240"/>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DA69F4">
        <w:rPr>
          <w:rFonts w:ascii="Times New Roman" w:hAnsi="Times New Roman" w:cs="Times New Roman"/>
          <w:i w:val="0"/>
          <w:iCs w:val="0"/>
          <w:noProof/>
        </w:rPr>
        <w:t>21</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p>
    <w:p w14:paraId="7D828BA6" w14:textId="5C81CE0B" w:rsidR="009A45D2" w:rsidRDefault="00E85913" w:rsidP="00DB309C">
      <w:pPr>
        <w:pStyle w:val="mynormal"/>
      </w:pPr>
      <w:r>
        <w:t xml:space="preserve">A kivágás után a képen még transzformációk vannak végrehajtva, amelyek felkészítik a felismeréshez. Az egyik ilyen transzformáció a kép átméretezése </w:t>
      </w:r>
      <m:oMath>
        <m:r>
          <w:rPr>
            <w:rFonts w:ascii="Cambria Math" w:hAnsi="Cambria Math"/>
          </w:rPr>
          <m:t>150×150</m:t>
        </m:r>
      </m:oMath>
      <w:r>
        <w:t xml:space="preserve">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28019C59" w:rsidR="00D63F0F" w:rsidRDefault="00712558" w:rsidP="00DB309C">
      <w:pPr>
        <w:pStyle w:val="mynormal"/>
      </w:pPr>
      <w:r>
        <w:lastRenderedPageBreak/>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7F3162">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8" w:name="_Ref87172141"/>
      <w:bookmarkStart w:id="49" w:name="_Toc88125200"/>
      <w:r>
        <w:t>CNN</w:t>
      </w:r>
      <w:bookmarkEnd w:id="48"/>
      <w:bookmarkEnd w:id="49"/>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6D38B071" w:rsidR="006C25FC" w:rsidRDefault="006C25FC" w:rsidP="00DB309C">
      <w:pPr>
        <w:pStyle w:val="mynormal"/>
      </w:pPr>
      <w:r>
        <w:t xml:space="preserve">A tanításra szánt képek egy mappában vannak, amelyen belül minden felismerendő komponens képei külön-külön mappákban vannak elrendezve. Minden kép </w:t>
      </w:r>
      <m:oMath>
        <m:r>
          <w:rPr>
            <w:rFonts w:ascii="Cambria Math" w:hAnsi="Cambria Math"/>
          </w:rPr>
          <m:t>150×150</m:t>
        </m:r>
      </m:oMath>
      <w:r>
        <w:t xml:space="preserve"> pixel nagyságú, és mindegyik előzetesen átesett a küszöbölésen, így fekete-fehér képek lettek. </w:t>
      </w:r>
    </w:p>
    <w:p w14:paraId="6964C131" w14:textId="1DF6C375"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7F3162">
        <w:rPr>
          <w:rFonts w:cs="Times New Roman"/>
          <w:i/>
          <w:iCs/>
          <w:noProof/>
        </w:rPr>
        <w:t>7</w:t>
      </w:r>
      <w:r w:rsidR="007F3162"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50" w:name="_Ref87256408"/>
    <w:p w14:paraId="5954566E" w14:textId="512B982F"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7F3162">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0"/>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20A7D464">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5"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F0+5DcwAgAAUA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lastRenderedPageBreak/>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31D48974" w:rsidR="006C25FC" w:rsidRDefault="006C25FC" w:rsidP="00DB309C">
      <w:pPr>
        <w:pStyle w:val="mynormal"/>
        <w:numPr>
          <w:ilvl w:val="0"/>
          <w:numId w:val="18"/>
        </w:numPr>
        <w:spacing w:after="0"/>
        <w:ind w:left="1145" w:hanging="357"/>
      </w:pPr>
      <w:r>
        <w:t>képek mérete (</w:t>
      </w:r>
      <m:oMath>
        <m:r>
          <w:rPr>
            <w:rFonts w:ascii="Cambria Math" w:hAnsi="Cambria Math"/>
          </w:rPr>
          <m:t>150×150</m:t>
        </m:r>
      </m:oMath>
      <w:r>
        <w:t>)</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01A26F9C"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7F3162">
        <w:rPr>
          <w:rFonts w:cs="Times New Roman"/>
          <w:i/>
          <w:iCs/>
          <w:noProof/>
        </w:rPr>
        <w:t>8</w:t>
      </w:r>
      <w:r w:rsidR="007F3162"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1" w:name="_Ref87257898"/>
    <w:p w14:paraId="3A2BDBA7" w14:textId="11D6F5CE"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7F3162">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1"/>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618BD179">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6"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">
                <v:textbox style="mso-fit-shape-to-text:t">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6B6E7A66"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7F3162">
        <w:rPr>
          <w:rFonts w:cs="Times New Roman"/>
          <w:i/>
          <w:iCs/>
          <w:noProof/>
        </w:rPr>
        <w:t>9</w:t>
      </w:r>
      <w:r w:rsidR="007F3162"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26EC0903"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w:t>
      </w:r>
      <w:r>
        <w:lastRenderedPageBreak/>
        <w:t xml:space="preserve">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w:t>
      </w:r>
      <m:oMath>
        <m:r>
          <w:rPr>
            <w:rFonts w:ascii="Cambria Math" w:hAnsi="Cambria Math"/>
          </w:rPr>
          <m:t>3×3</m:t>
        </m:r>
      </m:oMath>
      <w:r w:rsidR="003875D3">
        <w:t xml:space="preserve"> méretű </w:t>
      </w:r>
      <w:r>
        <w:t xml:space="preserve">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w:t>
      </w:r>
      <m:oMath>
        <m:r>
          <w:rPr>
            <w:rFonts w:ascii="Cambria Math" w:hAnsi="Cambria Math"/>
          </w:rPr>
          <m:t>2</m:t>
        </m:r>
        <m:r>
          <w:rPr>
            <w:rFonts w:ascii="Cambria Math" w:hAnsi="Cambria Math"/>
          </w:rPr>
          <m:t>×</m:t>
        </m:r>
        <m:r>
          <w:rPr>
            <w:rFonts w:ascii="Cambria Math" w:hAnsi="Cambria Math"/>
          </w:rPr>
          <m:t>2</m:t>
        </m:r>
      </m:oMath>
      <w:r>
        <w:t>-es kernelt, és teljes (</w:t>
      </w:r>
      <m:oMath>
        <m:r>
          <w:rPr>
            <w:rFonts w:ascii="Cambria Math" w:hAnsi="Cambria Math"/>
          </w:rPr>
          <m:t>2</m:t>
        </m:r>
        <m:r>
          <w:rPr>
            <w:rFonts w:ascii="Cambria Math" w:hAnsi="Cambria Math"/>
          </w:rPr>
          <m:t>×</m:t>
        </m:r>
        <m:r>
          <w:rPr>
            <w:rFonts w:ascii="Cambria Math" w:hAnsi="Cambria Math"/>
          </w:rPr>
          <m:t>2</m:t>
        </m:r>
      </m:oMath>
      <w:r>
        <w:t>-es kernelnél 2-es) lépést (stride).</w:t>
      </w:r>
    </w:p>
    <w:p w14:paraId="623A6E8A" w14:textId="541EAE52" w:rsidR="006C25FC" w:rsidRDefault="006C25FC" w:rsidP="00DB309C">
      <w:pPr>
        <w:pStyle w:val="mynormal"/>
      </w:pPr>
      <w:r>
        <w:t>Ezek után megtörténik a lapítás (</w:t>
      </w:r>
      <w:proofErr w:type="spellStart"/>
      <w:r>
        <w:t>flatten</w:t>
      </w:r>
      <w:proofErr w:type="spellEnd"/>
      <w:r>
        <w:t>), majd egy 3 rétegű, teljesen csatolt réteg dolgozza fel, és dönti el a végső kimenetet.</w:t>
      </w:r>
    </w:p>
    <w:bookmarkStart w:id="52" w:name="_Ref87258081"/>
    <w:p w14:paraId="76AF8430" w14:textId="08BBEB65"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7F3162">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4BF0044B">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7"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">
                <v:textbox style="mso-fit-shape-to-text:t">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3" w:name="_Toc88125201"/>
      <w:r>
        <w:t>Összeköttetések azonosítása</w:t>
      </w:r>
      <w:bookmarkEnd w:id="53"/>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1832F52F"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w:t>
      </w:r>
      <w:r w:rsidR="005F3F19">
        <w:lastRenderedPageBreak/>
        <w:t>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7F3162">
        <w:rPr>
          <w:rFonts w:cs="Times New Roman"/>
          <w:i/>
          <w:iCs/>
          <w:noProof/>
        </w:rPr>
        <w:t>23</w:t>
      </w:r>
      <w:r w:rsidR="007F3162"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51E19C51">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4" w:name="_Ref87173685"/>
    <w:bookmarkStart w:id="55" w:name="_Ref87173671"/>
    <w:p w14:paraId="57764C11" w14:textId="47498CD3" w:rsidR="005F3F19" w:rsidRPr="005F3F19" w:rsidRDefault="005F3F19" w:rsidP="002D535E">
      <w:pPr>
        <w:pStyle w:val="Kpalrs"/>
        <w:spacing w:before="0" w:after="240"/>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DA69F4">
        <w:rPr>
          <w:rFonts w:ascii="Times New Roman" w:hAnsi="Times New Roman" w:cs="Times New Roman"/>
          <w:i w:val="0"/>
          <w:iCs w:val="0"/>
          <w:noProof/>
        </w:rPr>
        <w:t>22</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4"/>
      <w:r w:rsidRPr="005F3F19">
        <w:rPr>
          <w:rFonts w:ascii="Times New Roman" w:hAnsi="Times New Roman" w:cs="Times New Roman"/>
          <w:i w:val="0"/>
          <w:iCs w:val="0"/>
        </w:rPr>
        <w:t>: Összeköttetéseket feldolgozó rekurzív függvény folyamatábra</w:t>
      </w:r>
      <w:bookmarkEnd w:id="55"/>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w:t>
      </w:r>
      <w:r>
        <w:lastRenderedPageBreak/>
        <w:t xml:space="preserve">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1B8A8D27"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605B06">
        <w:fldChar w:fldCharType="begin"/>
      </w:r>
      <w:r w:rsidR="00605B06">
        <w:instrText xml:space="preserve"> REF _Ref88126774 \h </w:instrText>
      </w:r>
      <w:r w:rsidR="00605B06">
        <w:fldChar w:fldCharType="separate"/>
      </w:r>
      <w:r w:rsidR="00605B06">
        <w:rPr>
          <w:noProof/>
        </w:rPr>
        <w:t>23</w:t>
      </w:r>
      <w:r w:rsidR="00605B06">
        <w:t>. ábra</w:t>
      </w:r>
      <w:r w:rsidR="00605B06">
        <w:fldChar w:fldCharType="end"/>
      </w:r>
      <w:r w:rsidR="00605B06">
        <w:t xml:space="preserve">, </w:t>
      </w:r>
      <w:r w:rsidR="00605B06">
        <w:fldChar w:fldCharType="begin"/>
      </w:r>
      <w:r w:rsidR="00605B06">
        <w:instrText xml:space="preserve"> REF _Ref88126776 \h </w:instrText>
      </w:r>
      <w:r w:rsidR="00605B06">
        <w:fldChar w:fldCharType="separate"/>
      </w:r>
      <w:r w:rsidR="00605B06">
        <w:rPr>
          <w:noProof/>
        </w:rPr>
        <w:t>24</w:t>
      </w:r>
      <w:r w:rsidR="00605B06">
        <w:t>. ábra</w:t>
      </w:r>
      <w:r w:rsidR="00605B06">
        <w:fldChar w:fldCharType="end"/>
      </w:r>
      <w:r w:rsidR="00F033AA">
        <w:t>)</w:t>
      </w:r>
      <w:r>
        <w:t>.</w:t>
      </w:r>
    </w:p>
    <w:p w14:paraId="07ED217C" w14:textId="77777777" w:rsidR="002D535E" w:rsidRDefault="002D535E" w:rsidP="00605B06">
      <w:pPr>
        <w:pStyle w:val="mynormal"/>
        <w:keepNext/>
        <w:ind w:firstLine="0"/>
        <w:jc w:val="center"/>
      </w:pPr>
      <w:r>
        <w:rPr>
          <w:rFonts w:cs="Times New Roman"/>
          <w:noProof/>
        </w:rPr>
        <w:lastRenderedPageBreak/>
        <w:drawing>
          <wp:inline distT="0" distB="0" distL="0" distR="0" wp14:anchorId="360A1229" wp14:editId="5736BEEB">
            <wp:extent cx="4320000" cy="2604192"/>
            <wp:effectExtent l="0" t="0" r="4445" b="5715"/>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2604192"/>
                    </a:xfrm>
                    <a:prstGeom prst="rect">
                      <a:avLst/>
                    </a:prstGeom>
                  </pic:spPr>
                </pic:pic>
              </a:graphicData>
            </a:graphic>
          </wp:inline>
        </w:drawing>
      </w:r>
    </w:p>
    <w:bookmarkStart w:id="56" w:name="_Ref88126774"/>
    <w:p w14:paraId="12C56299" w14:textId="04D320E2" w:rsidR="002D535E" w:rsidRDefault="002D535E" w:rsidP="002D535E">
      <w:pPr>
        <w:pStyle w:val="Kpalrs"/>
        <w:spacing w:after="240"/>
        <w:jc w:val="center"/>
      </w:pPr>
      <w:r>
        <w:fldChar w:fldCharType="begin"/>
      </w:r>
      <w:r>
        <w:instrText xml:space="preserve"> SEQ ábra \* ARABIC </w:instrText>
      </w:r>
      <w:r>
        <w:fldChar w:fldCharType="separate"/>
      </w:r>
      <w:r w:rsidR="00DA69F4">
        <w:rPr>
          <w:noProof/>
        </w:rPr>
        <w:t>23</w:t>
      </w:r>
      <w:r>
        <w:fldChar w:fldCharType="end"/>
      </w:r>
      <w:r>
        <w:t>. ábra</w:t>
      </w:r>
      <w:bookmarkEnd w:id="56"/>
      <w:r>
        <w:t>: Vonal igazítás előtt</w:t>
      </w:r>
    </w:p>
    <w:p w14:paraId="6F8E1965" w14:textId="77777777" w:rsidR="002D535E" w:rsidRDefault="002D535E" w:rsidP="00605B06">
      <w:pPr>
        <w:pStyle w:val="mynormal"/>
        <w:keepNext/>
        <w:ind w:firstLine="0"/>
        <w:jc w:val="center"/>
      </w:pPr>
      <w:r>
        <w:rPr>
          <w:rFonts w:cs="Times New Roman"/>
          <w:noProof/>
        </w:rPr>
        <w:drawing>
          <wp:inline distT="0" distB="0" distL="0" distR="0" wp14:anchorId="0E9A8425" wp14:editId="6A4721FF">
            <wp:extent cx="4320000" cy="2637131"/>
            <wp:effectExtent l="0" t="0" r="444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637131"/>
                    </a:xfrm>
                    <a:prstGeom prst="rect">
                      <a:avLst/>
                    </a:prstGeom>
                  </pic:spPr>
                </pic:pic>
              </a:graphicData>
            </a:graphic>
          </wp:inline>
        </w:drawing>
      </w:r>
    </w:p>
    <w:bookmarkStart w:id="57" w:name="_Ref88126776"/>
    <w:p w14:paraId="2769218A" w14:textId="47912642" w:rsidR="002D535E" w:rsidRDefault="002D535E" w:rsidP="002D535E">
      <w:pPr>
        <w:pStyle w:val="Kpalrs"/>
        <w:spacing w:after="240"/>
        <w:jc w:val="center"/>
      </w:pPr>
      <w:r>
        <w:fldChar w:fldCharType="begin"/>
      </w:r>
      <w:r>
        <w:instrText xml:space="preserve"> SEQ ábra \* ARABIC </w:instrText>
      </w:r>
      <w:r>
        <w:fldChar w:fldCharType="separate"/>
      </w:r>
      <w:r w:rsidR="00DA69F4">
        <w:rPr>
          <w:noProof/>
        </w:rPr>
        <w:t>24</w:t>
      </w:r>
      <w:r>
        <w:fldChar w:fldCharType="end"/>
      </w:r>
      <w:r>
        <w:t>. ábra</w:t>
      </w:r>
      <w:bookmarkEnd w:id="57"/>
      <w:r>
        <w:t>: Vonal igazítás után</w:t>
      </w:r>
    </w:p>
    <w:p w14:paraId="7998C7B4" w14:textId="564909CB" w:rsidR="00C76F07" w:rsidRPr="00C76F07" w:rsidRDefault="00C76F07" w:rsidP="00C76F07">
      <w:pPr>
        <w:pStyle w:val="Cmsor2"/>
      </w:pPr>
      <w:bookmarkStart w:id="58" w:name="_Toc88125202"/>
      <w:r>
        <w:t>Kimenet generálása</w:t>
      </w:r>
      <w:bookmarkEnd w:id="58"/>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7641BDAA"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képes eltárolni egy kapcsolási rajz </w:t>
      </w:r>
      <w:r w:rsidR="00161408" w:rsidRPr="00161408">
        <w:t>elemeinek</w:t>
      </w:r>
      <w:r w:rsidR="00161408">
        <w:t xml:space="preserve"> elrendezését. A tömörítés folyamata hasonló </w:t>
      </w:r>
      <w:r w:rsidR="00161408">
        <w:lastRenderedPageBreak/>
        <w:t xml:space="preserve">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7F3162">
        <w:t>[20]</w:t>
      </w:r>
      <w:r w:rsidR="00AE02F1">
        <w:fldChar w:fldCharType="end"/>
      </w:r>
    </w:p>
    <w:p w14:paraId="5A13C871" w14:textId="62EF3D33"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7F3162">
        <w:rPr>
          <w:rFonts w:cs="Times New Roman"/>
          <w:i/>
          <w:iCs/>
          <w:noProof/>
        </w:rPr>
        <w:t>26</w:t>
      </w:r>
      <w:r w:rsidR="007F3162" w:rsidRPr="00983390">
        <w:rPr>
          <w:rFonts w:cs="Times New Roman"/>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7F3162">
        <w:t>[20]</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45F031AB">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2">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59" w:name="_Ref87518670"/>
    <w:p w14:paraId="0C90D609" w14:textId="1165A0B2"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DA69F4">
        <w:rPr>
          <w:rFonts w:ascii="Times New Roman" w:hAnsi="Times New Roman" w:cs="Times New Roman"/>
          <w:i w:val="0"/>
          <w:iCs w:val="0"/>
          <w:noProof/>
        </w:rPr>
        <w:t>25</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59"/>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7F3162">
        <w:rPr>
          <w:rFonts w:ascii="Times New Roman" w:hAnsi="Times New Roman" w:cs="Times New Roman"/>
        </w:rPr>
        <w:t>[20]</w:t>
      </w:r>
      <w:r w:rsidRPr="00983390">
        <w:rPr>
          <w:rFonts w:ascii="Times New Roman" w:hAnsi="Times New Roman" w:cs="Times New Roman"/>
        </w:rPr>
        <w:fldChar w:fldCharType="end"/>
      </w:r>
    </w:p>
    <w:p w14:paraId="1E8A2637" w14:textId="3B5F61E9"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7F3162">
        <w:t>[20]</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60" w:name="_Toc88125203"/>
      <w:r>
        <w:lastRenderedPageBreak/>
        <w:t>Tesztelés</w:t>
      </w:r>
      <w:bookmarkEnd w:id="60"/>
    </w:p>
    <w:p w14:paraId="40461F94" w14:textId="3DD140C4" w:rsidR="00B63AE4" w:rsidRDefault="00B63AE4" w:rsidP="00B63AE4">
      <w:pPr>
        <w:pStyle w:val="Cmsor2"/>
      </w:pPr>
      <w:bookmarkStart w:id="61" w:name="_Toc88125204"/>
      <w:r>
        <w:t>Módszer</w:t>
      </w:r>
      <w:bookmarkEnd w:id="61"/>
    </w:p>
    <w:p w14:paraId="176FA3C9" w14:textId="4605ADAD"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m:oMath>
        <m:r>
          <m:rPr>
            <m:sty m:val="p"/>
          </m:rPr>
          <w:rPr>
            <w:rFonts w:ascii="Cambria Math" w:hAnsi="Cambria Math"/>
          </w:rPr>
          <m:t>4032</m:t>
        </m:r>
        <m:r>
          <m:rPr>
            <m:sty m:val="p"/>
          </m:rPr>
          <w:rPr>
            <w:rFonts w:ascii="Cambria Math" w:hAnsi="Cambria Math"/>
          </w:rPr>
          <m:t>×</m:t>
        </m:r>
        <m:r>
          <m:rPr>
            <m:sty m:val="p"/>
          </m:rPr>
          <w:rPr>
            <w:rFonts w:ascii="Cambria Math" w:hAnsi="Cambria Math"/>
          </w:rPr>
          <m:t>3024</m:t>
        </m:r>
      </m:oMath>
      <w:r w:rsidR="006C7725">
        <w:t xml:space="preserve"> és </w:t>
      </w:r>
      <m:oMath>
        <m:r>
          <w:rPr>
            <w:rFonts w:ascii="Cambria Math" w:hAnsi="Cambria Math"/>
          </w:rPr>
          <m:t>4032×2268</m:t>
        </m:r>
      </m:oMath>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2AAE3488">
            <wp:extent cx="4975860" cy="373019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5860" cy="3730193"/>
                    </a:xfrm>
                    <a:prstGeom prst="rect">
                      <a:avLst/>
                    </a:prstGeom>
                    <a:noFill/>
                    <a:ln>
                      <a:noFill/>
                    </a:ln>
                  </pic:spPr>
                </pic:pic>
              </a:graphicData>
            </a:graphic>
          </wp:inline>
        </w:drawing>
      </w:r>
    </w:p>
    <w:p w14:paraId="449D2886" w14:textId="714CF00F" w:rsidR="00686839" w:rsidRPr="003A5400" w:rsidRDefault="003A5400" w:rsidP="00605B06">
      <w:pPr>
        <w:pStyle w:val="Kpalrs"/>
        <w:spacing w:after="240"/>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DA69F4">
        <w:rPr>
          <w:rFonts w:ascii="Times New Roman" w:hAnsi="Times New Roman" w:cs="Times New Roman"/>
          <w:i w:val="0"/>
          <w:iCs w:val="0"/>
          <w:noProof/>
        </w:rPr>
        <w:t>26</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p>
    <w:p w14:paraId="6B8C217A" w14:textId="00BD476E"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7F3162">
        <w:rPr>
          <w:rFonts w:cs="Times New Roman"/>
          <w:i/>
          <w:iCs/>
          <w:noProof/>
        </w:rPr>
        <w:t>2</w:t>
      </w:r>
      <w:r w:rsidR="007F3162"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7AB0B2B9" w:rsidR="001A675D" w:rsidRDefault="00686839" w:rsidP="006C7725">
      <w:pPr>
        <w:pStyle w:val="mynormal"/>
      </w:pPr>
      <w:r>
        <w:t xml:space="preserve">A teszteléskor 22 különböző kapcsolási rajz volt, amelyekről 35 különböző kép készült. </w:t>
      </w:r>
      <w:r w:rsidR="00F37DCF">
        <w:lastRenderedPageBreak/>
        <w:t>Egy kapcsolási rajzról azért készült több kép, hogy ugyanannál a mintánál, különböző távolságok, dőlésszögek esetén is lehessen tesztelni a programot.</w:t>
      </w:r>
    </w:p>
    <w:p w14:paraId="0AF15E01" w14:textId="57CF71BC" w:rsidR="00726A1C" w:rsidRPr="00726A1C" w:rsidRDefault="00B63AE4" w:rsidP="00726A1C">
      <w:pPr>
        <w:pStyle w:val="Cmsor2"/>
      </w:pPr>
      <w:bookmarkStart w:id="62" w:name="_Toc88125205"/>
      <w:r>
        <w:t>Eredmények</w:t>
      </w:r>
      <w:r w:rsidR="001A213E">
        <w:t>, levont következtetések</w:t>
      </w:r>
      <w:bookmarkEnd w:id="62"/>
    </w:p>
    <w:p w14:paraId="56ACF209" w14:textId="21E870AF" w:rsidR="005D2415" w:rsidRDefault="00726A1C" w:rsidP="005D2415">
      <w:pPr>
        <w:pStyle w:val="Cmsor3"/>
      </w:pPr>
      <w:bookmarkStart w:id="63" w:name="_Toc88125206"/>
      <w:r>
        <w:t>Rajz feldolgozása, felismerése</w:t>
      </w:r>
      <w:bookmarkEnd w:id="63"/>
    </w:p>
    <w:p w14:paraId="6D37A6B7" w14:textId="7EBB5D87" w:rsidR="00C51A53" w:rsidRDefault="00C51A53" w:rsidP="00C51A53">
      <w:pPr>
        <w:pStyle w:val="Cmsor4"/>
      </w:pPr>
      <w:r>
        <w:t>Előfeldolgozás</w:t>
      </w:r>
    </w:p>
    <w:p w14:paraId="74FFFE8C" w14:textId="1297A510" w:rsidR="00C51A53" w:rsidRDefault="00F22917" w:rsidP="00C51A53">
      <w:pPr>
        <w:pStyle w:val="mynormal"/>
      </w:pPr>
      <w:r>
        <w:t xml:space="preserve">Az előfeldolgozás során a </w:t>
      </w:r>
      <w:proofErr w:type="spellStart"/>
      <w:r>
        <w:t>binarizálás</w:t>
      </w:r>
      <w:proofErr w:type="spellEnd"/>
      <w:r>
        <w:t>,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605B06">
        <w:fldChar w:fldCharType="begin"/>
      </w:r>
      <w:r w:rsidR="00605B06">
        <w:instrText xml:space="preserve"> REF _Ref88126750 \h </w:instrText>
      </w:r>
      <w:r w:rsidR="00605B06">
        <w:fldChar w:fldCharType="separate"/>
      </w:r>
      <w:r w:rsidR="00605B06">
        <w:rPr>
          <w:noProof/>
        </w:rPr>
        <w:t>27</w:t>
      </w:r>
      <w:r w:rsidR="00605B06">
        <w:t>. ábra</w:t>
      </w:r>
      <w:r w:rsidR="00605B06">
        <w:fldChar w:fldCharType="end"/>
      </w:r>
      <w:r w:rsidR="00CB7F00">
        <w:t>)</w:t>
      </w:r>
      <w:r w:rsidR="00232EAE">
        <w:t>.</w:t>
      </w:r>
    </w:p>
    <w:p w14:paraId="4104DDDC" w14:textId="77777777" w:rsidR="00605B06" w:rsidRDefault="00605B06" w:rsidP="00605B06">
      <w:pPr>
        <w:pStyle w:val="mynormal"/>
        <w:keepNext/>
        <w:ind w:firstLine="0"/>
      </w:pPr>
      <w:r>
        <w:rPr>
          <w:noProof/>
        </w:rPr>
        <mc:AlternateContent>
          <mc:Choice Requires="wpg">
            <w:drawing>
              <wp:inline distT="0" distB="0" distL="0" distR="0" wp14:anchorId="665B5D95" wp14:editId="7821FCDA">
                <wp:extent cx="5403850" cy="2015490"/>
                <wp:effectExtent l="0" t="0" r="6350" b="3810"/>
                <wp:docPr id="58" name="Csoportba foglalás 58"/>
                <wp:cNvGraphicFramePr/>
                <a:graphic xmlns:a="http://schemas.openxmlformats.org/drawingml/2006/main">
                  <a:graphicData uri="http://schemas.microsoft.com/office/word/2010/wordprocessingGroup">
                    <wpg:wgp>
                      <wpg:cNvGrpSpPr/>
                      <wpg:grpSpPr>
                        <a:xfrm>
                          <a:off x="0" y="0"/>
                          <a:ext cx="5403850" cy="2015490"/>
                          <a:chOff x="0" y="0"/>
                          <a:chExt cx="5403850" cy="2015490"/>
                        </a:xfrm>
                      </wpg:grpSpPr>
                      <pic:pic xmlns:pic="http://schemas.openxmlformats.org/drawingml/2006/picture">
                        <pic:nvPicPr>
                          <pic:cNvPr id="38" name="Kép 3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6210" cy="2015490"/>
                          </a:xfrm>
                          <a:prstGeom prst="rect">
                            <a:avLst/>
                          </a:prstGeom>
                        </pic:spPr>
                      </pic:pic>
                      <pic:pic xmlns:pic="http://schemas.openxmlformats.org/drawingml/2006/picture">
                        <pic:nvPicPr>
                          <pic:cNvPr id="39" name="Kép 39" descr="A képen szöveg, rajztábla látható&#10;&#10;Automatikusan generált leírás"/>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720340" y="0"/>
                            <a:ext cx="2683510" cy="2015490"/>
                          </a:xfrm>
                          <a:prstGeom prst="rect">
                            <a:avLst/>
                          </a:prstGeom>
                        </pic:spPr>
                      </pic:pic>
                    </wpg:wgp>
                  </a:graphicData>
                </a:graphic>
              </wp:inline>
            </w:drawing>
          </mc:Choice>
          <mc:Fallback>
            <w:pict>
              <v:group w14:anchorId="24939653" id="Csoportba foglalás 58" o:spid="_x0000_s1026" style="width:425.5pt;height:158.7pt;mso-position-horizontal-relative:char;mso-position-vertical-relative:line" coordsize="54038,20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">
                <v:shape id="Kép 38" o:spid="_x0000_s1027" type="#_x0000_t75" style="position:absolute;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">
                  <v:imagedata r:id="rId46" o:title=""/>
                </v:shape>
                <v:shape id="Kép 39" o:spid="_x0000_s1028" type="#_x0000_t75" alt="A képen szöveg, rajztábla látható&#10;&#10;Automatikusan generált leírás" style="position:absolute;left:27203;width:26835;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">
                  <v:imagedata r:id="rId47" o:title="A képen szöveg, rajztábla látható&#10;&#10;Automatikusan generált leírás"/>
                </v:shape>
                <w10:anchorlock/>
              </v:group>
            </w:pict>
          </mc:Fallback>
        </mc:AlternateContent>
      </w:r>
    </w:p>
    <w:bookmarkStart w:id="64" w:name="_Ref88126750"/>
    <w:p w14:paraId="1CA9CA4F" w14:textId="7F3417A6" w:rsidR="00605B06" w:rsidRDefault="00605B06" w:rsidP="00605B06">
      <w:pPr>
        <w:pStyle w:val="Kpalrs"/>
        <w:spacing w:after="240"/>
        <w:jc w:val="center"/>
      </w:pPr>
      <w:r>
        <w:fldChar w:fldCharType="begin"/>
      </w:r>
      <w:r>
        <w:instrText xml:space="preserve"> SEQ ábra \* ARABIC </w:instrText>
      </w:r>
      <w:r>
        <w:fldChar w:fldCharType="separate"/>
      </w:r>
      <w:r w:rsidR="00DA69F4">
        <w:rPr>
          <w:noProof/>
        </w:rPr>
        <w:t>27</w:t>
      </w:r>
      <w:r>
        <w:fldChar w:fldCharType="end"/>
      </w:r>
      <w:r>
        <w:t>. ábra</w:t>
      </w:r>
      <w:bookmarkEnd w:id="64"/>
      <w:r>
        <w:t>: Transzformáció előtt (bal) és után (jobb)</w:t>
      </w:r>
    </w:p>
    <w:p w14:paraId="036638AE" w14:textId="18C44E71" w:rsidR="00232EAE" w:rsidRPr="00C51A53" w:rsidRDefault="00AB1FF4" w:rsidP="00C51A53">
      <w:pPr>
        <w:pStyle w:val="mynormal"/>
      </w:pPr>
      <w:r>
        <w:t xml:space="preserve">A hiba arra vezethető vissza, hogy ez a kép kisebb felbontású, mint a többi, és az első körben futtatott </w:t>
      </w:r>
      <w:proofErr w:type="spellStart"/>
      <w:r>
        <w:t>HoughLinesP</w:t>
      </w:r>
      <w:proofErr w:type="spellEnd"/>
      <w:r>
        <w:t xml:space="preserve"> függvény nem találja meg az összes vonalat a képen.</w:t>
      </w:r>
    </w:p>
    <w:p w14:paraId="18BFD316" w14:textId="1F2C6AFB" w:rsidR="00C51A53" w:rsidRPr="00C51A53" w:rsidRDefault="00C51A53" w:rsidP="00C51A53">
      <w:pPr>
        <w:pStyle w:val="Cmsor4"/>
      </w:pPr>
      <w:r>
        <w:t>Komponensek, összeköttetések felismerése</w:t>
      </w:r>
    </w:p>
    <w:p w14:paraId="2818B56E" w14:textId="7D700C20" w:rsidR="006C7725" w:rsidRDefault="00B63AE4" w:rsidP="000B02CD">
      <w:pPr>
        <w:pStyle w:val="mynormal"/>
      </w:pPr>
      <w:r>
        <w:t>A tesztelés után a tesztképeken összesen 306 komponens volt jelen</w:t>
      </w:r>
      <w:r w:rsidR="00256F23">
        <w:t xml:space="preserve"> (</w:t>
      </w:r>
      <w:r w:rsidR="00256F23">
        <w:fldChar w:fldCharType="begin"/>
      </w:r>
      <w:r w:rsidR="00256F23">
        <w:instrText xml:space="preserve"> REF _Ref87606520 \h </w:instrText>
      </w:r>
      <w:r w:rsidR="00256F23">
        <w:fldChar w:fldCharType="separate"/>
      </w:r>
      <w:r w:rsidR="007F3162">
        <w:rPr>
          <w:rFonts w:cs="Times New Roman"/>
          <w:i/>
          <w:iCs/>
          <w:noProof/>
        </w:rPr>
        <w:t>30</w:t>
      </w:r>
      <w:r w:rsidR="007F3162" w:rsidRPr="009E2CAB">
        <w:rPr>
          <w:rFonts w:cs="Times New Roman"/>
        </w:rPr>
        <w:t>. ábra</w:t>
      </w:r>
      <w:r w:rsidR="00256F23">
        <w:fldChar w:fldCharType="end"/>
      </w:r>
      <w:r w:rsidR="00256F23">
        <w:t>)</w:t>
      </w:r>
      <w:r>
        <w:t>. Ezekből a program 305 komponensnek találta meg a helyét, és 301 komponenst sikeresen azonosított.</w:t>
      </w:r>
    </w:p>
    <w:p w14:paraId="4002B3E2" w14:textId="77777777" w:rsidR="009E2CAB" w:rsidRDefault="009E2CAB" w:rsidP="008E4D0B">
      <w:pPr>
        <w:pStyle w:val="mynormal"/>
        <w:keepNext/>
        <w:ind w:firstLine="0"/>
        <w:jc w:val="center"/>
      </w:pPr>
      <w:r>
        <w:rPr>
          <w:noProof/>
        </w:rPr>
        <w:lastRenderedPageBreak/>
        <w:drawing>
          <wp:inline distT="0" distB="0" distL="0" distR="0" wp14:anchorId="65FB52CD" wp14:editId="4AEE20EB">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bookmarkStart w:id="65" w:name="_Ref87606520"/>
    <w:p w14:paraId="138127C2" w14:textId="7C5AAEE3" w:rsidR="006C7725" w:rsidRPr="009E2CAB" w:rsidRDefault="009E2CAB" w:rsidP="00752E6C">
      <w:pPr>
        <w:pStyle w:val="Kpalrs"/>
        <w:spacing w:after="240"/>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DA69F4">
        <w:rPr>
          <w:rFonts w:ascii="Times New Roman" w:hAnsi="Times New Roman" w:cs="Times New Roman"/>
          <w:i w:val="0"/>
          <w:iCs w:val="0"/>
          <w:noProof/>
        </w:rPr>
        <w:t>28</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5"/>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27B43C4F" w:rsidR="00C76C85" w:rsidRDefault="00C76C85" w:rsidP="000B02CD">
      <w:pPr>
        <w:pStyle w:val="mynormal"/>
      </w:pPr>
      <w:r>
        <w:t xml:space="preserve">Az általam használt </w:t>
      </w:r>
      <w:proofErr w:type="spellStart"/>
      <w:r>
        <w:t>konvolúciós</w:t>
      </w:r>
      <w:proofErr w:type="spellEnd"/>
      <w:r>
        <w:t xml:space="preserve"> neurális hálózat jó eredményeket adott, 3 esetben tévesztett el egy felismerést. Mind a három esetben egy egyenáramú (DC) forrás komponenst tévesen váltakozó áramú (AC) komponensnek ismert fel.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47C0ABD2" w:rsidR="00AE02F1" w:rsidRDefault="00E2623F" w:rsidP="00161408">
      <w:pPr>
        <w:pStyle w:val="mynormal"/>
      </w:pPr>
      <w:r>
        <w:t xml:space="preserve">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 egyszer </w:t>
      </w:r>
      <w:r w:rsidR="00B43791">
        <w:t>előfordult (</w:t>
      </w:r>
      <w:r w:rsidR="00B43791">
        <w:fldChar w:fldCharType="begin"/>
      </w:r>
      <w:r w:rsidR="00B43791">
        <w:instrText xml:space="preserve"> REF _Ref87607410 \h </w:instrText>
      </w:r>
      <w:r w:rsidR="00B43791">
        <w:fldChar w:fldCharType="separate"/>
      </w:r>
      <w:r w:rsidR="007F3162">
        <w:rPr>
          <w:rFonts w:cs="Times New Roman"/>
          <w:i/>
          <w:iCs/>
          <w:noProof/>
        </w:rPr>
        <w:t>31</w:t>
      </w:r>
      <w:r w:rsidR="007F3162"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 xml:space="preserve">nem voltak elég függőleges helyzetben, hogy a vonalvizsgálatnál a dőlésszög határértékén </w:t>
      </w:r>
      <w:r w:rsidR="00235761">
        <w:lastRenderedPageBreak/>
        <w:t xml:space="preserve">belül maradjon. Erre még rásegített az is, hogy ez a kép </w:t>
      </w:r>
      <w:r w:rsidR="003B3279">
        <w:t xml:space="preserve">az átlagnál </w:t>
      </w:r>
      <w:r w:rsidR="00235761">
        <w:t>kisebb felbontású volt</w:t>
      </w:r>
      <w:r w:rsidR="003B3279">
        <w:t>.</w:t>
      </w:r>
    </w:p>
    <w:p w14:paraId="6052DA10" w14:textId="77777777" w:rsidR="003B3279" w:rsidRDefault="003B3279" w:rsidP="003B3279">
      <w:pPr>
        <w:pStyle w:val="mynormal"/>
        <w:keepNext/>
        <w:ind w:firstLine="0"/>
        <w:jc w:val="center"/>
      </w:pPr>
      <w:r>
        <w:rPr>
          <w:noProof/>
        </w:rPr>
        <w:drawing>
          <wp:inline distT="0" distB="0" distL="0" distR="0" wp14:anchorId="5462B0BF" wp14:editId="2C71BC9A">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9">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6" w:name="_Ref87607410"/>
    <w:p w14:paraId="1EAC9D65" w14:textId="468EEA44" w:rsidR="003B3279" w:rsidRDefault="003B3279" w:rsidP="00605B06">
      <w:pPr>
        <w:pStyle w:val="Kpalrs"/>
        <w:spacing w:after="240"/>
        <w:jc w:val="center"/>
        <w:rPr>
          <w:rFonts w:ascii="Times New Roman" w:hAnsi="Times New Roman" w:cs="Times New Roman"/>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DA69F4">
        <w:rPr>
          <w:rFonts w:ascii="Times New Roman" w:hAnsi="Times New Roman" w:cs="Times New Roman"/>
          <w:i w:val="0"/>
          <w:iCs w:val="0"/>
          <w:noProof/>
        </w:rPr>
        <w:t>29</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6"/>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p>
    <w:p w14:paraId="493FCE9B" w14:textId="387C90F0" w:rsidR="00915B55" w:rsidRDefault="00C50316" w:rsidP="00C50316">
      <w:pPr>
        <w:pStyle w:val="Cmsor3"/>
      </w:pPr>
      <w:bookmarkStart w:id="67" w:name="_Toc88125207"/>
      <w:r>
        <w:t>Generált kimenet</w:t>
      </w:r>
      <w:bookmarkEnd w:id="67"/>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46F60146" w:rsidR="00200060" w:rsidRDefault="00200060" w:rsidP="00915B55">
      <w:pPr>
        <w:pStyle w:val="mynormal"/>
      </w:pPr>
      <w:r>
        <w:t>A kimeneten probléma az összeköttetések esetén volt gyakoribb.</w:t>
      </w:r>
      <w:r w:rsidR="00C44612">
        <w:t xml:space="preserve"> 35 tesztesetből 22 esetén tökéletes volt a kimenet a bemenethez mérten. A többi esetnél jellemzően 3 különböző hiba fordulhatott elő (a kimeneten egy egység 10 pixelnek felel meg</w:t>
      </w:r>
      <w:r w:rsidR="00C82158">
        <w:t xml:space="preserve">, mivel minden komponens/vonal pozíciója, mérete </w:t>
      </w:r>
      <w:r w:rsidR="00FC50CD">
        <w:t>10-zel</w:t>
      </w:r>
      <w:r w:rsidR="00C82158">
        <w:t xml:space="preserve"> osztható</w:t>
      </w:r>
      <w:r w:rsidR="00C44612">
        <w:t>):</w:t>
      </w:r>
    </w:p>
    <w:p w14:paraId="03115A17" w14:textId="3D6A670D"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r w:rsidR="00AB7584">
        <w:t xml:space="preserve">, </w:t>
      </w:r>
      <w:r w:rsidR="00AB7584">
        <w:fldChar w:fldCharType="begin"/>
      </w:r>
      <w:r w:rsidR="00AB7584">
        <w:instrText xml:space="preserve"> REF _Ref87954830 \h </w:instrText>
      </w:r>
      <w:r w:rsidR="00AB7584">
        <w:fldChar w:fldCharType="separate"/>
      </w:r>
      <w:r w:rsidR="007F3162">
        <w:rPr>
          <w:rFonts w:cs="Times New Roman"/>
          <w:i/>
          <w:iCs/>
          <w:noProof/>
        </w:rPr>
        <w:t>32</w:t>
      </w:r>
      <w:r w:rsidR="007F3162" w:rsidRPr="00234445">
        <w:rPr>
          <w:rFonts w:cs="Times New Roman"/>
        </w:rPr>
        <w:t>. ábra</w:t>
      </w:r>
      <w:r w:rsidR="00AB7584">
        <w:fldChar w:fldCharType="end"/>
      </w:r>
      <w:r>
        <w:t>)</w:t>
      </w:r>
    </w:p>
    <w:p w14:paraId="2103CBDE" w14:textId="1CCAC0F5" w:rsidR="00C44612" w:rsidRDefault="00C44612" w:rsidP="00C44612">
      <w:pPr>
        <w:pStyle w:val="mynormal"/>
        <w:numPr>
          <w:ilvl w:val="0"/>
          <w:numId w:val="23"/>
        </w:numPr>
        <w:spacing w:after="0"/>
        <w:ind w:left="1139" w:hanging="357"/>
      </w:pPr>
      <w:r>
        <w:t>Egy vonal túlhalad egy komponensen (maximum 2 egységnyi eltérés</w:t>
      </w:r>
      <w:r w:rsidR="00AB7584">
        <w:t xml:space="preserve">, </w:t>
      </w:r>
      <w:r w:rsidR="00AB7584">
        <w:fldChar w:fldCharType="begin"/>
      </w:r>
      <w:r w:rsidR="00AB7584">
        <w:instrText xml:space="preserve"> REF _Ref87954835 \h </w:instrText>
      </w:r>
      <w:r w:rsidR="00AB7584">
        <w:fldChar w:fldCharType="separate"/>
      </w:r>
      <w:r w:rsidR="007F3162">
        <w:rPr>
          <w:rFonts w:cs="Times New Roman"/>
          <w:i/>
          <w:iCs/>
          <w:noProof/>
        </w:rPr>
        <w:t>33</w:t>
      </w:r>
      <w:r w:rsidR="007F3162" w:rsidRPr="00234445">
        <w:rPr>
          <w:rFonts w:cs="Times New Roman"/>
        </w:rPr>
        <w:t>. ábra</w:t>
      </w:r>
      <w:r w:rsidR="00AB7584">
        <w:fldChar w:fldCharType="end"/>
      </w:r>
      <w:r>
        <w:t>)</w:t>
      </w:r>
    </w:p>
    <w:p w14:paraId="730D3CBD" w14:textId="2C1CD14B" w:rsidR="00C44612" w:rsidRDefault="00C44612" w:rsidP="00C44612">
      <w:pPr>
        <w:pStyle w:val="mynormal"/>
        <w:numPr>
          <w:ilvl w:val="0"/>
          <w:numId w:val="23"/>
        </w:numPr>
      </w:pPr>
      <w:r>
        <w:t>Egy vonal nincs szintben egy komponenssel/másik vonallal (maximum 1 egységnyi eltérés</w:t>
      </w:r>
      <w:r w:rsidR="00AB7584">
        <w:t xml:space="preserve">, </w:t>
      </w:r>
      <w:r w:rsidR="00AB7584">
        <w:fldChar w:fldCharType="begin"/>
      </w:r>
      <w:r w:rsidR="00AB7584">
        <w:instrText xml:space="preserve"> REF _Ref87954840 \h </w:instrText>
      </w:r>
      <w:r w:rsidR="00AB7584">
        <w:fldChar w:fldCharType="separate"/>
      </w:r>
      <w:r w:rsidR="007F3162">
        <w:rPr>
          <w:rFonts w:cs="Times New Roman"/>
          <w:i/>
          <w:iCs/>
          <w:noProof/>
        </w:rPr>
        <w:t>34</w:t>
      </w:r>
      <w:r w:rsidR="007F3162" w:rsidRPr="00234445">
        <w:rPr>
          <w:rFonts w:cs="Times New Roman"/>
        </w:rPr>
        <w:t>. ábra</w:t>
      </w:r>
      <w:r w:rsidR="00AB7584">
        <w:fldChar w:fldCharType="end"/>
      </w:r>
      <w:r>
        <w:t>)</w:t>
      </w:r>
    </w:p>
    <w:p w14:paraId="3B610F08" w14:textId="004577B7" w:rsidR="00AE43F6" w:rsidRDefault="00AE43F6" w:rsidP="00C44612">
      <w:pPr>
        <w:pStyle w:val="mynormal"/>
        <w:numPr>
          <w:ilvl w:val="0"/>
          <w:numId w:val="23"/>
        </w:numPr>
      </w:pPr>
      <w:r>
        <w:t>Felesleges vonal megjelenítése</w:t>
      </w:r>
    </w:p>
    <w:p w14:paraId="7B9CA13D" w14:textId="77777777" w:rsidR="00DA69F4" w:rsidRDefault="00DA69F4" w:rsidP="00DA69F4">
      <w:pPr>
        <w:pStyle w:val="mynormal"/>
        <w:keepNext/>
        <w:ind w:firstLine="0"/>
        <w:jc w:val="center"/>
      </w:pPr>
      <w:r>
        <w:rPr>
          <w:noProof/>
        </w:rPr>
        <w:lastRenderedPageBreak/>
        <mc:AlternateContent>
          <mc:Choice Requires="wpg">
            <w:drawing>
              <wp:inline distT="0" distB="0" distL="0" distR="0" wp14:anchorId="65C257CC" wp14:editId="1B081512">
                <wp:extent cx="4999899" cy="724897"/>
                <wp:effectExtent l="0" t="0" r="0" b="0"/>
                <wp:docPr id="59" name="Csoportba foglalás 59"/>
                <wp:cNvGraphicFramePr/>
                <a:graphic xmlns:a="http://schemas.openxmlformats.org/drawingml/2006/main">
                  <a:graphicData uri="http://schemas.microsoft.com/office/word/2010/wordprocessingGroup">
                    <wpg:wgp>
                      <wpg:cNvGrpSpPr/>
                      <wpg:grpSpPr>
                        <a:xfrm>
                          <a:off x="0" y="0"/>
                          <a:ext cx="4999899" cy="724897"/>
                          <a:chOff x="0" y="0"/>
                          <a:chExt cx="4999899" cy="724897"/>
                        </a:xfrm>
                      </wpg:grpSpPr>
                      <pic:pic xmlns:pic="http://schemas.openxmlformats.org/drawingml/2006/picture">
                        <pic:nvPicPr>
                          <pic:cNvPr id="53" name="Kép 53" descr="A képen shoji, fal, beltéri, csempézett látható&#10;&#10;Automatikusan generált leírás"/>
                          <pic:cNvPicPr>
                            <a:picLocks/>
                          </pic:cNvPicPr>
                        </pic:nvPicPr>
                        <pic:blipFill rotWithShape="1">
                          <a:blip r:embed="rId50">
                            <a:extLst>
                              <a:ext uri="{28A0092B-C50C-407E-A947-70E740481C1C}">
                                <a14:useLocalDpi xmlns:a14="http://schemas.microsoft.com/office/drawing/2010/main" val="0"/>
                              </a:ext>
                            </a:extLst>
                          </a:blip>
                          <a:srcRect t="19103" b="16583"/>
                          <a:stretch/>
                        </pic:blipFill>
                        <pic:spPr bwMode="auto">
                          <a:xfrm>
                            <a:off x="0" y="0"/>
                            <a:ext cx="1619885" cy="719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Kép 54" descr="A képen shoji, fal, beltéri, nyilvános látható&#10;&#10;Automatikusan generált leírás"/>
                          <pic:cNvPicPr>
                            <a:picLocks/>
                          </pic:cNvPicPr>
                        </pic:nvPicPr>
                        <pic:blipFill>
                          <a:blip r:embed="rId51">
                            <a:extLst>
                              <a:ext uri="{28A0092B-C50C-407E-A947-70E740481C1C}">
                                <a14:useLocalDpi xmlns:a14="http://schemas.microsoft.com/office/drawing/2010/main" val="0"/>
                              </a:ext>
                            </a:extLst>
                          </a:blip>
                          <a:stretch>
                            <a:fillRect/>
                          </a:stretch>
                        </pic:blipFill>
                        <pic:spPr>
                          <a:xfrm>
                            <a:off x="1692728" y="0"/>
                            <a:ext cx="1619885" cy="719455"/>
                          </a:xfrm>
                          <a:prstGeom prst="rect">
                            <a:avLst/>
                          </a:prstGeom>
                        </pic:spPr>
                      </pic:pic>
                      <pic:pic xmlns:pic="http://schemas.openxmlformats.org/drawingml/2006/picture">
                        <pic:nvPicPr>
                          <pic:cNvPr id="55" name="Kép 55" descr="A képen shoji, beltéri, nyilvános, csempézett látható&#10;&#10;Automatikusan generált leírás"/>
                          <pic:cNvPicPr>
                            <a:picLocks/>
                          </pic:cNvPicPr>
                        </pic:nvPicPr>
                        <pic:blipFill>
                          <a:blip r:embed="rId52">
                            <a:extLst>
                              <a:ext uri="{28A0092B-C50C-407E-A947-70E740481C1C}">
                                <a14:useLocalDpi xmlns:a14="http://schemas.microsoft.com/office/drawing/2010/main" val="0"/>
                              </a:ext>
                            </a:extLst>
                          </a:blip>
                          <a:stretch>
                            <a:fillRect/>
                          </a:stretch>
                        </pic:blipFill>
                        <pic:spPr>
                          <a:xfrm>
                            <a:off x="3380014" y="5442"/>
                            <a:ext cx="1619885" cy="719455"/>
                          </a:xfrm>
                          <a:prstGeom prst="rect">
                            <a:avLst/>
                          </a:prstGeom>
                        </pic:spPr>
                      </pic:pic>
                    </wpg:wgp>
                  </a:graphicData>
                </a:graphic>
              </wp:inline>
            </w:drawing>
          </mc:Choice>
          <mc:Fallback>
            <w:pict>
              <v:group w14:anchorId="3CD5C0AA" id="Csoportba foglalás 59" o:spid="_x0000_s1026" style="width:393.7pt;height:57.1pt;mso-position-horizontal-relative:char;mso-position-vertical-relative:line" coordsize="49998,7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">
                <v:shape id="Kép 53" o:spid="_x0000_s1027" type="#_x0000_t75" alt="A képen shoji, fal, beltéri, csempézett látható&#10;&#10;Automatikusan generált leírás" style="position:absolute;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">
                  <v:imagedata r:id="rId53" o:title="A képen shoji, fal, beltéri, csempézett látható&#10;&#10;Automatikusan generált leírás" croptop="12519f" cropbottom="10868f"/>
                  <o:lock v:ext="edit" aspectratio="f"/>
                </v:shape>
                <v:shape id="Kép 54" o:spid="_x0000_s1028" type="#_x0000_t75" alt="A képen shoji, fal, beltéri, nyilvános látható&#10;&#10;Automatikusan generált leírás" style="position:absolute;left:16927;width:1619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">
                  <v:imagedata r:id="rId54" o:title="A képen shoji, fal, beltéri, nyilvános látható&#10;&#10;Automatikusan generált leírás"/>
                  <o:lock v:ext="edit" aspectratio="f"/>
                </v:shape>
                <v:shape id="Kép 55" o:spid="_x0000_s1029" type="#_x0000_t75" alt="A képen shoji, beltéri, nyilvános, csempézett látható&#10;&#10;Automatikusan generált leírás" style="position:absolute;left:33800;top:54;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">
                  <v:imagedata r:id="rId55" o:title="A képen shoji, beltéri, nyilvános, csempézett látható&#10;&#10;Automatikusan generált leírás"/>
                  <o:lock v:ext="edit" aspectratio="f"/>
                </v:shape>
                <w10:anchorlock/>
              </v:group>
            </w:pict>
          </mc:Fallback>
        </mc:AlternateContent>
      </w:r>
    </w:p>
    <w:p w14:paraId="43BA4262" w14:textId="6A6B5FD1" w:rsidR="00DA69F4" w:rsidRDefault="00DA69F4" w:rsidP="00DA69F4">
      <w:pPr>
        <w:pStyle w:val="Kpalrs"/>
        <w:spacing w:after="240"/>
        <w:jc w:val="center"/>
      </w:pPr>
      <w:fldSimple w:instr=" SEQ ábra \* ARABIC ">
        <w:r>
          <w:rPr>
            <w:noProof/>
          </w:rPr>
          <w:t>30</w:t>
        </w:r>
      </w:fldSimple>
      <w:r>
        <w:t>. ábra: Vonalhibák (balról: 1., 2. és 3. típus)</w:t>
      </w:r>
    </w:p>
    <w:p w14:paraId="4F56B7B3" w14:textId="21DF7A3D" w:rsidR="00915B55"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7F3162">
        <w:rPr>
          <w:rFonts w:cs="Times New Roman"/>
          <w:i/>
          <w:iCs/>
          <w:noProof/>
        </w:rPr>
        <w:t>35</w:t>
      </w:r>
      <w:r w:rsidR="007F3162"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p>
    <w:p w14:paraId="1FEFBABC" w14:textId="77777777" w:rsidR="008E4D0B" w:rsidRDefault="008E4D0B" w:rsidP="008E4D0B">
      <w:pPr>
        <w:pStyle w:val="mynormal"/>
        <w:keepNext/>
        <w:ind w:firstLine="0"/>
        <w:jc w:val="center"/>
      </w:pPr>
      <w:r>
        <w:rPr>
          <w:noProof/>
        </w:rPr>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bookmarkStart w:id="68" w:name="_Ref87778107"/>
    <w:p w14:paraId="5BCE93BA" w14:textId="295DF31A" w:rsidR="003D7DA2" w:rsidRPr="00EA4D8D" w:rsidRDefault="008E4D0B" w:rsidP="00752E6C">
      <w:pPr>
        <w:pStyle w:val="Kpalrs"/>
        <w:spacing w:after="240"/>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DA69F4">
        <w:rPr>
          <w:rFonts w:ascii="Times New Roman" w:hAnsi="Times New Roman" w:cs="Times New Roman"/>
          <w:i w:val="0"/>
          <w:iCs w:val="0"/>
          <w:noProof/>
        </w:rPr>
        <w:t>31</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68"/>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p>
    <w:p w14:paraId="3D4B6947" w14:textId="1C59496F" w:rsidR="00915B55" w:rsidRDefault="00915B55" w:rsidP="00915B55">
      <w:pPr>
        <w:pStyle w:val="mynormal"/>
      </w:pPr>
    </w:p>
    <w:p w14:paraId="2862F6FA" w14:textId="686C5E36" w:rsidR="007961A7" w:rsidRDefault="007961A7" w:rsidP="007961A7">
      <w:pPr>
        <w:pStyle w:val="Cmsor1"/>
      </w:pPr>
      <w:bookmarkStart w:id="69" w:name="_Toc88125208"/>
      <w:r>
        <w:lastRenderedPageBreak/>
        <w:t>Összegzés</w:t>
      </w:r>
      <w:bookmarkEnd w:id="69"/>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0" w:name="_Toc88125209"/>
      <w:r>
        <w:lastRenderedPageBreak/>
        <w:t>Irodalomjegyzék</w:t>
      </w:r>
      <w:bookmarkEnd w:id="70"/>
    </w:p>
    <w:p w14:paraId="4B13800D" w14:textId="642F3CE8" w:rsidR="007C5EE2" w:rsidRPr="0097091C" w:rsidRDefault="007C5EE2" w:rsidP="007C5EE2">
      <w:pPr>
        <w:pStyle w:val="Irodalomjegyzek"/>
        <w:rPr>
          <w:rStyle w:val="mynormalChar"/>
          <w:rFonts w:cs="Mangal"/>
          <w:szCs w:val="21"/>
        </w:rPr>
      </w:pPr>
      <w:bookmarkStart w:id="71" w:name="_Ref67392713"/>
      <w:bookmarkStart w:id="72" w:name="_Ref69721046"/>
      <w:bookmarkStart w:id="73" w:name="_Ref67392944"/>
      <w:r>
        <w:t>Nemzetközi standardok:</w:t>
      </w:r>
      <w:r>
        <w:br/>
      </w:r>
      <w:hyperlink r:id="rId57" w:history="1">
        <w:r w:rsidRPr="001630E9">
          <w:rPr>
            <w:rStyle w:val="Hiperhivatkozs"/>
          </w:rPr>
          <w:t>https://www.iec.ch/understanding-standards</w:t>
        </w:r>
      </w:hyperlink>
      <w:r>
        <w:t xml:space="preserve">, letöltés ideje: </w:t>
      </w:r>
      <w:r w:rsidRPr="001D28BB">
        <w:rPr>
          <w:rStyle w:val="mynormalChar"/>
        </w:rPr>
        <w:t>2021.03.18.</w:t>
      </w:r>
      <w:bookmarkEnd w:id="71"/>
    </w:p>
    <w:p w14:paraId="45AFB03B" w14:textId="5776D2CD" w:rsidR="0097091C" w:rsidRPr="005078E3" w:rsidRDefault="0097091C" w:rsidP="007C5EE2">
      <w:pPr>
        <w:pStyle w:val="Irodalomjegyzek"/>
        <w:rPr>
          <w:rStyle w:val="mynormalChar"/>
          <w:rFonts w:cs="Mangal"/>
          <w:szCs w:val="21"/>
        </w:rPr>
      </w:pPr>
      <w:bookmarkStart w:id="74" w:name="_Ref88125155"/>
      <w:r>
        <w:rPr>
          <w:rFonts w:cs="Times New Roman"/>
        </w:rPr>
        <w:t>Ellenállás minta:</w:t>
      </w:r>
      <w:r>
        <w:rPr>
          <w:rFonts w:cs="Times New Roman"/>
        </w:rPr>
        <w:br/>
      </w:r>
      <w:hyperlink r:id="rId58" w:history="1">
        <w:r w:rsidRPr="004655FF">
          <w:rPr>
            <w:rStyle w:val="Hiperhivatkozs"/>
            <w:rFonts w:cs="Times New Roman"/>
          </w:rPr>
          <w:t>https://circuitspedia.com/resistor-working-types-of-resistor-color-code/</w:t>
        </w:r>
      </w:hyperlink>
      <w:r>
        <w:rPr>
          <w:rFonts w:cs="Times New Roman"/>
        </w:rPr>
        <w:t>, letöltés ideje: 2021.11.18.</w:t>
      </w:r>
      <w:bookmarkEnd w:id="74"/>
    </w:p>
    <w:p w14:paraId="0552518E" w14:textId="77777777" w:rsidR="007C5EE2" w:rsidRDefault="007C5EE2" w:rsidP="007C5EE2">
      <w:pPr>
        <w:pStyle w:val="Irodalomjegyzek"/>
      </w:pPr>
      <w:bookmarkStart w:id="75" w:name="_Ref67392687"/>
      <w:r w:rsidRPr="00B02472">
        <w:t>Bradski</w:t>
      </w:r>
      <w:r>
        <w:t xml:space="preserve">, G., Kaehler, A.: </w:t>
      </w:r>
      <w:r>
        <w:rPr>
          <w:i/>
          <w:iCs/>
        </w:rPr>
        <w:t>Learning OpenCV.</w:t>
      </w:r>
      <w:r>
        <w:br/>
        <w:t>O’Reilly Media, Inc, United States of America, p. 571, 2008.</w:t>
      </w:r>
      <w:bookmarkEnd w:id="75"/>
    </w:p>
    <w:p w14:paraId="5A38014D" w14:textId="33D896BA" w:rsidR="007C5EE2" w:rsidRDefault="007C5EE2" w:rsidP="007C5EE2">
      <w:pPr>
        <w:pStyle w:val="Irodalomjegyzek"/>
      </w:pPr>
      <w:bookmarkStart w:id="76"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6"/>
    </w:p>
    <w:p w14:paraId="597A82F8" w14:textId="77055D4D" w:rsidR="00684812" w:rsidRDefault="00684812" w:rsidP="00684812">
      <w:pPr>
        <w:pStyle w:val="Irodalomjegyzek"/>
      </w:pPr>
      <w:bookmarkStart w:id="77" w:name="_Ref88125668"/>
      <w:r>
        <w:t>Thresholding</w:t>
      </w:r>
      <w:r w:rsidR="00170B8F">
        <w:t xml:space="preserve"> technikák</w:t>
      </w:r>
      <w:r>
        <w:t>:</w:t>
      </w:r>
      <w:r>
        <w:br/>
      </w:r>
      <w:hyperlink r:id="rId59" w:history="1">
        <w:r w:rsidRPr="004655FF">
          <w:rPr>
            <w:rStyle w:val="Hiperhivatkozs"/>
            <w:rFonts w:cs="Times New Roman"/>
          </w:rPr>
          <w:t>https://docs.opencv.org/3.4/d7/d</w:t>
        </w:r>
        <w:r w:rsidRPr="004655FF">
          <w:rPr>
            <w:rStyle w:val="Hiperhivatkozs"/>
            <w:rFonts w:cs="Times New Roman"/>
          </w:rPr>
          <w:t>4</w:t>
        </w:r>
        <w:r w:rsidRPr="004655FF">
          <w:rPr>
            <w:rStyle w:val="Hiperhivatkozs"/>
            <w:rFonts w:cs="Times New Roman"/>
          </w:rPr>
          <w:t>d/tutorial_py_thresholding.html</w:t>
        </w:r>
      </w:hyperlink>
      <w:r>
        <w:rPr>
          <w:rFonts w:cs="Times New Roman"/>
        </w:rPr>
        <w:t>, letöltés ideje: 2021.11.18.</w:t>
      </w:r>
      <w:bookmarkEnd w:id="77"/>
    </w:p>
    <w:p w14:paraId="1A467253" w14:textId="77777777" w:rsidR="005330CD" w:rsidRDefault="005330CD" w:rsidP="005330CD">
      <w:pPr>
        <w:pStyle w:val="Irodalomjegyzek"/>
      </w:pPr>
      <w:bookmarkStart w:id="78" w:name="_Ref87091284"/>
      <w:r w:rsidRPr="00E52D8B">
        <w:t>Rong, W., Li, Z., Zhang, W., Sun, L.: An Improved Canny Edge Detection Algorithm</w:t>
      </w:r>
      <w:r w:rsidRPr="00E52D8B">
        <w:br/>
        <w:t>Proceedings of 2014 IEEE International Conference on Mechatronics and Automation, pp. 577-582, 2014.</w:t>
      </w:r>
      <w:bookmarkEnd w:id="78"/>
    </w:p>
    <w:p w14:paraId="5C893582" w14:textId="77777777" w:rsidR="00E20BBC" w:rsidRDefault="00E20BBC" w:rsidP="00E20BBC">
      <w:pPr>
        <w:pStyle w:val="Irodalomjegyzek"/>
      </w:pPr>
      <w:bookmarkStart w:id="79"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79"/>
    </w:p>
    <w:p w14:paraId="3E6E375E" w14:textId="77777777" w:rsidR="00E20BBC" w:rsidRDefault="00E20BBC" w:rsidP="00E20BBC">
      <w:pPr>
        <w:pStyle w:val="Irodalomjegyzek"/>
      </w:pPr>
      <w:bookmarkStart w:id="80"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80"/>
    </w:p>
    <w:p w14:paraId="27E2CF66" w14:textId="77777777" w:rsidR="00E20BBC" w:rsidRDefault="00E20BBC" w:rsidP="00E20BBC">
      <w:pPr>
        <w:pStyle w:val="Irodalomjegyzek"/>
      </w:pPr>
      <w:bookmarkStart w:id="81" w:name="_Ref67392942"/>
      <w:r>
        <w:t xml:space="preserve">Gupta, N.: </w:t>
      </w:r>
      <w:r w:rsidRPr="00B02472">
        <w:t>Artificial Neural Network</w:t>
      </w:r>
      <w:r>
        <w:br/>
      </w:r>
      <w:r w:rsidRPr="00B02472">
        <w:t>International Conference on Recent Trends in Applied Sciences with Engineering Applications</w:t>
      </w:r>
      <w:r>
        <w:t>, v</w:t>
      </w:r>
      <w:r w:rsidRPr="00B02472">
        <w:t xml:space="preserve">ol.3, </w:t>
      </w:r>
      <w:r>
        <w:t>n</w:t>
      </w:r>
      <w:r w:rsidRPr="00B02472">
        <w:t>o.1</w:t>
      </w:r>
      <w:r>
        <w:t>, pp. 1-6, 2013.</w:t>
      </w:r>
      <w:bookmarkEnd w:id="81"/>
    </w:p>
    <w:p w14:paraId="3D2BFCD8" w14:textId="77777777" w:rsidR="00E20BBC" w:rsidRDefault="00E20BBC" w:rsidP="00E20BBC">
      <w:pPr>
        <w:pStyle w:val="Irodalomjegyzek"/>
      </w:pPr>
      <w:bookmarkStart w:id="82" w:name="_Ref67392951"/>
      <w:r w:rsidRPr="003814C3">
        <w:t>Feng</w:t>
      </w:r>
      <w:r>
        <w:t>, J.</w:t>
      </w:r>
      <w:r w:rsidRPr="003814C3">
        <w:t>, Lu</w:t>
      </w:r>
      <w:r>
        <w:t>, S.: Performance Analysis of Various Activation Functions in Artificial Neural Networks</w:t>
      </w:r>
      <w:r>
        <w:br/>
      </w:r>
      <w:r w:rsidRPr="003814C3">
        <w:t>Journal of Physics: Conference Series</w:t>
      </w:r>
      <w:r>
        <w:t>, pp. 1-6, 2019.</w:t>
      </w:r>
      <w:bookmarkEnd w:id="82"/>
    </w:p>
    <w:p w14:paraId="69F7BD56" w14:textId="1C2B1892" w:rsidR="004E6141" w:rsidRDefault="004E6141" w:rsidP="004E6141">
      <w:pPr>
        <w:pStyle w:val="Irodalomjegyzek"/>
      </w:pPr>
      <w:bookmarkStart w:id="83"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83"/>
    </w:p>
    <w:p w14:paraId="3C5A6624" w14:textId="149AAA7C" w:rsidR="00170B8F" w:rsidRPr="00A81FC5" w:rsidRDefault="00170B8F" w:rsidP="004E6141">
      <w:pPr>
        <w:pStyle w:val="Irodalomjegyzek"/>
      </w:pPr>
      <w:bookmarkStart w:id="84" w:name="_Ref88125991"/>
      <w:r>
        <w:t>Konvolúciós neurális hálózat felépítése:</w:t>
      </w:r>
      <w:r>
        <w:br/>
      </w:r>
      <w:hyperlink r:id="rId60" w:history="1">
        <w:r w:rsidRPr="004655FF">
          <w:rPr>
            <w:rStyle w:val="Hiperhivatkozs"/>
          </w:rPr>
          <w:t>https://towardsdatascience.com/a-comprehensive-guide-to-convolutional-neural-networks-the-eli5-way-3bd2b1164a53</w:t>
        </w:r>
      </w:hyperlink>
      <w:r>
        <w:t>, letöltés ideje: 2021.11.18.</w:t>
      </w:r>
      <w:bookmarkEnd w:id="84"/>
    </w:p>
    <w:p w14:paraId="5CACA8D8" w14:textId="77777777" w:rsidR="004E6141" w:rsidRDefault="004E6141" w:rsidP="004E6141">
      <w:pPr>
        <w:pStyle w:val="Irodalomjegyzek"/>
      </w:pPr>
      <w:bookmarkStart w:id="85" w:name="_Ref67393025"/>
      <w:r w:rsidRPr="00A81FC5">
        <w:t>Yamashita, R., Nishio, M., Do, R.K.G.</w:t>
      </w:r>
      <w:r>
        <w:t xml:space="preserve">, </w:t>
      </w:r>
      <w:r w:rsidRPr="00A81FC5">
        <w:t>Togashi</w:t>
      </w:r>
      <w:r>
        <w:t>, K.: Convolutional neural networks: an overview and application in radiology</w:t>
      </w:r>
      <w:r>
        <w:br/>
      </w:r>
      <w:r w:rsidRPr="00FB3573">
        <w:t>Insights Imaging</w:t>
      </w:r>
      <w:r>
        <w:t xml:space="preserve">, pp. </w:t>
      </w:r>
      <w:r w:rsidRPr="00FB3573">
        <w:t>611–629</w:t>
      </w:r>
      <w:r>
        <w:t>, 2018.</w:t>
      </w:r>
      <w:bookmarkEnd w:id="85"/>
    </w:p>
    <w:p w14:paraId="35579DA3" w14:textId="77777777" w:rsidR="004E6141" w:rsidRDefault="004E6141" w:rsidP="004E6141">
      <w:pPr>
        <w:pStyle w:val="Irodalomjegyzek"/>
      </w:pPr>
      <w:bookmarkStart w:id="86" w:name="_Ref69288887"/>
      <w:r w:rsidRPr="0057545A">
        <w:t>Tudhope, D.S., Oldfield, J.V.: A High-Level Recognizer for Schematic Diagrams</w:t>
      </w:r>
      <w:r>
        <w:br/>
      </w:r>
      <w:r w:rsidRPr="00537FCE">
        <w:lastRenderedPageBreak/>
        <w:t>IEEE Computer Graphics and Applications, vol. 3, no. 3, pp. 33-40, 1983</w:t>
      </w:r>
      <w:bookmarkEnd w:id="86"/>
    </w:p>
    <w:p w14:paraId="188FFC85" w14:textId="77777777" w:rsidR="004E6141" w:rsidRPr="004E2395" w:rsidRDefault="004E6141" w:rsidP="004E6141">
      <w:pPr>
        <w:pStyle w:val="Irodalomjegyzek"/>
        <w:rPr>
          <w:rStyle w:val="mynormalChar"/>
          <w:rFonts w:cs="Mangal"/>
          <w:szCs w:val="21"/>
        </w:rPr>
      </w:pPr>
      <w:bookmarkStart w:id="87"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Pr>
          <w:rStyle w:val="mynormalChar"/>
          <w:rFonts w:cs="Mangal"/>
          <w:szCs w:val="21"/>
        </w:rPr>
        <w:t>v</w:t>
      </w:r>
      <w:r w:rsidRPr="005078E3">
        <w:rPr>
          <w:rStyle w:val="mynormalChar"/>
          <w:rFonts w:cs="Mangal"/>
          <w:szCs w:val="21"/>
        </w:rPr>
        <w:t xml:space="preserve">ol. 10, </w:t>
      </w:r>
      <w:r>
        <w:rPr>
          <w:rStyle w:val="mynormalChar"/>
          <w:rFonts w:cs="Mangal"/>
          <w:szCs w:val="21"/>
        </w:rPr>
        <w:t>n</w:t>
      </w:r>
      <w:r w:rsidRPr="005078E3">
        <w:rPr>
          <w:rStyle w:val="mynormalChar"/>
          <w:rFonts w:cs="Mangal"/>
          <w:szCs w:val="21"/>
        </w:rPr>
        <w:t>o. 3, pp. 331-341, 1988.</w:t>
      </w:r>
      <w:bookmarkEnd w:id="87"/>
    </w:p>
    <w:p w14:paraId="29C871B2" w14:textId="77777777" w:rsidR="004E6141" w:rsidRDefault="004E6141" w:rsidP="004E6141">
      <w:pPr>
        <w:pStyle w:val="Irodalomjegyzek"/>
      </w:pPr>
      <w:bookmarkStart w:id="88" w:name="_Ref69288999"/>
      <w:r w:rsidRPr="004E2395">
        <w:t>Rabbani, M., Khoshkangini, R., Nagendraswamy, H.S., Conti, M.: Hand Drawn Optical Circuit Recognition</w:t>
      </w:r>
      <w:r>
        <w:br/>
      </w:r>
      <w:r w:rsidRPr="004E2395">
        <w:t>Procedia Computer Science</w:t>
      </w:r>
      <w:r>
        <w:t>, vol. 84, pp. 41-48, 2016.</w:t>
      </w:r>
      <w:bookmarkEnd w:id="88"/>
    </w:p>
    <w:p w14:paraId="55B1DE5C" w14:textId="77777777" w:rsidR="00000C5C" w:rsidRDefault="00000C5C" w:rsidP="00000C5C">
      <w:pPr>
        <w:pStyle w:val="Irodalomjegyzek"/>
      </w:pPr>
      <w:bookmarkStart w:id="89" w:name="_Ref69722899"/>
      <w:r w:rsidRPr="00777520">
        <w:t>Del Sole, A.: Visual Studio Code Distilled: Evolved Code Editing for Windows, MacOS, and Linux.</w:t>
      </w:r>
      <w:r>
        <w:br/>
      </w:r>
      <w:r w:rsidRPr="00777520">
        <w:t>Apress</w:t>
      </w:r>
      <w:r>
        <w:t xml:space="preserve">, p. </w:t>
      </w:r>
      <w:r w:rsidRPr="00777520">
        <w:t>215</w:t>
      </w:r>
      <w:r>
        <w:t>, 2018.</w:t>
      </w:r>
      <w:bookmarkEnd w:id="89"/>
    </w:p>
    <w:p w14:paraId="0D7F4809" w14:textId="77777777" w:rsidR="00000C5C" w:rsidRPr="00A81FC5" w:rsidRDefault="00000C5C" w:rsidP="00000C5C">
      <w:pPr>
        <w:pStyle w:val="Irodalomjegyzek"/>
      </w:pPr>
      <w:bookmarkStart w:id="90" w:name="_Ref69721014"/>
      <w:r>
        <w:t>Van Rossum, G., Drake, F. L.: Python 3 Reference Manual.</w:t>
      </w:r>
      <w:r>
        <w:br/>
        <w:t>CreateSpace, 2009.</w:t>
      </w:r>
      <w:bookmarkEnd w:id="90"/>
    </w:p>
    <w:p w14:paraId="3A715D5B" w14:textId="77777777" w:rsidR="00000C5C" w:rsidRDefault="00000C5C" w:rsidP="00000C5C">
      <w:pPr>
        <w:pStyle w:val="Irodalomjegyzek"/>
      </w:pPr>
      <w:bookmarkStart w:id="91" w:name="_Ref69721021"/>
      <w:r>
        <w:t>Harris, C.R., Millman, K.J., van der Walt, S.J. et. al.: Array programming with NumPy</w:t>
      </w:r>
      <w:r>
        <w:br/>
        <w:t>Nature, vol. 585, no. 7825, pp. 357–362, 2020.</w:t>
      </w:r>
      <w:bookmarkEnd w:id="91"/>
    </w:p>
    <w:p w14:paraId="64E0623E" w14:textId="77777777" w:rsidR="00000C5C" w:rsidRDefault="00000C5C" w:rsidP="00000C5C">
      <w:pPr>
        <w:pStyle w:val="Irodalomjegyzek"/>
      </w:pPr>
      <w:bookmarkStart w:id="92" w:name="_Ref69721028"/>
      <w:r w:rsidRPr="00AC35B4">
        <w:t>Bradski, G.: The OpenCV Library</w:t>
      </w:r>
      <w:r>
        <w:br/>
      </w:r>
      <w:r w:rsidRPr="00AC35B4">
        <w:t>Dr. Dobb's Journal of Software Tools, 2000.</w:t>
      </w:r>
      <w:bookmarkEnd w:id="92"/>
    </w:p>
    <w:p w14:paraId="461C3F13" w14:textId="77777777" w:rsidR="00892861" w:rsidRDefault="00892861" w:rsidP="00892861">
      <w:pPr>
        <w:pStyle w:val="Irodalomjegyzek"/>
      </w:pPr>
      <w:bookmarkStart w:id="93" w:name="_Ref88037728"/>
      <w:r>
        <w:t>Abadi, M., Barham, P., Chen, J., Chen, Z., Davis, A., Dean, J. et al.: Tensorflow: A system for large-scale machine learning.</w:t>
      </w:r>
      <w:r>
        <w:br/>
        <w:t>12th USENIX Symposium on Operating Systems Design and Implementation, pp. 265–283, 2016.</w:t>
      </w:r>
      <w:bookmarkEnd w:id="72"/>
      <w:bookmarkEnd w:id="93"/>
    </w:p>
    <w:p w14:paraId="4B1973BB" w14:textId="49277270" w:rsidR="00C96567" w:rsidRDefault="00C96567" w:rsidP="00892861">
      <w:pPr>
        <w:pStyle w:val="Irodalomjegyzek"/>
      </w:pPr>
      <w:bookmarkStart w:id="94" w:name="_Ref87518637"/>
      <w:bookmarkEnd w:id="73"/>
      <w:r>
        <w:t>CDDX fájltípus</w:t>
      </w:r>
      <w:r>
        <w:br/>
      </w:r>
      <w:hyperlink r:id="rId61"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4"/>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968D0" w14:textId="77777777" w:rsidR="00F25389" w:rsidRDefault="00F25389">
      <w:r>
        <w:separator/>
      </w:r>
    </w:p>
  </w:endnote>
  <w:endnote w:type="continuationSeparator" w:id="0">
    <w:p w14:paraId="467CCED7" w14:textId="77777777" w:rsidR="00F25389" w:rsidRDefault="00F25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D2A03" w14:textId="77777777" w:rsidR="00F25389" w:rsidRDefault="00F25389">
      <w:r>
        <w:separator/>
      </w:r>
    </w:p>
  </w:footnote>
  <w:footnote w:type="continuationSeparator" w:id="0">
    <w:p w14:paraId="788EFD45" w14:textId="77777777" w:rsidR="00F25389" w:rsidRDefault="00F25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00C5C"/>
    <w:rsid w:val="000126B5"/>
    <w:rsid w:val="0001318F"/>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2A6"/>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80D50"/>
    <w:rsid w:val="00082097"/>
    <w:rsid w:val="00082D5D"/>
    <w:rsid w:val="00084D56"/>
    <w:rsid w:val="00090363"/>
    <w:rsid w:val="00090737"/>
    <w:rsid w:val="00090E98"/>
    <w:rsid w:val="0009230D"/>
    <w:rsid w:val="000A3C8A"/>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174E"/>
    <w:rsid w:val="001025DB"/>
    <w:rsid w:val="00102924"/>
    <w:rsid w:val="00102BBF"/>
    <w:rsid w:val="001039D0"/>
    <w:rsid w:val="00105724"/>
    <w:rsid w:val="00107872"/>
    <w:rsid w:val="00107DFF"/>
    <w:rsid w:val="00110A81"/>
    <w:rsid w:val="00111CE5"/>
    <w:rsid w:val="00111D4C"/>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0B8F"/>
    <w:rsid w:val="001731A8"/>
    <w:rsid w:val="00174F89"/>
    <w:rsid w:val="001768F0"/>
    <w:rsid w:val="001808E5"/>
    <w:rsid w:val="00180B85"/>
    <w:rsid w:val="00182F6B"/>
    <w:rsid w:val="001851F8"/>
    <w:rsid w:val="00185422"/>
    <w:rsid w:val="001856B1"/>
    <w:rsid w:val="001869F3"/>
    <w:rsid w:val="001907A9"/>
    <w:rsid w:val="00194643"/>
    <w:rsid w:val="00194B62"/>
    <w:rsid w:val="00194E3B"/>
    <w:rsid w:val="001953D8"/>
    <w:rsid w:val="0019597E"/>
    <w:rsid w:val="001A0C65"/>
    <w:rsid w:val="001A213E"/>
    <w:rsid w:val="001A3E64"/>
    <w:rsid w:val="001A427A"/>
    <w:rsid w:val="001A675D"/>
    <w:rsid w:val="001B31DC"/>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87B"/>
    <w:rsid w:val="001F69AD"/>
    <w:rsid w:val="001F6C6C"/>
    <w:rsid w:val="001F77CC"/>
    <w:rsid w:val="00200060"/>
    <w:rsid w:val="00201DC1"/>
    <w:rsid w:val="002024A5"/>
    <w:rsid w:val="0020252C"/>
    <w:rsid w:val="00205826"/>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058"/>
    <w:rsid w:val="002953A6"/>
    <w:rsid w:val="002959DE"/>
    <w:rsid w:val="00295C28"/>
    <w:rsid w:val="00295CFE"/>
    <w:rsid w:val="002A00B8"/>
    <w:rsid w:val="002A247C"/>
    <w:rsid w:val="002A4BE9"/>
    <w:rsid w:val="002A66F2"/>
    <w:rsid w:val="002B1990"/>
    <w:rsid w:val="002B6626"/>
    <w:rsid w:val="002B7CEC"/>
    <w:rsid w:val="002C0B0C"/>
    <w:rsid w:val="002C2B03"/>
    <w:rsid w:val="002C362E"/>
    <w:rsid w:val="002C41F4"/>
    <w:rsid w:val="002C5F31"/>
    <w:rsid w:val="002C6477"/>
    <w:rsid w:val="002D231D"/>
    <w:rsid w:val="002D4097"/>
    <w:rsid w:val="002D4930"/>
    <w:rsid w:val="002D535E"/>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875D3"/>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7348"/>
    <w:rsid w:val="004E017E"/>
    <w:rsid w:val="004E2395"/>
    <w:rsid w:val="004E5928"/>
    <w:rsid w:val="004E6141"/>
    <w:rsid w:val="004F0F8C"/>
    <w:rsid w:val="004F1016"/>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0CD"/>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F19"/>
    <w:rsid w:val="005F4560"/>
    <w:rsid w:val="005F4EDC"/>
    <w:rsid w:val="00604D99"/>
    <w:rsid w:val="00605B06"/>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4812"/>
    <w:rsid w:val="00685192"/>
    <w:rsid w:val="00686839"/>
    <w:rsid w:val="006903C3"/>
    <w:rsid w:val="006920AA"/>
    <w:rsid w:val="00693C2C"/>
    <w:rsid w:val="00694449"/>
    <w:rsid w:val="00695A43"/>
    <w:rsid w:val="006971C3"/>
    <w:rsid w:val="006A06CC"/>
    <w:rsid w:val="006A3093"/>
    <w:rsid w:val="006A394D"/>
    <w:rsid w:val="006A4F4E"/>
    <w:rsid w:val="006A6300"/>
    <w:rsid w:val="006B11FA"/>
    <w:rsid w:val="006B42D5"/>
    <w:rsid w:val="006B553B"/>
    <w:rsid w:val="006B65F1"/>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52E6C"/>
    <w:rsid w:val="00763A45"/>
    <w:rsid w:val="007648A6"/>
    <w:rsid w:val="00765C95"/>
    <w:rsid w:val="00765D3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5EE2"/>
    <w:rsid w:val="007C73DF"/>
    <w:rsid w:val="007D0166"/>
    <w:rsid w:val="007D0814"/>
    <w:rsid w:val="007D19EE"/>
    <w:rsid w:val="007D269C"/>
    <w:rsid w:val="007D5320"/>
    <w:rsid w:val="007D7347"/>
    <w:rsid w:val="007E3958"/>
    <w:rsid w:val="007E61A2"/>
    <w:rsid w:val="007F163D"/>
    <w:rsid w:val="007F3162"/>
    <w:rsid w:val="007F4540"/>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2434"/>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3D1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091C"/>
    <w:rsid w:val="00971BE9"/>
    <w:rsid w:val="00972D71"/>
    <w:rsid w:val="009741C9"/>
    <w:rsid w:val="0097462A"/>
    <w:rsid w:val="00975102"/>
    <w:rsid w:val="00976FE2"/>
    <w:rsid w:val="0097721A"/>
    <w:rsid w:val="0098100D"/>
    <w:rsid w:val="009820B9"/>
    <w:rsid w:val="00982E1A"/>
    <w:rsid w:val="00983390"/>
    <w:rsid w:val="00985F10"/>
    <w:rsid w:val="00991EB8"/>
    <w:rsid w:val="00993B74"/>
    <w:rsid w:val="00994AF7"/>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5632"/>
    <w:rsid w:val="009D6642"/>
    <w:rsid w:val="009D6A72"/>
    <w:rsid w:val="009D7955"/>
    <w:rsid w:val="009E1239"/>
    <w:rsid w:val="009E12F9"/>
    <w:rsid w:val="009E2CAB"/>
    <w:rsid w:val="009E5861"/>
    <w:rsid w:val="009E74DD"/>
    <w:rsid w:val="009F0578"/>
    <w:rsid w:val="009F338F"/>
    <w:rsid w:val="009F4508"/>
    <w:rsid w:val="009F623F"/>
    <w:rsid w:val="00A02E34"/>
    <w:rsid w:val="00A0455E"/>
    <w:rsid w:val="00A10E0A"/>
    <w:rsid w:val="00A13478"/>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48C8"/>
    <w:rsid w:val="00A66229"/>
    <w:rsid w:val="00A716E5"/>
    <w:rsid w:val="00A718EE"/>
    <w:rsid w:val="00A71D40"/>
    <w:rsid w:val="00A72F93"/>
    <w:rsid w:val="00A7449C"/>
    <w:rsid w:val="00A75A3A"/>
    <w:rsid w:val="00A76B84"/>
    <w:rsid w:val="00A819D5"/>
    <w:rsid w:val="00A81FC5"/>
    <w:rsid w:val="00A8431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E02F1"/>
    <w:rsid w:val="00AE21E5"/>
    <w:rsid w:val="00AE359D"/>
    <w:rsid w:val="00AE43F6"/>
    <w:rsid w:val="00AE6F3F"/>
    <w:rsid w:val="00AE7DEB"/>
    <w:rsid w:val="00AF0803"/>
    <w:rsid w:val="00AF21BF"/>
    <w:rsid w:val="00AF237D"/>
    <w:rsid w:val="00AF2D53"/>
    <w:rsid w:val="00AF4796"/>
    <w:rsid w:val="00AF537C"/>
    <w:rsid w:val="00AF6EC9"/>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943E6"/>
    <w:rsid w:val="00B95328"/>
    <w:rsid w:val="00B95C2B"/>
    <w:rsid w:val="00BA0DEA"/>
    <w:rsid w:val="00BA1DF8"/>
    <w:rsid w:val="00BA2362"/>
    <w:rsid w:val="00BA50E2"/>
    <w:rsid w:val="00BB040D"/>
    <w:rsid w:val="00BB3666"/>
    <w:rsid w:val="00BB45A4"/>
    <w:rsid w:val="00BB4967"/>
    <w:rsid w:val="00BB4BA5"/>
    <w:rsid w:val="00BB6CEA"/>
    <w:rsid w:val="00BB7B1D"/>
    <w:rsid w:val="00BC138E"/>
    <w:rsid w:val="00BC60BF"/>
    <w:rsid w:val="00BC648E"/>
    <w:rsid w:val="00BD07FB"/>
    <w:rsid w:val="00BD2BCB"/>
    <w:rsid w:val="00BD4C2B"/>
    <w:rsid w:val="00BD671F"/>
    <w:rsid w:val="00BE1EF3"/>
    <w:rsid w:val="00BE3906"/>
    <w:rsid w:val="00BF0C74"/>
    <w:rsid w:val="00BF1974"/>
    <w:rsid w:val="00BF2D6F"/>
    <w:rsid w:val="00BF4310"/>
    <w:rsid w:val="00BF5B80"/>
    <w:rsid w:val="00BF651A"/>
    <w:rsid w:val="00BF6699"/>
    <w:rsid w:val="00BF70CC"/>
    <w:rsid w:val="00C01AED"/>
    <w:rsid w:val="00C0217F"/>
    <w:rsid w:val="00C04D01"/>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67314"/>
    <w:rsid w:val="00C70A5D"/>
    <w:rsid w:val="00C74749"/>
    <w:rsid w:val="00C74F94"/>
    <w:rsid w:val="00C752BF"/>
    <w:rsid w:val="00C75706"/>
    <w:rsid w:val="00C767EB"/>
    <w:rsid w:val="00C76C85"/>
    <w:rsid w:val="00C76F07"/>
    <w:rsid w:val="00C806B0"/>
    <w:rsid w:val="00C81F3C"/>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D3DBD"/>
    <w:rsid w:val="00CD74B2"/>
    <w:rsid w:val="00CD766B"/>
    <w:rsid w:val="00CE07A9"/>
    <w:rsid w:val="00CE2A8A"/>
    <w:rsid w:val="00CE2D9E"/>
    <w:rsid w:val="00CE43D9"/>
    <w:rsid w:val="00CE4A24"/>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9F4"/>
    <w:rsid w:val="00DA6FFA"/>
    <w:rsid w:val="00DA7B43"/>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407D"/>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0BBC"/>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3239"/>
    <w:rsid w:val="00F15565"/>
    <w:rsid w:val="00F22917"/>
    <w:rsid w:val="00F232EE"/>
    <w:rsid w:val="00F25389"/>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818C7"/>
    <w:rsid w:val="00F82DE2"/>
    <w:rsid w:val="00F84271"/>
    <w:rsid w:val="00F86A79"/>
    <w:rsid w:val="00F90285"/>
    <w:rsid w:val="00F92550"/>
    <w:rsid w:val="00F9510A"/>
    <w:rsid w:val="00F95E57"/>
    <w:rsid w:val="00F96290"/>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eg"/><Relationship Id="rId50" Type="http://schemas.openxmlformats.org/officeDocument/2006/relationships/image" Target="media/image35.jp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8.jpeg"/><Relationship Id="rId58" Type="http://schemas.openxmlformats.org/officeDocument/2006/relationships/hyperlink" Target="https://circuitspedia.com/resistor-working-types-of-resistor-color-code/" TargetMode="External"/><Relationship Id="rId5" Type="http://schemas.openxmlformats.org/officeDocument/2006/relationships/webSettings" Target="webSettings.xml"/><Relationship Id="rId61" Type="http://schemas.openxmlformats.org/officeDocument/2006/relationships/hyperlink" Target="https://www.circuit-diagram.org/docs/cddx" TargetMode="Externa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chart" Target="charts/chart2.xml"/><Relationship Id="rId8" Type="http://schemas.openxmlformats.org/officeDocument/2006/relationships/header" Target="header1.xml"/><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g"/><Relationship Id="rId46" Type="http://schemas.openxmlformats.org/officeDocument/2006/relationships/image" Target="media/image32.jpeg"/><Relationship Id="rId59" Type="http://schemas.openxmlformats.org/officeDocument/2006/relationships/hyperlink" Target="https://docs.opencv.org/3.4/d7/d4d/tutorial_py_thresholding.html" TargetMode="External"/><Relationship Id="rId20" Type="http://schemas.openxmlformats.org/officeDocument/2006/relationships/image" Target="media/image6.emf"/><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g"/><Relationship Id="rId49" Type="http://schemas.openxmlformats.org/officeDocument/2006/relationships/image" Target="media/image34.jpg"/><Relationship Id="rId57" Type="http://schemas.openxmlformats.org/officeDocument/2006/relationships/hyperlink" Target="https://www.iec.ch/understanding-standards"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7.jpg"/><Relationship Id="rId60"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31</c:v>
                </c:pt>
                <c:pt idx="1">
                  <c:v>38</c:v>
                </c:pt>
                <c:pt idx="2">
                  <c:v>38</c:v>
                </c:pt>
                <c:pt idx="3">
                  <c:v>69</c:v>
                </c:pt>
                <c:pt idx="4">
                  <c:v>67</c:v>
                </c:pt>
                <c:pt idx="5">
                  <c:v>16</c:v>
                </c:pt>
                <c:pt idx="6">
                  <c:v>13</c:v>
                </c:pt>
                <c:pt idx="7">
                  <c:v>34</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4614</TotalTime>
  <Pages>1</Pages>
  <Words>12160</Words>
  <Characters>83907</Characters>
  <Application>Microsoft Office Word</Application>
  <DocSecurity>0</DocSecurity>
  <Lines>699</Lines>
  <Paragraphs>191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1010</cp:revision>
  <cp:lastPrinted>2021-11-17T09:51:00Z</cp:lastPrinted>
  <dcterms:created xsi:type="dcterms:W3CDTF">2021-03-03T08:48:00Z</dcterms:created>
  <dcterms:modified xsi:type="dcterms:W3CDTF">2021-11-18T11:03:00Z</dcterms:modified>
</cp:coreProperties>
</file>