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52A7B78" w14:textId="77777777" w:rsidR="007C5DF4" w:rsidRDefault="007C5DF4">
      <w:pPr>
        <w:jc w:val="center"/>
        <w:rPr>
          <w:rFonts w:ascii="Arial" w:hAnsi="Arial" w:cs="Arial"/>
        </w:rPr>
      </w:pPr>
      <w:bookmarkStart w:id="0" w:name="_Hlk86912930"/>
      <w:bookmarkEnd w:id="0"/>
      <w:r>
        <w:rPr>
          <w:color w:val="800000"/>
        </w:rPr>
        <w:t>[Külső fekete borítólap</w:t>
      </w:r>
      <w:r>
        <w:rPr>
          <w:rFonts w:eastAsia="Times New Roman" w:cs="Times New Roman"/>
          <w:color w:val="800000"/>
        </w:rPr>
        <w:t xml:space="preserve"> </w:t>
      </w:r>
      <w:r>
        <w:rPr>
          <w:color w:val="800000"/>
        </w:rPr>
        <w:t>formátuma]</w:t>
      </w:r>
    </w:p>
    <w:p w14:paraId="19CF6497" w14:textId="77777777" w:rsidR="007C5DF4" w:rsidRDefault="007C5DF4">
      <w:pPr>
        <w:rPr>
          <w:rFonts w:ascii="Arial" w:hAnsi="Arial" w:cs="Arial"/>
        </w:rPr>
      </w:pPr>
    </w:p>
    <w:p w14:paraId="4452BEF6" w14:textId="77777777" w:rsidR="007C5DF4" w:rsidRDefault="007C5DF4">
      <w:pPr>
        <w:jc w:val="center"/>
        <w:rPr>
          <w:rFonts w:ascii="Arial" w:hAnsi="Arial" w:cs="Arial"/>
          <w:sz w:val="36"/>
          <w:szCs w:val="36"/>
        </w:rPr>
      </w:pPr>
      <w:r>
        <w:rPr>
          <w:rFonts w:ascii="Arial" w:hAnsi="Arial" w:cs="Arial"/>
          <w:sz w:val="36"/>
          <w:szCs w:val="36"/>
        </w:rPr>
        <w:t>Széchenyi</w:t>
      </w:r>
      <w:r>
        <w:rPr>
          <w:rFonts w:ascii="Arial" w:eastAsia="Arial" w:hAnsi="Arial" w:cs="Arial"/>
          <w:sz w:val="36"/>
          <w:szCs w:val="36"/>
        </w:rPr>
        <w:t xml:space="preserve"> </w:t>
      </w:r>
      <w:r>
        <w:rPr>
          <w:rFonts w:ascii="Arial" w:hAnsi="Arial" w:cs="Arial"/>
          <w:sz w:val="36"/>
          <w:szCs w:val="36"/>
        </w:rPr>
        <w:t>István</w:t>
      </w:r>
      <w:r>
        <w:rPr>
          <w:rFonts w:ascii="Arial" w:eastAsia="Arial" w:hAnsi="Arial" w:cs="Arial"/>
          <w:sz w:val="36"/>
          <w:szCs w:val="36"/>
        </w:rPr>
        <w:t xml:space="preserve"> </w:t>
      </w:r>
      <w:r>
        <w:rPr>
          <w:rFonts w:ascii="Arial" w:hAnsi="Arial" w:cs="Arial"/>
          <w:sz w:val="36"/>
          <w:szCs w:val="36"/>
        </w:rPr>
        <w:t>Egyetem</w:t>
      </w:r>
    </w:p>
    <w:p w14:paraId="3574AF7F" w14:textId="77777777" w:rsidR="007C5DF4" w:rsidRDefault="00DF651E">
      <w:pPr>
        <w:jc w:val="center"/>
        <w:rPr>
          <w:rFonts w:ascii="Arial" w:hAnsi="Arial" w:cs="Arial"/>
          <w:sz w:val="36"/>
          <w:szCs w:val="36"/>
        </w:rPr>
      </w:pPr>
      <w:r>
        <w:rPr>
          <w:rFonts w:ascii="Arial" w:hAnsi="Arial" w:cs="Arial"/>
          <w:sz w:val="36"/>
          <w:szCs w:val="36"/>
        </w:rPr>
        <w:t>Gépészmérnöki, Informatikai és Villamosmérnöki Kar</w:t>
      </w:r>
    </w:p>
    <w:p w14:paraId="587D6397" w14:textId="77777777" w:rsidR="00C44965" w:rsidRDefault="00C44965">
      <w:pPr>
        <w:jc w:val="center"/>
        <w:rPr>
          <w:rFonts w:ascii="Arial" w:hAnsi="Arial" w:cs="Arial"/>
          <w:b/>
          <w:bCs/>
          <w:sz w:val="52"/>
          <w:szCs w:val="52"/>
        </w:rPr>
      </w:pPr>
      <w:r>
        <w:rPr>
          <w:rFonts w:ascii="Arial" w:hAnsi="Arial" w:cs="Arial"/>
          <w:sz w:val="36"/>
          <w:szCs w:val="36"/>
        </w:rPr>
        <w:t>Informatika Tanszék</w:t>
      </w:r>
    </w:p>
    <w:p w14:paraId="5D628A7F" w14:textId="77777777" w:rsidR="007C5DF4" w:rsidRPr="002C41F4" w:rsidRDefault="007C5DF4">
      <w:pPr>
        <w:spacing w:before="2268"/>
        <w:jc w:val="center"/>
        <w:rPr>
          <w:rFonts w:ascii="Arial" w:hAnsi="Arial" w:cs="Arial"/>
          <w:b/>
          <w:bCs/>
          <w:color w:val="auto"/>
          <w:sz w:val="44"/>
          <w:szCs w:val="44"/>
        </w:rPr>
      </w:pPr>
      <w:r>
        <w:rPr>
          <w:rFonts w:ascii="Arial" w:hAnsi="Arial" w:cs="Arial"/>
          <w:b/>
          <w:bCs/>
          <w:sz w:val="52"/>
          <w:szCs w:val="52"/>
        </w:rPr>
        <w:t>SZAKDOLGOZAT</w:t>
      </w:r>
    </w:p>
    <w:p w14:paraId="28680088" w14:textId="47BBEB89" w:rsidR="007C5DF4" w:rsidRPr="002C41F4" w:rsidRDefault="00102BBF">
      <w:pPr>
        <w:spacing w:before="2835"/>
        <w:jc w:val="center"/>
        <w:rPr>
          <w:rFonts w:ascii="Arial" w:hAnsi="Arial" w:cs="Arial"/>
          <w:b/>
          <w:color w:val="auto"/>
          <w:sz w:val="32"/>
          <w:szCs w:val="32"/>
        </w:rPr>
      </w:pPr>
      <w:r w:rsidRPr="002C41F4">
        <w:rPr>
          <w:rFonts w:ascii="Arial" w:hAnsi="Arial" w:cs="Arial"/>
          <w:b/>
          <w:bCs/>
          <w:color w:val="auto"/>
          <w:sz w:val="44"/>
          <w:szCs w:val="44"/>
        </w:rPr>
        <w:t>Józsa Dávid</w:t>
      </w:r>
    </w:p>
    <w:p w14:paraId="634E3731" w14:textId="53B529E1" w:rsidR="007C5DF4" w:rsidRPr="002C41F4" w:rsidRDefault="00C44965">
      <w:pPr>
        <w:spacing w:line="252" w:lineRule="auto"/>
        <w:jc w:val="center"/>
        <w:rPr>
          <w:rFonts w:ascii="Arial" w:hAnsi="Arial" w:cs="Arial"/>
          <w:color w:val="auto"/>
          <w:sz w:val="36"/>
          <w:szCs w:val="36"/>
        </w:rPr>
      </w:pPr>
      <w:r w:rsidRPr="002C41F4">
        <w:rPr>
          <w:rFonts w:ascii="Arial" w:eastAsia="Times New Roman" w:hAnsi="Arial" w:cs="Arial"/>
          <w:b/>
          <w:color w:val="auto"/>
          <w:sz w:val="32"/>
          <w:szCs w:val="32"/>
        </w:rPr>
        <w:t>Mérnök Informatikus</w:t>
      </w:r>
      <w:r w:rsidR="007C5DF4" w:rsidRPr="002C41F4">
        <w:rPr>
          <w:rFonts w:ascii="Arial" w:eastAsia="Times New Roman" w:hAnsi="Arial" w:cs="Arial"/>
          <w:b/>
          <w:color w:val="auto"/>
          <w:sz w:val="32"/>
          <w:szCs w:val="32"/>
        </w:rPr>
        <w:t xml:space="preserve"> B</w:t>
      </w:r>
      <w:r w:rsidR="007C5DF4" w:rsidRPr="002C41F4">
        <w:rPr>
          <w:rFonts w:ascii="Arial" w:hAnsi="Arial" w:cs="Arial"/>
          <w:b/>
          <w:color w:val="auto"/>
          <w:sz w:val="32"/>
          <w:szCs w:val="32"/>
        </w:rPr>
        <w:t>Sc</w:t>
      </w:r>
      <w:r w:rsidR="007C5DF4" w:rsidRPr="002C41F4">
        <w:rPr>
          <w:rFonts w:ascii="Arial" w:eastAsia="Times New Roman" w:hAnsi="Arial" w:cs="Arial"/>
          <w:b/>
          <w:color w:val="auto"/>
          <w:sz w:val="32"/>
          <w:szCs w:val="32"/>
        </w:rPr>
        <w:t xml:space="preserve"> </w:t>
      </w:r>
      <w:r w:rsidR="007C5DF4" w:rsidRPr="002C41F4">
        <w:rPr>
          <w:rFonts w:ascii="Arial" w:hAnsi="Arial" w:cs="Arial"/>
          <w:b/>
          <w:color w:val="auto"/>
          <w:sz w:val="32"/>
          <w:szCs w:val="32"/>
        </w:rPr>
        <w:t>szak</w:t>
      </w:r>
    </w:p>
    <w:p w14:paraId="4AA83628" w14:textId="2DCD7836" w:rsidR="007C5DF4" w:rsidRPr="002C41F4" w:rsidRDefault="002C41F4">
      <w:pPr>
        <w:spacing w:before="3402"/>
        <w:jc w:val="center"/>
        <w:rPr>
          <w:rFonts w:ascii="Arial" w:hAnsi="Arial" w:cs="Arial"/>
          <w:color w:val="auto"/>
          <w:sz w:val="36"/>
          <w:szCs w:val="36"/>
        </w:rPr>
      </w:pPr>
      <w:r w:rsidRPr="002C41F4">
        <w:rPr>
          <w:rFonts w:ascii="Arial" w:hAnsi="Arial" w:cs="Arial"/>
          <w:color w:val="auto"/>
          <w:sz w:val="36"/>
          <w:szCs w:val="36"/>
        </w:rPr>
        <w:t>2021</w:t>
      </w:r>
    </w:p>
    <w:p w14:paraId="323270D4" w14:textId="77777777" w:rsidR="007C5DF4" w:rsidRDefault="007C5DF4">
      <w:pPr>
        <w:jc w:val="center"/>
        <w:rPr>
          <w:rFonts w:ascii="Arial" w:hAnsi="Arial" w:cs="Arial"/>
          <w:color w:val="800000"/>
          <w:sz w:val="36"/>
          <w:szCs w:val="36"/>
        </w:rPr>
      </w:pPr>
    </w:p>
    <w:tbl>
      <w:tblPr>
        <w:tblW w:w="0" w:type="auto"/>
        <w:tblInd w:w="39" w:type="dxa"/>
        <w:tblLayout w:type="fixed"/>
        <w:tblCellMar>
          <w:top w:w="55" w:type="dxa"/>
          <w:left w:w="42" w:type="dxa"/>
          <w:bottom w:w="55" w:type="dxa"/>
          <w:right w:w="55" w:type="dxa"/>
        </w:tblCellMar>
        <w:tblLook w:val="0000" w:firstRow="0" w:lastRow="0" w:firstColumn="0" w:lastColumn="0" w:noHBand="0" w:noVBand="0"/>
      </w:tblPr>
      <w:tblGrid>
        <w:gridCol w:w="9674"/>
      </w:tblGrid>
      <w:tr w:rsidR="007C5DF4" w14:paraId="4C5E048E" w14:textId="77777777">
        <w:tc>
          <w:tcPr>
            <w:tcW w:w="9674" w:type="dxa"/>
            <w:tcBorders>
              <w:top w:val="single" w:sz="2" w:space="0" w:color="000000"/>
              <w:left w:val="single" w:sz="2" w:space="0" w:color="000000"/>
              <w:bottom w:val="single" w:sz="2" w:space="0" w:color="000000"/>
              <w:right w:val="single" w:sz="2" w:space="0" w:color="000000"/>
            </w:tcBorders>
            <w:shd w:val="clear" w:color="auto" w:fill="FFFFFF"/>
          </w:tcPr>
          <w:p w14:paraId="541F35C1" w14:textId="77777777" w:rsidR="007C5DF4" w:rsidRDefault="007C5DF4">
            <w:r>
              <w:rPr>
                <w:rFonts w:ascii="Arial" w:hAnsi="Arial" w:cs="Arial"/>
                <w:color w:val="800000"/>
                <w:sz w:val="36"/>
                <w:szCs w:val="36"/>
              </w:rPr>
              <w:t>[Gerincen:]</w:t>
            </w:r>
            <w:r>
              <w:rPr>
                <w:rFonts w:ascii="Arial" w:eastAsia="Arial" w:hAnsi="Arial" w:cs="Arial"/>
                <w:color w:val="800000"/>
                <w:sz w:val="36"/>
                <w:szCs w:val="36"/>
              </w:rPr>
              <w:t xml:space="preserve"> </w:t>
            </w:r>
            <w:r>
              <w:rPr>
                <w:rFonts w:ascii="Arial" w:hAnsi="Arial" w:cs="Arial"/>
                <w:color w:val="800000"/>
                <w:sz w:val="36"/>
                <w:szCs w:val="36"/>
              </w:rPr>
              <w:t>Hallgató</w:t>
            </w:r>
            <w:r>
              <w:rPr>
                <w:rFonts w:ascii="Arial" w:eastAsia="Arial" w:hAnsi="Arial" w:cs="Arial"/>
                <w:color w:val="800000"/>
                <w:sz w:val="36"/>
                <w:szCs w:val="36"/>
              </w:rPr>
              <w:t xml:space="preserve"> </w:t>
            </w:r>
            <w:r>
              <w:rPr>
                <w:rFonts w:ascii="Arial" w:hAnsi="Arial" w:cs="Arial"/>
                <w:color w:val="800000"/>
                <w:sz w:val="36"/>
                <w:szCs w:val="36"/>
              </w:rPr>
              <w:t>Neve,</w:t>
            </w:r>
            <w:r>
              <w:rPr>
                <w:rFonts w:ascii="Arial" w:eastAsia="Arial" w:hAnsi="Arial" w:cs="Arial"/>
                <w:color w:val="800000"/>
                <w:sz w:val="36"/>
                <w:szCs w:val="36"/>
              </w:rPr>
              <w:t xml:space="preserve"> </w:t>
            </w:r>
            <w:r>
              <w:rPr>
                <w:rFonts w:ascii="Arial" w:hAnsi="Arial" w:cs="Arial"/>
                <w:color w:val="800000"/>
                <w:sz w:val="36"/>
                <w:szCs w:val="36"/>
              </w:rPr>
              <w:t>Évszám {Titkosított}</w:t>
            </w:r>
          </w:p>
        </w:tc>
      </w:tr>
    </w:tbl>
    <w:p w14:paraId="4DE19473" w14:textId="77777777" w:rsidR="007C5DF4" w:rsidRDefault="007C5DF4" w:rsidP="00C44965">
      <w:pPr>
        <w:pageBreakBefore/>
        <w:tabs>
          <w:tab w:val="right" w:pos="9645"/>
        </w:tabs>
        <w:jc w:val="right"/>
        <w:rPr>
          <w:rFonts w:ascii="Arial" w:eastAsia="Times New Roman" w:hAnsi="Arial" w:cs="Arial"/>
          <w:color w:val="800000"/>
        </w:rPr>
      </w:pPr>
    </w:p>
    <w:p w14:paraId="6208E9F3" w14:textId="77777777" w:rsidR="007C5DF4" w:rsidRDefault="00041081" w:rsidP="00041081">
      <w:pPr>
        <w:tabs>
          <w:tab w:val="right" w:pos="8787"/>
          <w:tab w:val="right" w:pos="9645"/>
        </w:tabs>
        <w:jc w:val="both"/>
        <w:rPr>
          <w:color w:val="800000"/>
        </w:rPr>
      </w:pPr>
      <w:r w:rsidRPr="00041081">
        <w:rPr>
          <w:noProof/>
        </w:rPr>
        <mc:AlternateContent>
          <mc:Choice Requires="wpg">
            <w:drawing>
              <wp:inline distT="0" distB="0" distL="0" distR="0" wp14:anchorId="59B1659A" wp14:editId="0593B1F8">
                <wp:extent cx="2250641" cy="569704"/>
                <wp:effectExtent l="0" t="0" r="0" b="1905"/>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641" cy="569704"/>
                          <a:chOff x="38100" y="-137160"/>
                          <a:chExt cx="1959768" cy="496526"/>
                        </a:xfrm>
                        <a:solidFill>
                          <a:schemeClr val="accent1"/>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ACD6B5E" id="Graphic 6" o:spid="_x0000_s1026" style="width:177.2pt;height:44.85pt;mso-position-horizontal-relative:char;mso-position-vertical-relative:line"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anchorlock/>
              </v:group>
            </w:pict>
          </mc:Fallback>
        </mc:AlternateContent>
      </w:r>
      <w:r>
        <w:rPr>
          <w:rFonts w:ascii="Arial" w:eastAsia="Times New Roman" w:hAnsi="Arial" w:cs="Arial"/>
          <w:color w:val="800000"/>
        </w:rPr>
        <w:t xml:space="preserve"> </w:t>
      </w:r>
      <w:r>
        <w:rPr>
          <w:rFonts w:ascii="Arial" w:eastAsia="Times New Roman" w:hAnsi="Arial" w:cs="Arial"/>
          <w:color w:val="800000"/>
        </w:rPr>
        <w:tab/>
      </w:r>
      <w:r w:rsidRPr="00041081">
        <w:rPr>
          <w:rFonts w:ascii="Arial" w:eastAsia="Times New Roman" w:hAnsi="Arial" w:cs="Arial"/>
          <w:noProof/>
          <w:color w:val="800000"/>
        </w:rPr>
        <mc:AlternateContent>
          <mc:Choice Requires="wpg">
            <w:drawing>
              <wp:inline distT="0" distB="0" distL="0" distR="0" wp14:anchorId="0E1F3596" wp14:editId="5E5781B3">
                <wp:extent cx="2393950" cy="549488"/>
                <wp:effectExtent l="0" t="0" r="6350" b="3175"/>
                <wp:docPr id="4" name="Graphic 4"/>
                <wp:cNvGraphicFramePr/>
                <a:graphic xmlns:a="http://schemas.openxmlformats.org/drawingml/2006/main">
                  <a:graphicData uri="http://schemas.microsoft.com/office/word/2010/wordprocessingGroup">
                    <wpg:wgp>
                      <wpg:cNvGrpSpPr/>
                      <wpg:grpSpPr>
                        <a:xfrm>
                          <a:off x="0" y="0"/>
                          <a:ext cx="2393950" cy="549488"/>
                          <a:chOff x="0" y="0"/>
                          <a:chExt cx="2014750" cy="462338"/>
                        </a:xfrm>
                        <a:solidFill>
                          <a:schemeClr val="accent1"/>
                        </a:solidFill>
                      </wpg:grpSpPr>
                      <wps:wsp>
                        <wps:cNvPr id="5" name="Freeform: Shape 5"/>
                        <wps:cNvSpPr/>
                        <wps:spPr>
                          <a:xfrm>
                            <a:off x="187378" y="61615"/>
                            <a:ext cx="95630" cy="95631"/>
                          </a:xfrm>
                          <a:custGeom>
                            <a:avLst/>
                            <a:gdLst>
                              <a:gd name="connsiteX0" fmla="*/ 95631 w 95630"/>
                              <a:gd name="connsiteY0" fmla="*/ 47815 h 95631"/>
                              <a:gd name="connsiteX1" fmla="*/ 47816 w 95630"/>
                              <a:gd name="connsiteY1" fmla="*/ 95631 h 95631"/>
                              <a:gd name="connsiteX2" fmla="*/ 0 w 95630"/>
                              <a:gd name="connsiteY2" fmla="*/ 47815 h 95631"/>
                              <a:gd name="connsiteX3" fmla="*/ 47816 w 95630"/>
                              <a:gd name="connsiteY3" fmla="*/ 0 h 95631"/>
                              <a:gd name="connsiteX4" fmla="*/ 95631 w 95630"/>
                              <a:gd name="connsiteY4" fmla="*/ 47815 h 956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5630" h="95631">
                                <a:moveTo>
                                  <a:pt x="95631" y="47815"/>
                                </a:moveTo>
                                <a:cubicBezTo>
                                  <a:pt x="95631" y="74223"/>
                                  <a:pt x="74223" y="95631"/>
                                  <a:pt x="47816" y="95631"/>
                                </a:cubicBezTo>
                                <a:cubicBezTo>
                                  <a:pt x="21408" y="95631"/>
                                  <a:pt x="0" y="74223"/>
                                  <a:pt x="0" y="47815"/>
                                </a:cubicBezTo>
                                <a:cubicBezTo>
                                  <a:pt x="0" y="21408"/>
                                  <a:pt x="21408" y="0"/>
                                  <a:pt x="47816" y="0"/>
                                </a:cubicBezTo>
                                <a:cubicBezTo>
                                  <a:pt x="74223" y="0"/>
                                  <a:pt x="95631" y="21408"/>
                                  <a:pt x="95631" y="47815"/>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Shape 6"/>
                        <wps:cNvSpPr/>
                        <wps:spPr>
                          <a:xfrm>
                            <a:off x="0" y="0"/>
                            <a:ext cx="2014750" cy="462338"/>
                          </a:xfrm>
                          <a:custGeom>
                            <a:avLst/>
                            <a:gdLst>
                              <a:gd name="connsiteX0" fmla="*/ 653913 w 2014750"/>
                              <a:gd name="connsiteY0" fmla="*/ 3036 h 462338"/>
                              <a:gd name="connsiteX1" fmla="*/ 683917 w 2014750"/>
                              <a:gd name="connsiteY1" fmla="*/ 3036 h 462338"/>
                              <a:gd name="connsiteX2" fmla="*/ 683917 w 2014750"/>
                              <a:gd name="connsiteY2" fmla="*/ 137339 h 462338"/>
                              <a:gd name="connsiteX3" fmla="*/ 653913 w 2014750"/>
                              <a:gd name="connsiteY3" fmla="*/ 137339 h 462338"/>
                              <a:gd name="connsiteX4" fmla="*/ 806313 w 2014750"/>
                              <a:gd name="connsiteY4" fmla="*/ 3036 h 462338"/>
                              <a:gd name="connsiteX5" fmla="*/ 836317 w 2014750"/>
                              <a:gd name="connsiteY5" fmla="*/ 3036 h 462338"/>
                              <a:gd name="connsiteX6" fmla="*/ 836317 w 2014750"/>
                              <a:gd name="connsiteY6" fmla="*/ 137339 h 462338"/>
                              <a:gd name="connsiteX7" fmla="*/ 806218 w 2014750"/>
                              <a:gd name="connsiteY7" fmla="*/ 137339 h 462338"/>
                              <a:gd name="connsiteX8" fmla="*/ 742305 w 2014750"/>
                              <a:gd name="connsiteY8" fmla="*/ 53233 h 462338"/>
                              <a:gd name="connsiteX9" fmla="*/ 742305 w 2014750"/>
                              <a:gd name="connsiteY9" fmla="*/ 137339 h 462338"/>
                              <a:gd name="connsiteX10" fmla="*/ 712301 w 2014750"/>
                              <a:gd name="connsiteY10" fmla="*/ 137339 h 462338"/>
                              <a:gd name="connsiteX11" fmla="*/ 712301 w 2014750"/>
                              <a:gd name="connsiteY11" fmla="*/ 3036 h 462338"/>
                              <a:gd name="connsiteX12" fmla="*/ 740876 w 2014750"/>
                              <a:gd name="connsiteY12" fmla="*/ 3036 h 462338"/>
                              <a:gd name="connsiteX13" fmla="*/ 806694 w 2014750"/>
                              <a:gd name="connsiteY13" fmla="*/ 89523 h 462338"/>
                              <a:gd name="connsiteX14" fmla="*/ 956998 w 2014750"/>
                              <a:gd name="connsiteY14" fmla="*/ 3036 h 462338"/>
                              <a:gd name="connsiteX15" fmla="*/ 956998 w 2014750"/>
                              <a:gd name="connsiteY15" fmla="*/ 29420 h 462338"/>
                              <a:gd name="connsiteX16" fmla="*/ 894705 w 2014750"/>
                              <a:gd name="connsiteY16" fmla="*/ 29420 h 462338"/>
                              <a:gd name="connsiteX17" fmla="*/ 894705 w 2014750"/>
                              <a:gd name="connsiteY17" fmla="*/ 57995 h 462338"/>
                              <a:gd name="connsiteX18" fmla="*/ 953950 w 2014750"/>
                              <a:gd name="connsiteY18" fmla="*/ 57995 h 462338"/>
                              <a:gd name="connsiteX19" fmla="*/ 953950 w 2014750"/>
                              <a:gd name="connsiteY19" fmla="*/ 84284 h 462338"/>
                              <a:gd name="connsiteX20" fmla="*/ 894705 w 2014750"/>
                              <a:gd name="connsiteY20" fmla="*/ 84284 h 462338"/>
                              <a:gd name="connsiteX21" fmla="*/ 894705 w 2014750"/>
                              <a:gd name="connsiteY21" fmla="*/ 136958 h 462338"/>
                              <a:gd name="connsiteX22" fmla="*/ 864796 w 2014750"/>
                              <a:gd name="connsiteY22" fmla="*/ 136958 h 462338"/>
                              <a:gd name="connsiteX23" fmla="*/ 864796 w 2014750"/>
                              <a:gd name="connsiteY23" fmla="*/ 3036 h 462338"/>
                              <a:gd name="connsiteX24" fmla="*/ 1090348 w 2014750"/>
                              <a:gd name="connsiteY24" fmla="*/ 118765 h 462338"/>
                              <a:gd name="connsiteX25" fmla="*/ 990050 w 2014750"/>
                              <a:gd name="connsiteY25" fmla="*/ 118765 h 462338"/>
                              <a:gd name="connsiteX26" fmla="*/ 990050 w 2014750"/>
                              <a:gd name="connsiteY26" fmla="*/ 19895 h 462338"/>
                              <a:gd name="connsiteX27" fmla="*/ 1090348 w 2014750"/>
                              <a:gd name="connsiteY27" fmla="*/ 19895 h 462338"/>
                              <a:gd name="connsiteX28" fmla="*/ 1090348 w 2014750"/>
                              <a:gd name="connsiteY28" fmla="*/ 118765 h 462338"/>
                              <a:gd name="connsiteX29" fmla="*/ 1080157 w 2014750"/>
                              <a:gd name="connsiteY29" fmla="*/ 69425 h 462338"/>
                              <a:gd name="connsiteX30" fmla="*/ 1069108 w 2014750"/>
                              <a:gd name="connsiteY30" fmla="*/ 38755 h 462338"/>
                              <a:gd name="connsiteX31" fmla="*/ 1015301 w 2014750"/>
                              <a:gd name="connsiteY31" fmla="*/ 35886 h 462338"/>
                              <a:gd name="connsiteX32" fmla="*/ 1012434 w 2014750"/>
                              <a:gd name="connsiteY32" fmla="*/ 38755 h 462338"/>
                              <a:gd name="connsiteX33" fmla="*/ 1012434 w 2014750"/>
                              <a:gd name="connsiteY33" fmla="*/ 100001 h 462338"/>
                              <a:gd name="connsiteX34" fmla="*/ 1066241 w 2014750"/>
                              <a:gd name="connsiteY34" fmla="*/ 102870 h 462338"/>
                              <a:gd name="connsiteX35" fmla="*/ 1069108 w 2014750"/>
                              <a:gd name="connsiteY35" fmla="*/ 100001 h 462338"/>
                              <a:gd name="connsiteX36" fmla="*/ 1080442 w 2014750"/>
                              <a:gd name="connsiteY36" fmla="*/ 69425 h 462338"/>
                              <a:gd name="connsiteX37" fmla="*/ 1240558 w 2014750"/>
                              <a:gd name="connsiteY37" fmla="*/ 47613 h 462338"/>
                              <a:gd name="connsiteX38" fmla="*/ 1215031 w 2014750"/>
                              <a:gd name="connsiteY38" fmla="*/ 89333 h 462338"/>
                              <a:gd name="connsiteX39" fmla="*/ 1249035 w 2014750"/>
                              <a:gd name="connsiteY39" fmla="*/ 136958 h 462338"/>
                              <a:gd name="connsiteX40" fmla="*/ 1211983 w 2014750"/>
                              <a:gd name="connsiteY40" fmla="*/ 136958 h 462338"/>
                              <a:gd name="connsiteX41" fmla="*/ 1182169 w 2014750"/>
                              <a:gd name="connsiteY41" fmla="*/ 94095 h 462338"/>
                              <a:gd name="connsiteX42" fmla="*/ 1161405 w 2014750"/>
                              <a:gd name="connsiteY42" fmla="*/ 94095 h 462338"/>
                              <a:gd name="connsiteX43" fmla="*/ 1161405 w 2014750"/>
                              <a:gd name="connsiteY43" fmla="*/ 136958 h 462338"/>
                              <a:gd name="connsiteX44" fmla="*/ 1131496 w 2014750"/>
                              <a:gd name="connsiteY44" fmla="*/ 136958 h 462338"/>
                              <a:gd name="connsiteX45" fmla="*/ 1131496 w 2014750"/>
                              <a:gd name="connsiteY45" fmla="*/ 3036 h 462338"/>
                              <a:gd name="connsiteX46" fmla="*/ 1182360 w 2014750"/>
                              <a:gd name="connsiteY46" fmla="*/ 3036 h 462338"/>
                              <a:gd name="connsiteX47" fmla="*/ 1227032 w 2014750"/>
                              <a:gd name="connsiteY47" fmla="*/ 13609 h 462338"/>
                              <a:gd name="connsiteX48" fmla="*/ 1240558 w 2014750"/>
                              <a:gd name="connsiteY48" fmla="*/ 47613 h 462338"/>
                              <a:gd name="connsiteX49" fmla="*/ 1204553 w 2014750"/>
                              <a:gd name="connsiteY49" fmla="*/ 63520 h 462338"/>
                              <a:gd name="connsiteX50" fmla="*/ 1210173 w 2014750"/>
                              <a:gd name="connsiteY50" fmla="*/ 47613 h 462338"/>
                              <a:gd name="connsiteX51" fmla="*/ 1204363 w 2014750"/>
                              <a:gd name="connsiteY51" fmla="*/ 32754 h 462338"/>
                              <a:gd name="connsiteX52" fmla="*/ 1184170 w 2014750"/>
                              <a:gd name="connsiteY52" fmla="*/ 28658 h 462338"/>
                              <a:gd name="connsiteX53" fmla="*/ 1161691 w 2014750"/>
                              <a:gd name="connsiteY53" fmla="*/ 28658 h 462338"/>
                              <a:gd name="connsiteX54" fmla="*/ 1161691 w 2014750"/>
                              <a:gd name="connsiteY54" fmla="*/ 68473 h 462338"/>
                              <a:gd name="connsiteX55" fmla="*/ 1183408 w 2014750"/>
                              <a:gd name="connsiteY55" fmla="*/ 68473 h 462338"/>
                              <a:gd name="connsiteX56" fmla="*/ 1204553 w 2014750"/>
                              <a:gd name="connsiteY56" fmla="*/ 63520 h 462338"/>
                              <a:gd name="connsiteX57" fmla="*/ 1387052 w 2014750"/>
                              <a:gd name="connsiteY57" fmla="*/ 52757 h 462338"/>
                              <a:gd name="connsiteX58" fmla="*/ 1350762 w 2014750"/>
                              <a:gd name="connsiteY58" fmla="*/ 126099 h 462338"/>
                              <a:gd name="connsiteX59" fmla="*/ 1332950 w 2014750"/>
                              <a:gd name="connsiteY59" fmla="*/ 126099 h 462338"/>
                              <a:gd name="connsiteX60" fmla="*/ 1296755 w 2014750"/>
                              <a:gd name="connsiteY60" fmla="*/ 52757 h 462338"/>
                              <a:gd name="connsiteX61" fmla="*/ 1296755 w 2014750"/>
                              <a:gd name="connsiteY61" fmla="*/ 137243 h 462338"/>
                              <a:gd name="connsiteX62" fmla="*/ 1266847 w 2014750"/>
                              <a:gd name="connsiteY62" fmla="*/ 137243 h 462338"/>
                              <a:gd name="connsiteX63" fmla="*/ 1266847 w 2014750"/>
                              <a:gd name="connsiteY63" fmla="*/ 3036 h 462338"/>
                              <a:gd name="connsiteX64" fmla="*/ 1307233 w 2014750"/>
                              <a:gd name="connsiteY64" fmla="*/ 3036 h 462338"/>
                              <a:gd name="connsiteX65" fmla="*/ 1341808 w 2014750"/>
                              <a:gd name="connsiteY65" fmla="*/ 76855 h 462338"/>
                              <a:gd name="connsiteX66" fmla="*/ 1376575 w 2014750"/>
                              <a:gd name="connsiteY66" fmla="*/ 3036 h 462338"/>
                              <a:gd name="connsiteX67" fmla="*/ 1416961 w 2014750"/>
                              <a:gd name="connsiteY67" fmla="*/ 3036 h 462338"/>
                              <a:gd name="connsiteX68" fmla="*/ 1416961 w 2014750"/>
                              <a:gd name="connsiteY68" fmla="*/ 137339 h 462338"/>
                              <a:gd name="connsiteX69" fmla="*/ 1386957 w 2014750"/>
                              <a:gd name="connsiteY69" fmla="*/ 137339 h 462338"/>
                              <a:gd name="connsiteX70" fmla="*/ 1541167 w 2014750"/>
                              <a:gd name="connsiteY70" fmla="*/ 137243 h 462338"/>
                              <a:gd name="connsiteX71" fmla="*/ 1528689 w 2014750"/>
                              <a:gd name="connsiteY71" fmla="*/ 108668 h 462338"/>
                              <a:gd name="connsiteX72" fmla="*/ 1472396 w 2014750"/>
                              <a:gd name="connsiteY72" fmla="*/ 108668 h 462338"/>
                              <a:gd name="connsiteX73" fmla="*/ 1459918 w 2014750"/>
                              <a:gd name="connsiteY73" fmla="*/ 137243 h 462338"/>
                              <a:gd name="connsiteX74" fmla="*/ 1428010 w 2014750"/>
                              <a:gd name="connsiteY74" fmla="*/ 137243 h 462338"/>
                              <a:gd name="connsiteX75" fmla="*/ 1486017 w 2014750"/>
                              <a:gd name="connsiteY75" fmla="*/ 2941 h 462338"/>
                              <a:gd name="connsiteX76" fmla="*/ 1514592 w 2014750"/>
                              <a:gd name="connsiteY76" fmla="*/ 2941 h 462338"/>
                              <a:gd name="connsiteX77" fmla="*/ 1572599 w 2014750"/>
                              <a:gd name="connsiteY77" fmla="*/ 137243 h 462338"/>
                              <a:gd name="connsiteX78" fmla="*/ 1500685 w 2014750"/>
                              <a:gd name="connsiteY78" fmla="*/ 42946 h 462338"/>
                              <a:gd name="connsiteX79" fmla="*/ 1483731 w 2014750"/>
                              <a:gd name="connsiteY79" fmla="*/ 81903 h 462338"/>
                              <a:gd name="connsiteX80" fmla="*/ 1517354 w 2014750"/>
                              <a:gd name="connsiteY80" fmla="*/ 81903 h 462338"/>
                              <a:gd name="connsiteX81" fmla="*/ 1640608 w 2014750"/>
                              <a:gd name="connsiteY81" fmla="*/ 28944 h 462338"/>
                              <a:gd name="connsiteX82" fmla="*/ 1640608 w 2014750"/>
                              <a:gd name="connsiteY82" fmla="*/ 137339 h 462338"/>
                              <a:gd name="connsiteX83" fmla="*/ 1610604 w 2014750"/>
                              <a:gd name="connsiteY83" fmla="*/ 137339 h 462338"/>
                              <a:gd name="connsiteX84" fmla="*/ 1610604 w 2014750"/>
                              <a:gd name="connsiteY84" fmla="*/ 28944 h 462338"/>
                              <a:gd name="connsiteX85" fmla="*/ 1572504 w 2014750"/>
                              <a:gd name="connsiteY85" fmla="*/ 28944 h 462338"/>
                              <a:gd name="connsiteX86" fmla="*/ 1572504 w 2014750"/>
                              <a:gd name="connsiteY86" fmla="*/ 3036 h 462338"/>
                              <a:gd name="connsiteX87" fmla="*/ 1678708 w 2014750"/>
                              <a:gd name="connsiteY87" fmla="*/ 3036 h 462338"/>
                              <a:gd name="connsiteX88" fmla="*/ 1678708 w 2014750"/>
                              <a:gd name="connsiteY88" fmla="*/ 28944 h 462338"/>
                              <a:gd name="connsiteX89" fmla="*/ 1695948 w 2014750"/>
                              <a:gd name="connsiteY89" fmla="*/ 3036 h 462338"/>
                              <a:gd name="connsiteX90" fmla="*/ 1726333 w 2014750"/>
                              <a:gd name="connsiteY90" fmla="*/ 3036 h 462338"/>
                              <a:gd name="connsiteX91" fmla="*/ 1726333 w 2014750"/>
                              <a:gd name="connsiteY91" fmla="*/ 137339 h 462338"/>
                              <a:gd name="connsiteX92" fmla="*/ 1696329 w 2014750"/>
                              <a:gd name="connsiteY92" fmla="*/ 137339 h 462338"/>
                              <a:gd name="connsiteX93" fmla="*/ 1754336 w 2014750"/>
                              <a:gd name="connsiteY93" fmla="*/ 3036 h 462338"/>
                              <a:gd name="connsiteX94" fmla="*/ 1784340 w 2014750"/>
                              <a:gd name="connsiteY94" fmla="*/ 3036 h 462338"/>
                              <a:gd name="connsiteX95" fmla="*/ 1784340 w 2014750"/>
                              <a:gd name="connsiteY95" fmla="*/ 58186 h 462338"/>
                              <a:gd name="connsiteX96" fmla="*/ 1835013 w 2014750"/>
                              <a:gd name="connsiteY96" fmla="*/ 3036 h 462338"/>
                              <a:gd name="connsiteX97" fmla="*/ 1872160 w 2014750"/>
                              <a:gd name="connsiteY97" fmla="*/ 3036 h 462338"/>
                              <a:gd name="connsiteX98" fmla="*/ 1818725 w 2014750"/>
                              <a:gd name="connsiteY98" fmla="*/ 62377 h 462338"/>
                              <a:gd name="connsiteX99" fmla="*/ 1844252 w 2014750"/>
                              <a:gd name="connsiteY99" fmla="*/ 98286 h 462338"/>
                              <a:gd name="connsiteX100" fmla="*/ 1872160 w 2014750"/>
                              <a:gd name="connsiteY100" fmla="*/ 137339 h 462338"/>
                              <a:gd name="connsiteX101" fmla="*/ 1837204 w 2014750"/>
                              <a:gd name="connsiteY101" fmla="*/ 137339 h 462338"/>
                              <a:gd name="connsiteX102" fmla="*/ 1797770 w 2014750"/>
                              <a:gd name="connsiteY102" fmla="*/ 84284 h 462338"/>
                              <a:gd name="connsiteX103" fmla="*/ 1784340 w 2014750"/>
                              <a:gd name="connsiteY103" fmla="*/ 99334 h 462338"/>
                              <a:gd name="connsiteX104" fmla="*/ 1784340 w 2014750"/>
                              <a:gd name="connsiteY104" fmla="*/ 137434 h 462338"/>
                              <a:gd name="connsiteX105" fmla="*/ 1754908 w 2014750"/>
                              <a:gd name="connsiteY105" fmla="*/ 137434 h 462338"/>
                              <a:gd name="connsiteX106" fmla="*/ 1981793 w 2014750"/>
                              <a:gd name="connsiteY106" fmla="*/ 137339 h 462338"/>
                              <a:gd name="connsiteX107" fmla="*/ 1969315 w 2014750"/>
                              <a:gd name="connsiteY107" fmla="*/ 108764 h 462338"/>
                              <a:gd name="connsiteX108" fmla="*/ 1913023 w 2014750"/>
                              <a:gd name="connsiteY108" fmla="*/ 108764 h 462338"/>
                              <a:gd name="connsiteX109" fmla="*/ 1900545 w 2014750"/>
                              <a:gd name="connsiteY109" fmla="*/ 137339 h 462338"/>
                              <a:gd name="connsiteX110" fmla="*/ 1869208 w 2014750"/>
                              <a:gd name="connsiteY110" fmla="*/ 137339 h 462338"/>
                              <a:gd name="connsiteX111" fmla="*/ 1927310 w 2014750"/>
                              <a:gd name="connsiteY111" fmla="*/ 3036 h 462338"/>
                              <a:gd name="connsiteX112" fmla="*/ 1955885 w 2014750"/>
                              <a:gd name="connsiteY112" fmla="*/ 3036 h 462338"/>
                              <a:gd name="connsiteX113" fmla="*/ 2013892 w 2014750"/>
                              <a:gd name="connsiteY113" fmla="*/ 137339 h 462338"/>
                              <a:gd name="connsiteX114" fmla="*/ 1941312 w 2014750"/>
                              <a:gd name="connsiteY114" fmla="*/ 43041 h 462338"/>
                              <a:gd name="connsiteX115" fmla="*/ 1924357 w 2014750"/>
                              <a:gd name="connsiteY115" fmla="*/ 81998 h 462338"/>
                              <a:gd name="connsiteX116" fmla="*/ 1957981 w 2014750"/>
                              <a:gd name="connsiteY116" fmla="*/ 81998 h 462338"/>
                              <a:gd name="connsiteX117" fmla="*/ 710777 w 2014750"/>
                              <a:gd name="connsiteY117" fmla="*/ 215920 h 462338"/>
                              <a:gd name="connsiteX118" fmla="*/ 710777 w 2014750"/>
                              <a:gd name="connsiteY118" fmla="*/ 324219 h 462338"/>
                              <a:gd name="connsiteX119" fmla="*/ 680773 w 2014750"/>
                              <a:gd name="connsiteY119" fmla="*/ 324219 h 462338"/>
                              <a:gd name="connsiteX120" fmla="*/ 680773 w 2014750"/>
                              <a:gd name="connsiteY120" fmla="*/ 215920 h 462338"/>
                              <a:gd name="connsiteX121" fmla="*/ 642673 w 2014750"/>
                              <a:gd name="connsiteY121" fmla="*/ 215920 h 462338"/>
                              <a:gd name="connsiteX122" fmla="*/ 642673 w 2014750"/>
                              <a:gd name="connsiteY122" fmla="*/ 189917 h 462338"/>
                              <a:gd name="connsiteX123" fmla="*/ 748687 w 2014750"/>
                              <a:gd name="connsiteY123" fmla="*/ 189917 h 462338"/>
                              <a:gd name="connsiteX124" fmla="*/ 748687 w 2014750"/>
                              <a:gd name="connsiteY124" fmla="*/ 215920 h 462338"/>
                              <a:gd name="connsiteX125" fmla="*/ 861748 w 2014750"/>
                              <a:gd name="connsiteY125" fmla="*/ 324314 h 462338"/>
                              <a:gd name="connsiteX126" fmla="*/ 849271 w 2014750"/>
                              <a:gd name="connsiteY126" fmla="*/ 295739 h 462338"/>
                              <a:gd name="connsiteX127" fmla="*/ 792883 w 2014750"/>
                              <a:gd name="connsiteY127" fmla="*/ 295739 h 462338"/>
                              <a:gd name="connsiteX128" fmla="*/ 780405 w 2014750"/>
                              <a:gd name="connsiteY128" fmla="*/ 324314 h 462338"/>
                              <a:gd name="connsiteX129" fmla="*/ 748496 w 2014750"/>
                              <a:gd name="connsiteY129" fmla="*/ 324314 h 462338"/>
                              <a:gd name="connsiteX130" fmla="*/ 806503 w 2014750"/>
                              <a:gd name="connsiteY130" fmla="*/ 190012 h 462338"/>
                              <a:gd name="connsiteX131" fmla="*/ 835555 w 2014750"/>
                              <a:gd name="connsiteY131" fmla="*/ 190012 h 462338"/>
                              <a:gd name="connsiteX132" fmla="*/ 893562 w 2014750"/>
                              <a:gd name="connsiteY132" fmla="*/ 324314 h 462338"/>
                              <a:gd name="connsiteX133" fmla="*/ 821458 w 2014750"/>
                              <a:gd name="connsiteY133" fmla="*/ 229922 h 462338"/>
                              <a:gd name="connsiteX134" fmla="*/ 804503 w 2014750"/>
                              <a:gd name="connsiteY134" fmla="*/ 268879 h 462338"/>
                              <a:gd name="connsiteX135" fmla="*/ 838126 w 2014750"/>
                              <a:gd name="connsiteY135" fmla="*/ 268879 h 462338"/>
                              <a:gd name="connsiteX136" fmla="*/ 998813 w 2014750"/>
                              <a:gd name="connsiteY136" fmla="*/ 189917 h 462338"/>
                              <a:gd name="connsiteX137" fmla="*/ 1028722 w 2014750"/>
                              <a:gd name="connsiteY137" fmla="*/ 189917 h 462338"/>
                              <a:gd name="connsiteX138" fmla="*/ 1028722 w 2014750"/>
                              <a:gd name="connsiteY138" fmla="*/ 324219 h 462338"/>
                              <a:gd name="connsiteX139" fmla="*/ 998623 w 2014750"/>
                              <a:gd name="connsiteY139" fmla="*/ 324219 h 462338"/>
                              <a:gd name="connsiteX140" fmla="*/ 934615 w 2014750"/>
                              <a:gd name="connsiteY140" fmla="*/ 240113 h 462338"/>
                              <a:gd name="connsiteX141" fmla="*/ 934615 w 2014750"/>
                              <a:gd name="connsiteY141" fmla="*/ 324219 h 462338"/>
                              <a:gd name="connsiteX142" fmla="*/ 904611 w 2014750"/>
                              <a:gd name="connsiteY142" fmla="*/ 324219 h 462338"/>
                              <a:gd name="connsiteX143" fmla="*/ 904611 w 2014750"/>
                              <a:gd name="connsiteY143" fmla="*/ 189917 h 462338"/>
                              <a:gd name="connsiteX144" fmla="*/ 933186 w 2014750"/>
                              <a:gd name="connsiteY144" fmla="*/ 189917 h 462338"/>
                              <a:gd name="connsiteX145" fmla="*/ 999099 w 2014750"/>
                              <a:gd name="connsiteY145" fmla="*/ 276404 h 462338"/>
                              <a:gd name="connsiteX146" fmla="*/ 1088158 w 2014750"/>
                              <a:gd name="connsiteY146" fmla="*/ 216777 h 462338"/>
                              <a:gd name="connsiteX147" fmla="*/ 1083776 w 2014750"/>
                              <a:gd name="connsiteY147" fmla="*/ 226302 h 462338"/>
                              <a:gd name="connsiteX148" fmla="*/ 1089110 w 2014750"/>
                              <a:gd name="connsiteY148" fmla="*/ 235827 h 462338"/>
                              <a:gd name="connsiteX149" fmla="*/ 1113494 w 2014750"/>
                              <a:gd name="connsiteY149" fmla="*/ 244019 h 462338"/>
                              <a:gd name="connsiteX150" fmla="*/ 1143212 w 2014750"/>
                              <a:gd name="connsiteY150" fmla="*/ 258116 h 462338"/>
                              <a:gd name="connsiteX151" fmla="*/ 1153785 w 2014750"/>
                              <a:gd name="connsiteY151" fmla="*/ 285643 h 462338"/>
                              <a:gd name="connsiteX152" fmla="*/ 1140164 w 2014750"/>
                              <a:gd name="connsiteY152" fmla="*/ 314885 h 462338"/>
                              <a:gd name="connsiteX153" fmla="*/ 1104541 w 2014750"/>
                              <a:gd name="connsiteY153" fmla="*/ 326124 h 462338"/>
                              <a:gd name="connsiteX154" fmla="*/ 1047391 w 2014750"/>
                              <a:gd name="connsiteY154" fmla="*/ 302502 h 462338"/>
                              <a:gd name="connsiteX155" fmla="*/ 1065298 w 2014750"/>
                              <a:gd name="connsiteY155" fmla="*/ 280595 h 462338"/>
                              <a:gd name="connsiteX156" fmla="*/ 1105398 w 2014750"/>
                              <a:gd name="connsiteY156" fmla="*/ 299645 h 462338"/>
                              <a:gd name="connsiteX157" fmla="*/ 1118352 w 2014750"/>
                              <a:gd name="connsiteY157" fmla="*/ 296120 h 462338"/>
                              <a:gd name="connsiteX158" fmla="*/ 1123114 w 2014750"/>
                              <a:gd name="connsiteY158" fmla="*/ 286595 h 462338"/>
                              <a:gd name="connsiteX159" fmla="*/ 1118066 w 2014750"/>
                              <a:gd name="connsiteY159" fmla="*/ 277070 h 462338"/>
                              <a:gd name="connsiteX160" fmla="*/ 1098349 w 2014750"/>
                              <a:gd name="connsiteY160" fmla="*/ 269831 h 462338"/>
                              <a:gd name="connsiteX161" fmla="*/ 1063964 w 2014750"/>
                              <a:gd name="connsiteY161" fmla="*/ 255353 h 462338"/>
                              <a:gd name="connsiteX162" fmla="*/ 1066374 w 2014750"/>
                              <a:gd name="connsiteY162" fmla="*/ 198694 h 462338"/>
                              <a:gd name="connsiteX163" fmla="*/ 1066917 w 2014750"/>
                              <a:gd name="connsiteY163" fmla="*/ 198203 h 462338"/>
                              <a:gd name="connsiteX164" fmla="*/ 1101207 w 2014750"/>
                              <a:gd name="connsiteY164" fmla="*/ 187821 h 462338"/>
                              <a:gd name="connsiteX165" fmla="*/ 1128067 w 2014750"/>
                              <a:gd name="connsiteY165" fmla="*/ 192393 h 462338"/>
                              <a:gd name="connsiteX166" fmla="*/ 1151499 w 2014750"/>
                              <a:gd name="connsiteY166" fmla="*/ 205442 h 462338"/>
                              <a:gd name="connsiteX167" fmla="*/ 1136354 w 2014750"/>
                              <a:gd name="connsiteY167" fmla="*/ 227350 h 462338"/>
                              <a:gd name="connsiteX168" fmla="*/ 1100254 w 2014750"/>
                              <a:gd name="connsiteY168" fmla="*/ 214110 h 462338"/>
                              <a:gd name="connsiteX169" fmla="*/ 1088158 w 2014750"/>
                              <a:gd name="connsiteY169" fmla="*/ 216777 h 462338"/>
                              <a:gd name="connsiteX170" fmla="*/ 1167025 w 2014750"/>
                              <a:gd name="connsiteY170" fmla="*/ 324219 h 462338"/>
                              <a:gd name="connsiteX171" fmla="*/ 1167025 w 2014750"/>
                              <a:gd name="connsiteY171" fmla="*/ 303645 h 462338"/>
                              <a:gd name="connsiteX172" fmla="*/ 1237605 w 2014750"/>
                              <a:gd name="connsiteY172" fmla="*/ 215920 h 462338"/>
                              <a:gd name="connsiteX173" fmla="*/ 1169596 w 2014750"/>
                              <a:gd name="connsiteY173" fmla="*/ 215920 h 462338"/>
                              <a:gd name="connsiteX174" fmla="*/ 1169596 w 2014750"/>
                              <a:gd name="connsiteY174" fmla="*/ 189917 h 462338"/>
                              <a:gd name="connsiteX175" fmla="*/ 1278658 w 2014750"/>
                              <a:gd name="connsiteY175" fmla="*/ 189917 h 462338"/>
                              <a:gd name="connsiteX176" fmla="*/ 1278658 w 2014750"/>
                              <a:gd name="connsiteY176" fmla="*/ 210681 h 462338"/>
                              <a:gd name="connsiteX177" fmla="*/ 1208458 w 2014750"/>
                              <a:gd name="connsiteY177" fmla="*/ 298121 h 462338"/>
                              <a:gd name="connsiteX178" fmla="*/ 1279801 w 2014750"/>
                              <a:gd name="connsiteY178" fmla="*/ 298121 h 462338"/>
                              <a:gd name="connsiteX179" fmla="*/ 1279801 w 2014750"/>
                              <a:gd name="connsiteY179" fmla="*/ 324219 h 462338"/>
                              <a:gd name="connsiteX180" fmla="*/ 1397720 w 2014750"/>
                              <a:gd name="connsiteY180" fmla="*/ 189917 h 462338"/>
                              <a:gd name="connsiteX181" fmla="*/ 1397720 w 2014750"/>
                              <a:gd name="connsiteY181" fmla="*/ 216682 h 462338"/>
                              <a:gd name="connsiteX182" fmla="*/ 1331045 w 2014750"/>
                              <a:gd name="connsiteY182" fmla="*/ 216682 h 462338"/>
                              <a:gd name="connsiteX183" fmla="*/ 1331045 w 2014750"/>
                              <a:gd name="connsiteY183" fmla="*/ 244495 h 462338"/>
                              <a:gd name="connsiteX184" fmla="*/ 1391243 w 2014750"/>
                              <a:gd name="connsiteY184" fmla="*/ 244495 h 462338"/>
                              <a:gd name="connsiteX185" fmla="*/ 1391243 w 2014750"/>
                              <a:gd name="connsiteY185" fmla="*/ 270022 h 462338"/>
                              <a:gd name="connsiteX186" fmla="*/ 1331045 w 2014750"/>
                              <a:gd name="connsiteY186" fmla="*/ 270022 h 462338"/>
                              <a:gd name="connsiteX187" fmla="*/ 1331045 w 2014750"/>
                              <a:gd name="connsiteY187" fmla="*/ 297930 h 462338"/>
                              <a:gd name="connsiteX188" fmla="*/ 1400006 w 2014750"/>
                              <a:gd name="connsiteY188" fmla="*/ 297930 h 462338"/>
                              <a:gd name="connsiteX189" fmla="*/ 1400006 w 2014750"/>
                              <a:gd name="connsiteY189" fmla="*/ 324410 h 462338"/>
                              <a:gd name="connsiteX190" fmla="*/ 1301232 w 2014750"/>
                              <a:gd name="connsiteY190" fmla="*/ 324410 h 462338"/>
                              <a:gd name="connsiteX191" fmla="*/ 1301232 w 2014750"/>
                              <a:gd name="connsiteY191" fmla="*/ 189917 h 462338"/>
                              <a:gd name="connsiteX192" fmla="*/ 1360287 w 2014750"/>
                              <a:gd name="connsiteY192" fmla="*/ 176105 h 462338"/>
                              <a:gd name="connsiteX193" fmla="*/ 1332760 w 2014750"/>
                              <a:gd name="connsiteY193" fmla="*/ 176105 h 462338"/>
                              <a:gd name="connsiteX194" fmla="*/ 1357239 w 2014750"/>
                              <a:gd name="connsiteY194" fmla="*/ 142101 h 462338"/>
                              <a:gd name="connsiteX195" fmla="*/ 1386957 w 2014750"/>
                              <a:gd name="connsiteY195" fmla="*/ 154579 h 462338"/>
                              <a:gd name="connsiteX196" fmla="*/ 1421914 w 2014750"/>
                              <a:gd name="connsiteY196" fmla="*/ 189917 h 462338"/>
                              <a:gd name="connsiteX197" fmla="*/ 1451917 w 2014750"/>
                              <a:gd name="connsiteY197" fmla="*/ 189917 h 462338"/>
                              <a:gd name="connsiteX198" fmla="*/ 1451917 w 2014750"/>
                              <a:gd name="connsiteY198" fmla="*/ 245066 h 462338"/>
                              <a:gd name="connsiteX199" fmla="*/ 1502686 w 2014750"/>
                              <a:gd name="connsiteY199" fmla="*/ 189917 h 462338"/>
                              <a:gd name="connsiteX200" fmla="*/ 1539738 w 2014750"/>
                              <a:gd name="connsiteY200" fmla="*/ 189917 h 462338"/>
                              <a:gd name="connsiteX201" fmla="*/ 1486303 w 2014750"/>
                              <a:gd name="connsiteY201" fmla="*/ 249257 h 462338"/>
                              <a:gd name="connsiteX202" fmla="*/ 1511830 w 2014750"/>
                              <a:gd name="connsiteY202" fmla="*/ 285167 h 462338"/>
                              <a:gd name="connsiteX203" fmla="*/ 1539738 w 2014750"/>
                              <a:gd name="connsiteY203" fmla="*/ 324219 h 462338"/>
                              <a:gd name="connsiteX204" fmla="*/ 1504781 w 2014750"/>
                              <a:gd name="connsiteY204" fmla="*/ 324219 h 462338"/>
                              <a:gd name="connsiteX205" fmla="*/ 1465348 w 2014750"/>
                              <a:gd name="connsiteY205" fmla="*/ 271165 h 462338"/>
                              <a:gd name="connsiteX206" fmla="*/ 1451917 w 2014750"/>
                              <a:gd name="connsiteY206" fmla="*/ 286214 h 462338"/>
                              <a:gd name="connsiteX207" fmla="*/ 1451917 w 2014750"/>
                              <a:gd name="connsiteY207" fmla="*/ 324314 h 462338"/>
                              <a:gd name="connsiteX208" fmla="*/ 1421914 w 2014750"/>
                              <a:gd name="connsiteY208" fmla="*/ 324314 h 462338"/>
                              <a:gd name="connsiteX209" fmla="*/ 674487 w 2014750"/>
                              <a:gd name="connsiteY209" fmla="*/ 393085 h 462338"/>
                              <a:gd name="connsiteX210" fmla="*/ 680488 w 2014750"/>
                              <a:gd name="connsiteY210" fmla="*/ 408230 h 462338"/>
                              <a:gd name="connsiteX211" fmla="*/ 674677 w 2014750"/>
                              <a:gd name="connsiteY211" fmla="*/ 423470 h 462338"/>
                              <a:gd name="connsiteX212" fmla="*/ 656961 w 2014750"/>
                              <a:gd name="connsiteY212" fmla="*/ 429089 h 462338"/>
                              <a:gd name="connsiteX213" fmla="*/ 643150 w 2014750"/>
                              <a:gd name="connsiteY213" fmla="*/ 429089 h 462338"/>
                              <a:gd name="connsiteX214" fmla="*/ 643150 w 2014750"/>
                              <a:gd name="connsiteY214" fmla="*/ 387370 h 462338"/>
                              <a:gd name="connsiteX215" fmla="*/ 657342 w 2014750"/>
                              <a:gd name="connsiteY215" fmla="*/ 387370 h 462338"/>
                              <a:gd name="connsiteX216" fmla="*/ 674487 w 2014750"/>
                              <a:gd name="connsiteY216" fmla="*/ 393085 h 462338"/>
                              <a:gd name="connsiteX217" fmla="*/ 673439 w 2014750"/>
                              <a:gd name="connsiteY217" fmla="*/ 408325 h 462338"/>
                              <a:gd name="connsiteX218" fmla="*/ 657151 w 2014750"/>
                              <a:gd name="connsiteY218" fmla="*/ 394133 h 462338"/>
                              <a:gd name="connsiteX219" fmla="*/ 650008 w 2014750"/>
                              <a:gd name="connsiteY219" fmla="*/ 394133 h 462338"/>
                              <a:gd name="connsiteX220" fmla="*/ 650008 w 2014750"/>
                              <a:gd name="connsiteY220" fmla="*/ 422708 h 462338"/>
                              <a:gd name="connsiteX221" fmla="*/ 657723 w 2014750"/>
                              <a:gd name="connsiteY221" fmla="*/ 422708 h 462338"/>
                              <a:gd name="connsiteX222" fmla="*/ 669248 w 2014750"/>
                              <a:gd name="connsiteY222" fmla="*/ 419088 h 462338"/>
                              <a:gd name="connsiteX223" fmla="*/ 673439 w 2014750"/>
                              <a:gd name="connsiteY223" fmla="*/ 408325 h 462338"/>
                              <a:gd name="connsiteX224" fmla="*/ 718588 w 2014750"/>
                              <a:gd name="connsiteY224" fmla="*/ 387370 h 462338"/>
                              <a:gd name="connsiteX225" fmla="*/ 718588 w 2014750"/>
                              <a:gd name="connsiteY225" fmla="*/ 393942 h 462338"/>
                              <a:gd name="connsiteX226" fmla="*/ 696490 w 2014750"/>
                              <a:gd name="connsiteY226" fmla="*/ 393942 h 462338"/>
                              <a:gd name="connsiteX227" fmla="*/ 696490 w 2014750"/>
                              <a:gd name="connsiteY227" fmla="*/ 404991 h 462338"/>
                              <a:gd name="connsiteX228" fmla="*/ 716683 w 2014750"/>
                              <a:gd name="connsiteY228" fmla="*/ 404991 h 462338"/>
                              <a:gd name="connsiteX229" fmla="*/ 716683 w 2014750"/>
                              <a:gd name="connsiteY229" fmla="*/ 411182 h 462338"/>
                              <a:gd name="connsiteX230" fmla="*/ 696871 w 2014750"/>
                              <a:gd name="connsiteY230" fmla="*/ 411182 h 462338"/>
                              <a:gd name="connsiteX231" fmla="*/ 696871 w 2014750"/>
                              <a:gd name="connsiteY231" fmla="*/ 422231 h 462338"/>
                              <a:gd name="connsiteX232" fmla="*/ 719635 w 2014750"/>
                              <a:gd name="connsiteY232" fmla="*/ 422231 h 462338"/>
                              <a:gd name="connsiteX233" fmla="*/ 719635 w 2014750"/>
                              <a:gd name="connsiteY233" fmla="*/ 428804 h 462338"/>
                              <a:gd name="connsiteX234" fmla="*/ 689822 w 2014750"/>
                              <a:gd name="connsiteY234" fmla="*/ 428804 h 462338"/>
                              <a:gd name="connsiteX235" fmla="*/ 689822 w 2014750"/>
                              <a:gd name="connsiteY235" fmla="*/ 387370 h 462338"/>
                              <a:gd name="connsiteX236" fmla="*/ 756116 w 2014750"/>
                              <a:gd name="connsiteY236" fmla="*/ 390989 h 462338"/>
                              <a:gd name="connsiteX237" fmla="*/ 760498 w 2014750"/>
                              <a:gd name="connsiteY237" fmla="*/ 402134 h 462338"/>
                              <a:gd name="connsiteX238" fmla="*/ 756021 w 2014750"/>
                              <a:gd name="connsiteY238" fmla="*/ 413183 h 462338"/>
                              <a:gd name="connsiteX239" fmla="*/ 742495 w 2014750"/>
                              <a:gd name="connsiteY239" fmla="*/ 416707 h 462338"/>
                              <a:gd name="connsiteX240" fmla="*/ 735161 w 2014750"/>
                              <a:gd name="connsiteY240" fmla="*/ 416707 h 462338"/>
                              <a:gd name="connsiteX241" fmla="*/ 735161 w 2014750"/>
                              <a:gd name="connsiteY241" fmla="*/ 428804 h 462338"/>
                              <a:gd name="connsiteX242" fmla="*/ 728208 w 2014750"/>
                              <a:gd name="connsiteY242" fmla="*/ 428804 h 462338"/>
                              <a:gd name="connsiteX243" fmla="*/ 728208 w 2014750"/>
                              <a:gd name="connsiteY243" fmla="*/ 387370 h 462338"/>
                              <a:gd name="connsiteX244" fmla="*/ 742400 w 2014750"/>
                              <a:gd name="connsiteY244" fmla="*/ 387370 h 462338"/>
                              <a:gd name="connsiteX245" fmla="*/ 756116 w 2014750"/>
                              <a:gd name="connsiteY245" fmla="*/ 391275 h 462338"/>
                              <a:gd name="connsiteX246" fmla="*/ 751163 w 2014750"/>
                              <a:gd name="connsiteY246" fmla="*/ 408134 h 462338"/>
                              <a:gd name="connsiteX247" fmla="*/ 753354 w 2014750"/>
                              <a:gd name="connsiteY247" fmla="*/ 401562 h 462338"/>
                              <a:gd name="connsiteX248" fmla="*/ 750687 w 2014750"/>
                              <a:gd name="connsiteY248" fmla="*/ 395561 h 462338"/>
                              <a:gd name="connsiteX249" fmla="*/ 742305 w 2014750"/>
                              <a:gd name="connsiteY249" fmla="*/ 393752 h 462338"/>
                              <a:gd name="connsiteX250" fmla="*/ 735161 w 2014750"/>
                              <a:gd name="connsiteY250" fmla="*/ 393752 h 462338"/>
                              <a:gd name="connsiteX251" fmla="*/ 735161 w 2014750"/>
                              <a:gd name="connsiteY251" fmla="*/ 410325 h 462338"/>
                              <a:gd name="connsiteX252" fmla="*/ 743257 w 2014750"/>
                              <a:gd name="connsiteY252" fmla="*/ 410325 h 462338"/>
                              <a:gd name="connsiteX253" fmla="*/ 751163 w 2014750"/>
                              <a:gd name="connsiteY253" fmla="*/ 408420 h 462338"/>
                              <a:gd name="connsiteX254" fmla="*/ 774595 w 2014750"/>
                              <a:gd name="connsiteY254" fmla="*/ 419374 h 462338"/>
                              <a:gd name="connsiteX255" fmla="*/ 770404 w 2014750"/>
                              <a:gd name="connsiteY255" fmla="*/ 428899 h 462338"/>
                              <a:gd name="connsiteX256" fmla="*/ 762974 w 2014750"/>
                              <a:gd name="connsiteY256" fmla="*/ 428899 h 462338"/>
                              <a:gd name="connsiteX257" fmla="*/ 781167 w 2014750"/>
                              <a:gd name="connsiteY257" fmla="*/ 387370 h 462338"/>
                              <a:gd name="connsiteX258" fmla="*/ 788692 w 2014750"/>
                              <a:gd name="connsiteY258" fmla="*/ 387370 h 462338"/>
                              <a:gd name="connsiteX259" fmla="*/ 806884 w 2014750"/>
                              <a:gd name="connsiteY259" fmla="*/ 428804 h 462338"/>
                              <a:gd name="connsiteX260" fmla="*/ 799455 w 2014750"/>
                              <a:gd name="connsiteY260" fmla="*/ 428804 h 462338"/>
                              <a:gd name="connsiteX261" fmla="*/ 795264 w 2014750"/>
                              <a:gd name="connsiteY261" fmla="*/ 419279 h 462338"/>
                              <a:gd name="connsiteX262" fmla="*/ 792406 w 2014750"/>
                              <a:gd name="connsiteY262" fmla="*/ 412897 h 462338"/>
                              <a:gd name="connsiteX263" fmla="*/ 784882 w 2014750"/>
                              <a:gd name="connsiteY263" fmla="*/ 395847 h 462338"/>
                              <a:gd name="connsiteX264" fmla="*/ 777452 w 2014750"/>
                              <a:gd name="connsiteY264" fmla="*/ 412897 h 462338"/>
                              <a:gd name="connsiteX265" fmla="*/ 845651 w 2014750"/>
                              <a:gd name="connsiteY265" fmla="*/ 400895 h 462338"/>
                              <a:gd name="connsiteX266" fmla="*/ 836698 w 2014750"/>
                              <a:gd name="connsiteY266" fmla="*/ 413754 h 462338"/>
                              <a:gd name="connsiteX267" fmla="*/ 847556 w 2014750"/>
                              <a:gd name="connsiteY267" fmla="*/ 428804 h 462338"/>
                              <a:gd name="connsiteX268" fmla="*/ 838698 w 2014750"/>
                              <a:gd name="connsiteY268" fmla="*/ 428804 h 462338"/>
                              <a:gd name="connsiteX269" fmla="*/ 829173 w 2014750"/>
                              <a:gd name="connsiteY269" fmla="*/ 414897 h 462338"/>
                              <a:gd name="connsiteX270" fmla="*/ 819648 w 2014750"/>
                              <a:gd name="connsiteY270" fmla="*/ 414897 h 462338"/>
                              <a:gd name="connsiteX271" fmla="*/ 819648 w 2014750"/>
                              <a:gd name="connsiteY271" fmla="*/ 428804 h 462338"/>
                              <a:gd name="connsiteX272" fmla="*/ 812599 w 2014750"/>
                              <a:gd name="connsiteY272" fmla="*/ 428804 h 462338"/>
                              <a:gd name="connsiteX273" fmla="*/ 812599 w 2014750"/>
                              <a:gd name="connsiteY273" fmla="*/ 387370 h 462338"/>
                              <a:gd name="connsiteX274" fmla="*/ 828030 w 2014750"/>
                              <a:gd name="connsiteY274" fmla="*/ 387370 h 462338"/>
                              <a:gd name="connsiteX275" fmla="*/ 841555 w 2014750"/>
                              <a:gd name="connsiteY275" fmla="*/ 390608 h 462338"/>
                              <a:gd name="connsiteX276" fmla="*/ 845651 w 2014750"/>
                              <a:gd name="connsiteY276" fmla="*/ 401181 h 462338"/>
                              <a:gd name="connsiteX277" fmla="*/ 836126 w 2014750"/>
                              <a:gd name="connsiteY277" fmla="*/ 406706 h 462338"/>
                              <a:gd name="connsiteX278" fmla="*/ 838222 w 2014750"/>
                              <a:gd name="connsiteY278" fmla="*/ 400800 h 462338"/>
                              <a:gd name="connsiteX279" fmla="*/ 836031 w 2014750"/>
                              <a:gd name="connsiteY279" fmla="*/ 395276 h 462338"/>
                              <a:gd name="connsiteX280" fmla="*/ 828220 w 2014750"/>
                              <a:gd name="connsiteY280" fmla="*/ 393752 h 462338"/>
                              <a:gd name="connsiteX281" fmla="*/ 819362 w 2014750"/>
                              <a:gd name="connsiteY281" fmla="*/ 393752 h 462338"/>
                              <a:gd name="connsiteX282" fmla="*/ 819362 w 2014750"/>
                              <a:gd name="connsiteY282" fmla="*/ 408515 h 462338"/>
                              <a:gd name="connsiteX283" fmla="*/ 828030 w 2014750"/>
                              <a:gd name="connsiteY283" fmla="*/ 408515 h 462338"/>
                              <a:gd name="connsiteX284" fmla="*/ 836412 w 2014750"/>
                              <a:gd name="connsiteY284" fmla="*/ 406991 h 462338"/>
                              <a:gd name="connsiteX285" fmla="*/ 871083 w 2014750"/>
                              <a:gd name="connsiteY285" fmla="*/ 393847 h 462338"/>
                              <a:gd name="connsiteX286" fmla="*/ 871083 w 2014750"/>
                              <a:gd name="connsiteY286" fmla="*/ 428804 h 462338"/>
                              <a:gd name="connsiteX287" fmla="*/ 864130 w 2014750"/>
                              <a:gd name="connsiteY287" fmla="*/ 428804 h 462338"/>
                              <a:gd name="connsiteX288" fmla="*/ 864130 w 2014750"/>
                              <a:gd name="connsiteY288" fmla="*/ 394133 h 462338"/>
                              <a:gd name="connsiteX289" fmla="*/ 851557 w 2014750"/>
                              <a:gd name="connsiteY289" fmla="*/ 394133 h 462338"/>
                              <a:gd name="connsiteX290" fmla="*/ 851557 w 2014750"/>
                              <a:gd name="connsiteY290" fmla="*/ 387370 h 462338"/>
                              <a:gd name="connsiteX291" fmla="*/ 883656 w 2014750"/>
                              <a:gd name="connsiteY291" fmla="*/ 387370 h 462338"/>
                              <a:gd name="connsiteX292" fmla="*/ 883656 w 2014750"/>
                              <a:gd name="connsiteY292" fmla="*/ 393847 h 462338"/>
                              <a:gd name="connsiteX293" fmla="*/ 898229 w 2014750"/>
                              <a:gd name="connsiteY293" fmla="*/ 428804 h 462338"/>
                              <a:gd name="connsiteX294" fmla="*/ 891181 w 2014750"/>
                              <a:gd name="connsiteY294" fmla="*/ 428804 h 462338"/>
                              <a:gd name="connsiteX295" fmla="*/ 891181 w 2014750"/>
                              <a:gd name="connsiteY295" fmla="*/ 387370 h 462338"/>
                              <a:gd name="connsiteX296" fmla="*/ 902134 w 2014750"/>
                              <a:gd name="connsiteY296" fmla="*/ 387370 h 462338"/>
                              <a:gd name="connsiteX297" fmla="*/ 914612 w 2014750"/>
                              <a:gd name="connsiteY297" fmla="*/ 413373 h 462338"/>
                              <a:gd name="connsiteX298" fmla="*/ 927376 w 2014750"/>
                              <a:gd name="connsiteY298" fmla="*/ 387370 h 462338"/>
                              <a:gd name="connsiteX299" fmla="*/ 938234 w 2014750"/>
                              <a:gd name="connsiteY299" fmla="*/ 387370 h 462338"/>
                              <a:gd name="connsiteX300" fmla="*/ 938234 w 2014750"/>
                              <a:gd name="connsiteY300" fmla="*/ 428804 h 462338"/>
                              <a:gd name="connsiteX301" fmla="*/ 931281 w 2014750"/>
                              <a:gd name="connsiteY301" fmla="*/ 428804 h 462338"/>
                              <a:gd name="connsiteX302" fmla="*/ 931281 w 2014750"/>
                              <a:gd name="connsiteY302" fmla="*/ 396895 h 462338"/>
                              <a:gd name="connsiteX303" fmla="*/ 916708 w 2014750"/>
                              <a:gd name="connsiteY303" fmla="*/ 425470 h 462338"/>
                              <a:gd name="connsiteX304" fmla="*/ 912802 w 2014750"/>
                              <a:gd name="connsiteY304" fmla="*/ 425470 h 462338"/>
                              <a:gd name="connsiteX305" fmla="*/ 898420 w 2014750"/>
                              <a:gd name="connsiteY305" fmla="*/ 396895 h 462338"/>
                              <a:gd name="connsiteX306" fmla="*/ 978811 w 2014750"/>
                              <a:gd name="connsiteY306" fmla="*/ 387370 h 462338"/>
                              <a:gd name="connsiteX307" fmla="*/ 978811 w 2014750"/>
                              <a:gd name="connsiteY307" fmla="*/ 393942 h 462338"/>
                              <a:gd name="connsiteX308" fmla="*/ 956713 w 2014750"/>
                              <a:gd name="connsiteY308" fmla="*/ 393942 h 462338"/>
                              <a:gd name="connsiteX309" fmla="*/ 956713 w 2014750"/>
                              <a:gd name="connsiteY309" fmla="*/ 404991 h 462338"/>
                              <a:gd name="connsiteX310" fmla="*/ 976525 w 2014750"/>
                              <a:gd name="connsiteY310" fmla="*/ 404991 h 462338"/>
                              <a:gd name="connsiteX311" fmla="*/ 976525 w 2014750"/>
                              <a:gd name="connsiteY311" fmla="*/ 411182 h 462338"/>
                              <a:gd name="connsiteX312" fmla="*/ 956713 w 2014750"/>
                              <a:gd name="connsiteY312" fmla="*/ 411182 h 462338"/>
                              <a:gd name="connsiteX313" fmla="*/ 956713 w 2014750"/>
                              <a:gd name="connsiteY313" fmla="*/ 422231 h 462338"/>
                              <a:gd name="connsiteX314" fmla="*/ 979477 w 2014750"/>
                              <a:gd name="connsiteY314" fmla="*/ 422231 h 462338"/>
                              <a:gd name="connsiteX315" fmla="*/ 979477 w 2014750"/>
                              <a:gd name="connsiteY315" fmla="*/ 428804 h 462338"/>
                              <a:gd name="connsiteX316" fmla="*/ 949759 w 2014750"/>
                              <a:gd name="connsiteY316" fmla="*/ 428804 h 462338"/>
                              <a:gd name="connsiteX317" fmla="*/ 949759 w 2014750"/>
                              <a:gd name="connsiteY317" fmla="*/ 387370 h 462338"/>
                              <a:gd name="connsiteX318" fmla="*/ 1019482 w 2014750"/>
                              <a:gd name="connsiteY318" fmla="*/ 387370 h 462338"/>
                              <a:gd name="connsiteX319" fmla="*/ 1026436 w 2014750"/>
                              <a:gd name="connsiteY319" fmla="*/ 387370 h 462338"/>
                              <a:gd name="connsiteX320" fmla="*/ 1026436 w 2014750"/>
                              <a:gd name="connsiteY320" fmla="*/ 428804 h 462338"/>
                              <a:gd name="connsiteX321" fmla="*/ 1018911 w 2014750"/>
                              <a:gd name="connsiteY321" fmla="*/ 428804 h 462338"/>
                              <a:gd name="connsiteX322" fmla="*/ 995479 w 2014750"/>
                              <a:gd name="connsiteY322" fmla="*/ 398609 h 462338"/>
                              <a:gd name="connsiteX323" fmla="*/ 995479 w 2014750"/>
                              <a:gd name="connsiteY323" fmla="*/ 428804 h 462338"/>
                              <a:gd name="connsiteX324" fmla="*/ 988431 w 2014750"/>
                              <a:gd name="connsiteY324" fmla="*/ 428804 h 462338"/>
                              <a:gd name="connsiteX325" fmla="*/ 988431 w 2014750"/>
                              <a:gd name="connsiteY325" fmla="*/ 387370 h 462338"/>
                              <a:gd name="connsiteX326" fmla="*/ 995479 w 2014750"/>
                              <a:gd name="connsiteY326" fmla="*/ 387370 h 462338"/>
                              <a:gd name="connsiteX327" fmla="*/ 1019482 w 2014750"/>
                              <a:gd name="connsiteY327" fmla="*/ 418326 h 462338"/>
                              <a:gd name="connsiteX328" fmla="*/ 1053582 w 2014750"/>
                              <a:gd name="connsiteY328" fmla="*/ 393847 h 462338"/>
                              <a:gd name="connsiteX329" fmla="*/ 1053582 w 2014750"/>
                              <a:gd name="connsiteY329" fmla="*/ 428804 h 462338"/>
                              <a:gd name="connsiteX330" fmla="*/ 1046629 w 2014750"/>
                              <a:gd name="connsiteY330" fmla="*/ 428804 h 462338"/>
                              <a:gd name="connsiteX331" fmla="*/ 1046629 w 2014750"/>
                              <a:gd name="connsiteY331" fmla="*/ 394133 h 462338"/>
                              <a:gd name="connsiteX332" fmla="*/ 1034056 w 2014750"/>
                              <a:gd name="connsiteY332" fmla="*/ 394133 h 462338"/>
                              <a:gd name="connsiteX333" fmla="*/ 1034056 w 2014750"/>
                              <a:gd name="connsiteY333" fmla="*/ 387370 h 462338"/>
                              <a:gd name="connsiteX334" fmla="*/ 1066155 w 2014750"/>
                              <a:gd name="connsiteY334" fmla="*/ 387370 h 462338"/>
                              <a:gd name="connsiteX335" fmla="*/ 1066155 w 2014750"/>
                              <a:gd name="connsiteY335" fmla="*/ 393847 h 462338"/>
                              <a:gd name="connsiteX336" fmla="*/ 1124543 w 2014750"/>
                              <a:gd name="connsiteY336" fmla="*/ 423089 h 462338"/>
                              <a:gd name="connsiteX337" fmla="*/ 1093587 w 2014750"/>
                              <a:gd name="connsiteY337" fmla="*/ 423089 h 462338"/>
                              <a:gd name="connsiteX338" fmla="*/ 1087300 w 2014750"/>
                              <a:gd name="connsiteY338" fmla="*/ 407849 h 462338"/>
                              <a:gd name="connsiteX339" fmla="*/ 1093587 w 2014750"/>
                              <a:gd name="connsiteY339" fmla="*/ 392513 h 462338"/>
                              <a:gd name="connsiteX340" fmla="*/ 1124543 w 2014750"/>
                              <a:gd name="connsiteY340" fmla="*/ 392513 h 462338"/>
                              <a:gd name="connsiteX341" fmla="*/ 1130830 w 2014750"/>
                              <a:gd name="connsiteY341" fmla="*/ 407849 h 462338"/>
                              <a:gd name="connsiteX342" fmla="*/ 1124543 w 2014750"/>
                              <a:gd name="connsiteY342" fmla="*/ 423374 h 462338"/>
                              <a:gd name="connsiteX343" fmla="*/ 1119495 w 2014750"/>
                              <a:gd name="connsiteY343" fmla="*/ 397181 h 462338"/>
                              <a:gd name="connsiteX344" fmla="*/ 1098883 w 2014750"/>
                              <a:gd name="connsiteY344" fmla="*/ 396929 h 462338"/>
                              <a:gd name="connsiteX345" fmla="*/ 1098635 w 2014750"/>
                              <a:gd name="connsiteY345" fmla="*/ 397181 h 462338"/>
                              <a:gd name="connsiteX346" fmla="*/ 1094444 w 2014750"/>
                              <a:gd name="connsiteY346" fmla="*/ 407849 h 462338"/>
                              <a:gd name="connsiteX347" fmla="*/ 1098635 w 2014750"/>
                              <a:gd name="connsiteY347" fmla="*/ 418421 h 462338"/>
                              <a:gd name="connsiteX348" fmla="*/ 1119247 w 2014750"/>
                              <a:gd name="connsiteY348" fmla="*/ 418673 h 462338"/>
                              <a:gd name="connsiteX349" fmla="*/ 1119495 w 2014750"/>
                              <a:gd name="connsiteY349" fmla="*/ 418421 h 462338"/>
                              <a:gd name="connsiteX350" fmla="*/ 1123686 w 2014750"/>
                              <a:gd name="connsiteY350" fmla="*/ 407849 h 462338"/>
                              <a:gd name="connsiteX351" fmla="*/ 1119495 w 2014750"/>
                              <a:gd name="connsiteY351" fmla="*/ 397466 h 462338"/>
                              <a:gd name="connsiteX352" fmla="*/ 1146641 w 2014750"/>
                              <a:gd name="connsiteY352" fmla="*/ 393942 h 462338"/>
                              <a:gd name="connsiteX353" fmla="*/ 1146641 w 2014750"/>
                              <a:gd name="connsiteY353" fmla="*/ 405277 h 462338"/>
                              <a:gd name="connsiteX354" fmla="*/ 1165024 w 2014750"/>
                              <a:gd name="connsiteY354" fmla="*/ 405277 h 462338"/>
                              <a:gd name="connsiteX355" fmla="*/ 1165024 w 2014750"/>
                              <a:gd name="connsiteY355" fmla="*/ 411754 h 462338"/>
                              <a:gd name="connsiteX356" fmla="*/ 1146641 w 2014750"/>
                              <a:gd name="connsiteY356" fmla="*/ 411754 h 462338"/>
                              <a:gd name="connsiteX357" fmla="*/ 1146641 w 2014750"/>
                              <a:gd name="connsiteY357" fmla="*/ 428804 h 462338"/>
                              <a:gd name="connsiteX358" fmla="*/ 1139688 w 2014750"/>
                              <a:gd name="connsiteY358" fmla="*/ 428804 h 462338"/>
                              <a:gd name="connsiteX359" fmla="*/ 1139688 w 2014750"/>
                              <a:gd name="connsiteY359" fmla="*/ 387370 h 462338"/>
                              <a:gd name="connsiteX360" fmla="*/ 1167310 w 2014750"/>
                              <a:gd name="connsiteY360" fmla="*/ 387370 h 462338"/>
                              <a:gd name="connsiteX361" fmla="*/ 1167310 w 2014750"/>
                              <a:gd name="connsiteY361" fmla="*/ 393942 h 462338"/>
                              <a:gd name="connsiteX362" fmla="*/ 1210554 w 2014750"/>
                              <a:gd name="connsiteY362" fmla="*/ 422517 h 462338"/>
                              <a:gd name="connsiteX363" fmla="*/ 1216745 w 2014750"/>
                              <a:gd name="connsiteY363" fmla="*/ 421374 h 462338"/>
                              <a:gd name="connsiteX364" fmla="*/ 1222174 w 2014750"/>
                              <a:gd name="connsiteY364" fmla="*/ 417469 h 462338"/>
                              <a:gd name="connsiteX365" fmla="*/ 1226746 w 2014750"/>
                              <a:gd name="connsiteY365" fmla="*/ 422136 h 462338"/>
                              <a:gd name="connsiteX366" fmla="*/ 1210744 w 2014750"/>
                              <a:gd name="connsiteY366" fmla="*/ 429375 h 462338"/>
                              <a:gd name="connsiteX367" fmla="*/ 1195219 w 2014750"/>
                              <a:gd name="connsiteY367" fmla="*/ 423374 h 462338"/>
                              <a:gd name="connsiteX368" fmla="*/ 1189027 w 2014750"/>
                              <a:gd name="connsiteY368" fmla="*/ 408039 h 462338"/>
                              <a:gd name="connsiteX369" fmla="*/ 1195314 w 2014750"/>
                              <a:gd name="connsiteY369" fmla="*/ 392704 h 462338"/>
                              <a:gd name="connsiteX370" fmla="*/ 1211221 w 2014750"/>
                              <a:gd name="connsiteY370" fmla="*/ 386513 h 462338"/>
                              <a:gd name="connsiteX371" fmla="*/ 1227318 w 2014750"/>
                              <a:gd name="connsiteY371" fmla="*/ 393561 h 462338"/>
                              <a:gd name="connsiteX372" fmla="*/ 1222841 w 2014750"/>
                              <a:gd name="connsiteY372" fmla="*/ 398419 h 462338"/>
                              <a:gd name="connsiteX373" fmla="*/ 1217317 w 2014750"/>
                              <a:gd name="connsiteY373" fmla="*/ 394514 h 462338"/>
                              <a:gd name="connsiteX374" fmla="*/ 1211030 w 2014750"/>
                              <a:gd name="connsiteY374" fmla="*/ 393371 h 462338"/>
                              <a:gd name="connsiteX375" fmla="*/ 1200553 w 2014750"/>
                              <a:gd name="connsiteY375" fmla="*/ 397466 h 462338"/>
                              <a:gd name="connsiteX376" fmla="*/ 1196266 w 2014750"/>
                              <a:gd name="connsiteY376" fmla="*/ 407753 h 462338"/>
                              <a:gd name="connsiteX377" fmla="*/ 1200553 w 2014750"/>
                              <a:gd name="connsiteY377" fmla="*/ 418326 h 462338"/>
                              <a:gd name="connsiteX378" fmla="*/ 1210554 w 2014750"/>
                              <a:gd name="connsiteY378" fmla="*/ 422708 h 462338"/>
                              <a:gd name="connsiteX379" fmla="*/ 1269895 w 2014750"/>
                              <a:gd name="connsiteY379" fmla="*/ 423184 h 462338"/>
                              <a:gd name="connsiteX380" fmla="*/ 1238843 w 2014750"/>
                              <a:gd name="connsiteY380" fmla="*/ 423184 h 462338"/>
                              <a:gd name="connsiteX381" fmla="*/ 1232557 w 2014750"/>
                              <a:gd name="connsiteY381" fmla="*/ 407944 h 462338"/>
                              <a:gd name="connsiteX382" fmla="*/ 1238843 w 2014750"/>
                              <a:gd name="connsiteY382" fmla="*/ 392609 h 462338"/>
                              <a:gd name="connsiteX383" fmla="*/ 1269895 w 2014750"/>
                              <a:gd name="connsiteY383" fmla="*/ 392609 h 462338"/>
                              <a:gd name="connsiteX384" fmla="*/ 1276181 w 2014750"/>
                              <a:gd name="connsiteY384" fmla="*/ 407944 h 462338"/>
                              <a:gd name="connsiteX385" fmla="*/ 1269895 w 2014750"/>
                              <a:gd name="connsiteY385" fmla="*/ 423374 h 462338"/>
                              <a:gd name="connsiteX386" fmla="*/ 1264751 w 2014750"/>
                              <a:gd name="connsiteY386" fmla="*/ 397276 h 462338"/>
                              <a:gd name="connsiteX387" fmla="*/ 1254369 w 2014750"/>
                              <a:gd name="connsiteY387" fmla="*/ 392894 h 462338"/>
                              <a:gd name="connsiteX388" fmla="*/ 1243987 w 2014750"/>
                              <a:gd name="connsiteY388" fmla="*/ 397276 h 462338"/>
                              <a:gd name="connsiteX389" fmla="*/ 1239700 w 2014750"/>
                              <a:gd name="connsiteY389" fmla="*/ 407944 h 462338"/>
                              <a:gd name="connsiteX390" fmla="*/ 1243987 w 2014750"/>
                              <a:gd name="connsiteY390" fmla="*/ 418517 h 462338"/>
                              <a:gd name="connsiteX391" fmla="*/ 1254369 w 2014750"/>
                              <a:gd name="connsiteY391" fmla="*/ 422898 h 462338"/>
                              <a:gd name="connsiteX392" fmla="*/ 1264751 w 2014750"/>
                              <a:gd name="connsiteY392" fmla="*/ 418517 h 462338"/>
                              <a:gd name="connsiteX393" fmla="*/ 1268942 w 2014750"/>
                              <a:gd name="connsiteY393" fmla="*/ 407944 h 462338"/>
                              <a:gd name="connsiteX394" fmla="*/ 1264751 w 2014750"/>
                              <a:gd name="connsiteY394" fmla="*/ 397466 h 462338"/>
                              <a:gd name="connsiteX395" fmla="*/ 1291993 w 2014750"/>
                              <a:gd name="connsiteY395" fmla="*/ 428899 h 462338"/>
                              <a:gd name="connsiteX396" fmla="*/ 1284944 w 2014750"/>
                              <a:gd name="connsiteY396" fmla="*/ 428899 h 462338"/>
                              <a:gd name="connsiteX397" fmla="*/ 1284944 w 2014750"/>
                              <a:gd name="connsiteY397" fmla="*/ 387370 h 462338"/>
                              <a:gd name="connsiteX398" fmla="*/ 1295898 w 2014750"/>
                              <a:gd name="connsiteY398" fmla="*/ 387370 h 462338"/>
                              <a:gd name="connsiteX399" fmla="*/ 1308376 w 2014750"/>
                              <a:gd name="connsiteY399" fmla="*/ 413373 h 462338"/>
                              <a:gd name="connsiteX400" fmla="*/ 1320853 w 2014750"/>
                              <a:gd name="connsiteY400" fmla="*/ 387370 h 462338"/>
                              <a:gd name="connsiteX401" fmla="*/ 1331712 w 2014750"/>
                              <a:gd name="connsiteY401" fmla="*/ 387370 h 462338"/>
                              <a:gd name="connsiteX402" fmla="*/ 1331712 w 2014750"/>
                              <a:gd name="connsiteY402" fmla="*/ 428804 h 462338"/>
                              <a:gd name="connsiteX403" fmla="*/ 1324663 w 2014750"/>
                              <a:gd name="connsiteY403" fmla="*/ 428804 h 462338"/>
                              <a:gd name="connsiteX404" fmla="*/ 1324663 w 2014750"/>
                              <a:gd name="connsiteY404" fmla="*/ 396895 h 462338"/>
                              <a:gd name="connsiteX405" fmla="*/ 1310281 w 2014750"/>
                              <a:gd name="connsiteY405" fmla="*/ 425470 h 462338"/>
                              <a:gd name="connsiteX406" fmla="*/ 1306375 w 2014750"/>
                              <a:gd name="connsiteY406" fmla="*/ 425470 h 462338"/>
                              <a:gd name="connsiteX407" fmla="*/ 1291993 w 2014750"/>
                              <a:gd name="connsiteY407" fmla="*/ 396895 h 462338"/>
                              <a:gd name="connsiteX408" fmla="*/ 1371145 w 2014750"/>
                              <a:gd name="connsiteY408" fmla="*/ 390799 h 462338"/>
                              <a:gd name="connsiteX409" fmla="*/ 1375432 w 2014750"/>
                              <a:gd name="connsiteY409" fmla="*/ 401943 h 462338"/>
                              <a:gd name="connsiteX410" fmla="*/ 1371050 w 2014750"/>
                              <a:gd name="connsiteY410" fmla="*/ 412992 h 462338"/>
                              <a:gd name="connsiteX411" fmla="*/ 1357525 w 2014750"/>
                              <a:gd name="connsiteY411" fmla="*/ 416516 h 462338"/>
                              <a:gd name="connsiteX412" fmla="*/ 1350190 w 2014750"/>
                              <a:gd name="connsiteY412" fmla="*/ 416516 h 462338"/>
                              <a:gd name="connsiteX413" fmla="*/ 1350190 w 2014750"/>
                              <a:gd name="connsiteY413" fmla="*/ 428613 h 462338"/>
                              <a:gd name="connsiteX414" fmla="*/ 1343142 w 2014750"/>
                              <a:gd name="connsiteY414" fmla="*/ 428613 h 462338"/>
                              <a:gd name="connsiteX415" fmla="*/ 1343142 w 2014750"/>
                              <a:gd name="connsiteY415" fmla="*/ 387370 h 462338"/>
                              <a:gd name="connsiteX416" fmla="*/ 1357429 w 2014750"/>
                              <a:gd name="connsiteY416" fmla="*/ 387370 h 462338"/>
                              <a:gd name="connsiteX417" fmla="*/ 1371145 w 2014750"/>
                              <a:gd name="connsiteY417" fmla="*/ 391275 h 462338"/>
                              <a:gd name="connsiteX418" fmla="*/ 1366192 w 2014750"/>
                              <a:gd name="connsiteY418" fmla="*/ 407944 h 462338"/>
                              <a:gd name="connsiteX419" fmla="*/ 1368288 w 2014750"/>
                              <a:gd name="connsiteY419" fmla="*/ 401372 h 462338"/>
                              <a:gd name="connsiteX420" fmla="*/ 1365621 w 2014750"/>
                              <a:gd name="connsiteY420" fmla="*/ 395371 h 462338"/>
                              <a:gd name="connsiteX421" fmla="*/ 1357239 w 2014750"/>
                              <a:gd name="connsiteY421" fmla="*/ 393561 h 462338"/>
                              <a:gd name="connsiteX422" fmla="*/ 1350190 w 2014750"/>
                              <a:gd name="connsiteY422" fmla="*/ 393561 h 462338"/>
                              <a:gd name="connsiteX423" fmla="*/ 1350190 w 2014750"/>
                              <a:gd name="connsiteY423" fmla="*/ 410135 h 462338"/>
                              <a:gd name="connsiteX424" fmla="*/ 1358287 w 2014750"/>
                              <a:gd name="connsiteY424" fmla="*/ 410135 h 462338"/>
                              <a:gd name="connsiteX425" fmla="*/ 1366192 w 2014750"/>
                              <a:gd name="connsiteY425" fmla="*/ 408420 h 462338"/>
                              <a:gd name="connsiteX426" fmla="*/ 1392958 w 2014750"/>
                              <a:gd name="connsiteY426" fmla="*/ 419564 h 462338"/>
                              <a:gd name="connsiteX427" fmla="*/ 1407902 w 2014750"/>
                              <a:gd name="connsiteY427" fmla="*/ 420051 h 462338"/>
                              <a:gd name="connsiteX428" fmla="*/ 1408388 w 2014750"/>
                              <a:gd name="connsiteY428" fmla="*/ 419564 h 462338"/>
                              <a:gd name="connsiteX429" fmla="*/ 1411246 w 2014750"/>
                              <a:gd name="connsiteY429" fmla="*/ 410611 h 462338"/>
                              <a:gd name="connsiteX430" fmla="*/ 1411246 w 2014750"/>
                              <a:gd name="connsiteY430" fmla="*/ 387370 h 462338"/>
                              <a:gd name="connsiteX431" fmla="*/ 1418199 w 2014750"/>
                              <a:gd name="connsiteY431" fmla="*/ 387370 h 462338"/>
                              <a:gd name="connsiteX432" fmla="*/ 1418199 w 2014750"/>
                              <a:gd name="connsiteY432" fmla="*/ 410611 h 462338"/>
                              <a:gd name="connsiteX433" fmla="*/ 1413246 w 2014750"/>
                              <a:gd name="connsiteY433" fmla="*/ 424422 h 462338"/>
                              <a:gd name="connsiteX434" fmla="*/ 1388100 w 2014750"/>
                              <a:gd name="connsiteY434" fmla="*/ 424422 h 462338"/>
                              <a:gd name="connsiteX435" fmla="*/ 1383147 w 2014750"/>
                              <a:gd name="connsiteY435" fmla="*/ 410611 h 462338"/>
                              <a:gd name="connsiteX436" fmla="*/ 1383147 w 2014750"/>
                              <a:gd name="connsiteY436" fmla="*/ 387370 h 462338"/>
                              <a:gd name="connsiteX437" fmla="*/ 1390100 w 2014750"/>
                              <a:gd name="connsiteY437" fmla="*/ 387370 h 462338"/>
                              <a:gd name="connsiteX438" fmla="*/ 1390100 w 2014750"/>
                              <a:gd name="connsiteY438" fmla="*/ 410325 h 462338"/>
                              <a:gd name="connsiteX439" fmla="*/ 1392958 w 2014750"/>
                              <a:gd name="connsiteY439" fmla="*/ 419564 h 462338"/>
                              <a:gd name="connsiteX440" fmla="*/ 1444774 w 2014750"/>
                              <a:gd name="connsiteY440" fmla="*/ 394133 h 462338"/>
                              <a:gd name="connsiteX441" fmla="*/ 1444774 w 2014750"/>
                              <a:gd name="connsiteY441" fmla="*/ 429089 h 462338"/>
                              <a:gd name="connsiteX442" fmla="*/ 1437820 w 2014750"/>
                              <a:gd name="connsiteY442" fmla="*/ 429089 h 462338"/>
                              <a:gd name="connsiteX443" fmla="*/ 1437820 w 2014750"/>
                              <a:gd name="connsiteY443" fmla="*/ 394133 h 462338"/>
                              <a:gd name="connsiteX444" fmla="*/ 1425247 w 2014750"/>
                              <a:gd name="connsiteY444" fmla="*/ 394133 h 462338"/>
                              <a:gd name="connsiteX445" fmla="*/ 1425247 w 2014750"/>
                              <a:gd name="connsiteY445" fmla="*/ 387370 h 462338"/>
                              <a:gd name="connsiteX446" fmla="*/ 1457347 w 2014750"/>
                              <a:gd name="connsiteY446" fmla="*/ 387370 h 462338"/>
                              <a:gd name="connsiteX447" fmla="*/ 1457347 w 2014750"/>
                              <a:gd name="connsiteY447" fmla="*/ 393847 h 462338"/>
                              <a:gd name="connsiteX448" fmla="*/ 1494018 w 2014750"/>
                              <a:gd name="connsiteY448" fmla="*/ 387656 h 462338"/>
                              <a:gd name="connsiteX449" fmla="*/ 1494018 w 2014750"/>
                              <a:gd name="connsiteY449" fmla="*/ 394228 h 462338"/>
                              <a:gd name="connsiteX450" fmla="*/ 1471920 w 2014750"/>
                              <a:gd name="connsiteY450" fmla="*/ 394228 h 462338"/>
                              <a:gd name="connsiteX451" fmla="*/ 1471920 w 2014750"/>
                              <a:gd name="connsiteY451" fmla="*/ 405277 h 462338"/>
                              <a:gd name="connsiteX452" fmla="*/ 1491732 w 2014750"/>
                              <a:gd name="connsiteY452" fmla="*/ 405277 h 462338"/>
                              <a:gd name="connsiteX453" fmla="*/ 1491732 w 2014750"/>
                              <a:gd name="connsiteY453" fmla="*/ 411468 h 462338"/>
                              <a:gd name="connsiteX454" fmla="*/ 1471920 w 2014750"/>
                              <a:gd name="connsiteY454" fmla="*/ 411468 h 462338"/>
                              <a:gd name="connsiteX455" fmla="*/ 1471920 w 2014750"/>
                              <a:gd name="connsiteY455" fmla="*/ 422517 h 462338"/>
                              <a:gd name="connsiteX456" fmla="*/ 1494685 w 2014750"/>
                              <a:gd name="connsiteY456" fmla="*/ 422517 h 462338"/>
                              <a:gd name="connsiteX457" fmla="*/ 1494685 w 2014750"/>
                              <a:gd name="connsiteY457" fmla="*/ 429089 h 462338"/>
                              <a:gd name="connsiteX458" fmla="*/ 1464871 w 2014750"/>
                              <a:gd name="connsiteY458" fmla="*/ 429089 h 462338"/>
                              <a:gd name="connsiteX459" fmla="*/ 1464871 w 2014750"/>
                              <a:gd name="connsiteY459" fmla="*/ 387370 h 462338"/>
                              <a:gd name="connsiteX460" fmla="*/ 1536690 w 2014750"/>
                              <a:gd name="connsiteY460" fmla="*/ 401181 h 462338"/>
                              <a:gd name="connsiteX461" fmla="*/ 1527736 w 2014750"/>
                              <a:gd name="connsiteY461" fmla="*/ 414040 h 462338"/>
                              <a:gd name="connsiteX462" fmla="*/ 1538595 w 2014750"/>
                              <a:gd name="connsiteY462" fmla="*/ 429089 h 462338"/>
                              <a:gd name="connsiteX463" fmla="*/ 1529641 w 2014750"/>
                              <a:gd name="connsiteY463" fmla="*/ 429089 h 462338"/>
                              <a:gd name="connsiteX464" fmla="*/ 1520116 w 2014750"/>
                              <a:gd name="connsiteY464" fmla="*/ 415183 h 462338"/>
                              <a:gd name="connsiteX465" fmla="*/ 1510591 w 2014750"/>
                              <a:gd name="connsiteY465" fmla="*/ 415183 h 462338"/>
                              <a:gd name="connsiteX466" fmla="*/ 1510591 w 2014750"/>
                              <a:gd name="connsiteY466" fmla="*/ 429089 h 462338"/>
                              <a:gd name="connsiteX467" fmla="*/ 1503638 w 2014750"/>
                              <a:gd name="connsiteY467" fmla="*/ 429089 h 462338"/>
                              <a:gd name="connsiteX468" fmla="*/ 1503638 w 2014750"/>
                              <a:gd name="connsiteY468" fmla="*/ 387370 h 462338"/>
                              <a:gd name="connsiteX469" fmla="*/ 1519069 w 2014750"/>
                              <a:gd name="connsiteY469" fmla="*/ 387370 h 462338"/>
                              <a:gd name="connsiteX470" fmla="*/ 1532594 w 2014750"/>
                              <a:gd name="connsiteY470" fmla="*/ 390608 h 462338"/>
                              <a:gd name="connsiteX471" fmla="*/ 1536690 w 2014750"/>
                              <a:gd name="connsiteY471" fmla="*/ 401181 h 462338"/>
                              <a:gd name="connsiteX472" fmla="*/ 1527165 w 2014750"/>
                              <a:gd name="connsiteY472" fmla="*/ 406991 h 462338"/>
                              <a:gd name="connsiteX473" fmla="*/ 1529356 w 2014750"/>
                              <a:gd name="connsiteY473" fmla="*/ 401086 h 462338"/>
                              <a:gd name="connsiteX474" fmla="*/ 1527165 w 2014750"/>
                              <a:gd name="connsiteY474" fmla="*/ 395561 h 462338"/>
                              <a:gd name="connsiteX475" fmla="*/ 1519354 w 2014750"/>
                              <a:gd name="connsiteY475" fmla="*/ 394037 h 462338"/>
                              <a:gd name="connsiteX476" fmla="*/ 1510401 w 2014750"/>
                              <a:gd name="connsiteY476" fmla="*/ 394037 h 462338"/>
                              <a:gd name="connsiteX477" fmla="*/ 1510401 w 2014750"/>
                              <a:gd name="connsiteY477" fmla="*/ 408801 h 462338"/>
                              <a:gd name="connsiteX478" fmla="*/ 1519164 w 2014750"/>
                              <a:gd name="connsiteY478" fmla="*/ 408801 h 462338"/>
                              <a:gd name="connsiteX479" fmla="*/ 1527355 w 2014750"/>
                              <a:gd name="connsiteY479" fmla="*/ 406991 h 462338"/>
                              <a:gd name="connsiteX480" fmla="*/ 1574790 w 2014750"/>
                              <a:gd name="connsiteY480" fmla="*/ 393180 h 462338"/>
                              <a:gd name="connsiteX481" fmla="*/ 1569837 w 2014750"/>
                              <a:gd name="connsiteY481" fmla="*/ 394418 h 462338"/>
                              <a:gd name="connsiteX482" fmla="*/ 1567837 w 2014750"/>
                              <a:gd name="connsiteY482" fmla="*/ 398133 h 462338"/>
                              <a:gd name="connsiteX483" fmla="*/ 1569837 w 2014750"/>
                              <a:gd name="connsiteY483" fmla="*/ 402038 h 462338"/>
                              <a:gd name="connsiteX484" fmla="*/ 1578124 w 2014750"/>
                              <a:gd name="connsiteY484" fmla="*/ 404896 h 462338"/>
                              <a:gd name="connsiteX485" fmla="*/ 1587649 w 2014750"/>
                              <a:gd name="connsiteY485" fmla="*/ 409182 h 462338"/>
                              <a:gd name="connsiteX486" fmla="*/ 1590887 w 2014750"/>
                              <a:gd name="connsiteY486" fmla="*/ 417374 h 462338"/>
                              <a:gd name="connsiteX487" fmla="*/ 1586791 w 2014750"/>
                              <a:gd name="connsiteY487" fmla="*/ 426232 h 462338"/>
                              <a:gd name="connsiteX488" fmla="*/ 1576028 w 2014750"/>
                              <a:gd name="connsiteY488" fmla="*/ 429566 h 462338"/>
                              <a:gd name="connsiteX489" fmla="*/ 1558788 w 2014750"/>
                              <a:gd name="connsiteY489" fmla="*/ 422898 h 462338"/>
                              <a:gd name="connsiteX490" fmla="*/ 1563169 w 2014750"/>
                              <a:gd name="connsiteY490" fmla="*/ 417564 h 462338"/>
                              <a:gd name="connsiteX491" fmla="*/ 1576219 w 2014750"/>
                              <a:gd name="connsiteY491" fmla="*/ 423089 h 462338"/>
                              <a:gd name="connsiteX492" fmla="*/ 1581553 w 2014750"/>
                              <a:gd name="connsiteY492" fmla="*/ 421565 h 462338"/>
                              <a:gd name="connsiteX493" fmla="*/ 1583553 w 2014750"/>
                              <a:gd name="connsiteY493" fmla="*/ 417755 h 462338"/>
                              <a:gd name="connsiteX494" fmla="*/ 1581743 w 2014750"/>
                              <a:gd name="connsiteY494" fmla="*/ 414040 h 462338"/>
                              <a:gd name="connsiteX495" fmla="*/ 1575266 w 2014750"/>
                              <a:gd name="connsiteY495" fmla="*/ 411563 h 462338"/>
                              <a:gd name="connsiteX496" fmla="*/ 1568408 w 2014750"/>
                              <a:gd name="connsiteY496" fmla="*/ 409563 h 462338"/>
                              <a:gd name="connsiteX497" fmla="*/ 1564122 w 2014750"/>
                              <a:gd name="connsiteY497" fmla="*/ 407182 h 462338"/>
                              <a:gd name="connsiteX498" fmla="*/ 1560502 w 2014750"/>
                              <a:gd name="connsiteY498" fmla="*/ 398609 h 462338"/>
                              <a:gd name="connsiteX499" fmla="*/ 1564693 w 2014750"/>
                              <a:gd name="connsiteY499" fmla="*/ 389846 h 462338"/>
                              <a:gd name="connsiteX500" fmla="*/ 1574980 w 2014750"/>
                              <a:gd name="connsiteY500" fmla="*/ 386703 h 462338"/>
                              <a:gd name="connsiteX501" fmla="*/ 1582886 w 2014750"/>
                              <a:gd name="connsiteY501" fmla="*/ 388037 h 462338"/>
                              <a:gd name="connsiteX502" fmla="*/ 1589649 w 2014750"/>
                              <a:gd name="connsiteY502" fmla="*/ 391656 h 462338"/>
                              <a:gd name="connsiteX503" fmla="*/ 1585934 w 2014750"/>
                              <a:gd name="connsiteY503" fmla="*/ 396895 h 462338"/>
                              <a:gd name="connsiteX504" fmla="*/ 1580886 w 2014750"/>
                              <a:gd name="connsiteY504" fmla="*/ 394228 h 462338"/>
                              <a:gd name="connsiteX505" fmla="*/ 1575457 w 2014750"/>
                              <a:gd name="connsiteY505" fmla="*/ 393180 h 462338"/>
                              <a:gd name="connsiteX506" fmla="*/ 1618510 w 2014750"/>
                              <a:gd name="connsiteY506" fmla="*/ 422708 h 462338"/>
                              <a:gd name="connsiteX507" fmla="*/ 1624701 w 2014750"/>
                              <a:gd name="connsiteY507" fmla="*/ 421565 h 462338"/>
                              <a:gd name="connsiteX508" fmla="*/ 1630130 w 2014750"/>
                              <a:gd name="connsiteY508" fmla="*/ 417659 h 462338"/>
                              <a:gd name="connsiteX509" fmla="*/ 1634702 w 2014750"/>
                              <a:gd name="connsiteY509" fmla="*/ 422327 h 462338"/>
                              <a:gd name="connsiteX510" fmla="*/ 1618700 w 2014750"/>
                              <a:gd name="connsiteY510" fmla="*/ 429566 h 462338"/>
                              <a:gd name="connsiteX511" fmla="*/ 1603174 w 2014750"/>
                              <a:gd name="connsiteY511" fmla="*/ 423565 h 462338"/>
                              <a:gd name="connsiteX512" fmla="*/ 1596983 w 2014750"/>
                              <a:gd name="connsiteY512" fmla="*/ 408230 h 462338"/>
                              <a:gd name="connsiteX513" fmla="*/ 1603270 w 2014750"/>
                              <a:gd name="connsiteY513" fmla="*/ 392894 h 462338"/>
                              <a:gd name="connsiteX514" fmla="*/ 1619176 w 2014750"/>
                              <a:gd name="connsiteY514" fmla="*/ 386703 h 462338"/>
                              <a:gd name="connsiteX515" fmla="*/ 1635274 w 2014750"/>
                              <a:gd name="connsiteY515" fmla="*/ 393752 h 462338"/>
                              <a:gd name="connsiteX516" fmla="*/ 1630797 w 2014750"/>
                              <a:gd name="connsiteY516" fmla="*/ 398609 h 462338"/>
                              <a:gd name="connsiteX517" fmla="*/ 1625177 w 2014750"/>
                              <a:gd name="connsiteY517" fmla="*/ 394704 h 462338"/>
                              <a:gd name="connsiteX518" fmla="*/ 1618986 w 2014750"/>
                              <a:gd name="connsiteY518" fmla="*/ 393561 h 462338"/>
                              <a:gd name="connsiteX519" fmla="*/ 1608508 w 2014750"/>
                              <a:gd name="connsiteY519" fmla="*/ 397657 h 462338"/>
                              <a:gd name="connsiteX520" fmla="*/ 1604222 w 2014750"/>
                              <a:gd name="connsiteY520" fmla="*/ 407944 h 462338"/>
                              <a:gd name="connsiteX521" fmla="*/ 1608413 w 2014750"/>
                              <a:gd name="connsiteY521" fmla="*/ 418517 h 462338"/>
                              <a:gd name="connsiteX522" fmla="*/ 1619176 w 2014750"/>
                              <a:gd name="connsiteY522" fmla="*/ 422708 h 462338"/>
                              <a:gd name="connsiteX523" fmla="*/ 1643846 w 2014750"/>
                              <a:gd name="connsiteY523" fmla="*/ 387370 h 462338"/>
                              <a:gd name="connsiteX524" fmla="*/ 1650799 w 2014750"/>
                              <a:gd name="connsiteY524" fmla="*/ 387370 h 462338"/>
                              <a:gd name="connsiteX525" fmla="*/ 1650799 w 2014750"/>
                              <a:gd name="connsiteY525" fmla="*/ 428804 h 462338"/>
                              <a:gd name="connsiteX526" fmla="*/ 1643846 w 2014750"/>
                              <a:gd name="connsiteY526" fmla="*/ 428804 h 462338"/>
                              <a:gd name="connsiteX527" fmla="*/ 1691471 w 2014750"/>
                              <a:gd name="connsiteY527" fmla="*/ 387370 h 462338"/>
                              <a:gd name="connsiteX528" fmla="*/ 1691471 w 2014750"/>
                              <a:gd name="connsiteY528" fmla="*/ 393942 h 462338"/>
                              <a:gd name="connsiteX529" fmla="*/ 1669183 w 2014750"/>
                              <a:gd name="connsiteY529" fmla="*/ 393942 h 462338"/>
                              <a:gd name="connsiteX530" fmla="*/ 1669183 w 2014750"/>
                              <a:gd name="connsiteY530" fmla="*/ 404991 h 462338"/>
                              <a:gd name="connsiteX531" fmla="*/ 1689090 w 2014750"/>
                              <a:gd name="connsiteY531" fmla="*/ 404991 h 462338"/>
                              <a:gd name="connsiteX532" fmla="*/ 1689090 w 2014750"/>
                              <a:gd name="connsiteY532" fmla="*/ 411182 h 462338"/>
                              <a:gd name="connsiteX533" fmla="*/ 1669183 w 2014750"/>
                              <a:gd name="connsiteY533" fmla="*/ 411182 h 462338"/>
                              <a:gd name="connsiteX534" fmla="*/ 1669183 w 2014750"/>
                              <a:gd name="connsiteY534" fmla="*/ 422231 h 462338"/>
                              <a:gd name="connsiteX535" fmla="*/ 1692043 w 2014750"/>
                              <a:gd name="connsiteY535" fmla="*/ 422231 h 462338"/>
                              <a:gd name="connsiteX536" fmla="*/ 1692043 w 2014750"/>
                              <a:gd name="connsiteY536" fmla="*/ 428804 h 462338"/>
                              <a:gd name="connsiteX537" fmla="*/ 1662229 w 2014750"/>
                              <a:gd name="connsiteY537" fmla="*/ 428804 h 462338"/>
                              <a:gd name="connsiteX538" fmla="*/ 1662229 w 2014750"/>
                              <a:gd name="connsiteY538" fmla="*/ 387370 h 462338"/>
                              <a:gd name="connsiteX539" fmla="*/ 1732143 w 2014750"/>
                              <a:gd name="connsiteY539" fmla="*/ 387370 h 462338"/>
                              <a:gd name="connsiteX540" fmla="*/ 1739191 w 2014750"/>
                              <a:gd name="connsiteY540" fmla="*/ 387370 h 462338"/>
                              <a:gd name="connsiteX541" fmla="*/ 1739191 w 2014750"/>
                              <a:gd name="connsiteY541" fmla="*/ 428804 h 462338"/>
                              <a:gd name="connsiteX542" fmla="*/ 1731571 w 2014750"/>
                              <a:gd name="connsiteY542" fmla="*/ 428804 h 462338"/>
                              <a:gd name="connsiteX543" fmla="*/ 1708140 w 2014750"/>
                              <a:gd name="connsiteY543" fmla="*/ 398609 h 462338"/>
                              <a:gd name="connsiteX544" fmla="*/ 1708140 w 2014750"/>
                              <a:gd name="connsiteY544" fmla="*/ 428804 h 462338"/>
                              <a:gd name="connsiteX545" fmla="*/ 1701187 w 2014750"/>
                              <a:gd name="connsiteY545" fmla="*/ 428804 h 462338"/>
                              <a:gd name="connsiteX546" fmla="*/ 1701187 w 2014750"/>
                              <a:gd name="connsiteY546" fmla="*/ 387370 h 462338"/>
                              <a:gd name="connsiteX547" fmla="*/ 1708140 w 2014750"/>
                              <a:gd name="connsiteY547" fmla="*/ 387370 h 462338"/>
                              <a:gd name="connsiteX548" fmla="*/ 1732143 w 2014750"/>
                              <a:gd name="connsiteY548" fmla="*/ 418326 h 462338"/>
                              <a:gd name="connsiteX549" fmla="*/ 1769576 w 2014750"/>
                              <a:gd name="connsiteY549" fmla="*/ 422422 h 462338"/>
                              <a:gd name="connsiteX550" fmla="*/ 1775767 w 2014750"/>
                              <a:gd name="connsiteY550" fmla="*/ 421279 h 462338"/>
                              <a:gd name="connsiteX551" fmla="*/ 1781197 w 2014750"/>
                              <a:gd name="connsiteY551" fmla="*/ 417374 h 462338"/>
                              <a:gd name="connsiteX552" fmla="*/ 1785673 w 2014750"/>
                              <a:gd name="connsiteY552" fmla="*/ 422041 h 462338"/>
                              <a:gd name="connsiteX553" fmla="*/ 1769767 w 2014750"/>
                              <a:gd name="connsiteY553" fmla="*/ 429280 h 462338"/>
                              <a:gd name="connsiteX554" fmla="*/ 1754146 w 2014750"/>
                              <a:gd name="connsiteY554" fmla="*/ 423279 h 462338"/>
                              <a:gd name="connsiteX555" fmla="*/ 1747954 w 2014750"/>
                              <a:gd name="connsiteY555" fmla="*/ 407944 h 462338"/>
                              <a:gd name="connsiteX556" fmla="*/ 1754336 w 2014750"/>
                              <a:gd name="connsiteY556" fmla="*/ 392609 h 462338"/>
                              <a:gd name="connsiteX557" fmla="*/ 1786340 w 2014750"/>
                              <a:gd name="connsiteY557" fmla="*/ 393466 h 462338"/>
                              <a:gd name="connsiteX558" fmla="*/ 1781863 w 2014750"/>
                              <a:gd name="connsiteY558" fmla="*/ 398324 h 462338"/>
                              <a:gd name="connsiteX559" fmla="*/ 1776244 w 2014750"/>
                              <a:gd name="connsiteY559" fmla="*/ 394418 h 462338"/>
                              <a:gd name="connsiteX560" fmla="*/ 1770052 w 2014750"/>
                              <a:gd name="connsiteY560" fmla="*/ 393275 h 462338"/>
                              <a:gd name="connsiteX561" fmla="*/ 1759480 w 2014750"/>
                              <a:gd name="connsiteY561" fmla="*/ 397371 h 462338"/>
                              <a:gd name="connsiteX562" fmla="*/ 1755289 w 2014750"/>
                              <a:gd name="connsiteY562" fmla="*/ 407658 h 462338"/>
                              <a:gd name="connsiteX563" fmla="*/ 1759480 w 2014750"/>
                              <a:gd name="connsiteY563" fmla="*/ 418231 h 462338"/>
                              <a:gd name="connsiteX564" fmla="*/ 1769481 w 2014750"/>
                              <a:gd name="connsiteY564" fmla="*/ 422708 h 462338"/>
                              <a:gd name="connsiteX565" fmla="*/ 1823202 w 2014750"/>
                              <a:gd name="connsiteY565" fmla="*/ 387370 h 462338"/>
                              <a:gd name="connsiteX566" fmla="*/ 1823202 w 2014750"/>
                              <a:gd name="connsiteY566" fmla="*/ 393942 h 462338"/>
                              <a:gd name="connsiteX567" fmla="*/ 1801104 w 2014750"/>
                              <a:gd name="connsiteY567" fmla="*/ 393942 h 462338"/>
                              <a:gd name="connsiteX568" fmla="*/ 1801104 w 2014750"/>
                              <a:gd name="connsiteY568" fmla="*/ 404991 h 462338"/>
                              <a:gd name="connsiteX569" fmla="*/ 1820916 w 2014750"/>
                              <a:gd name="connsiteY569" fmla="*/ 404991 h 462338"/>
                              <a:gd name="connsiteX570" fmla="*/ 1820916 w 2014750"/>
                              <a:gd name="connsiteY570" fmla="*/ 411182 h 462338"/>
                              <a:gd name="connsiteX571" fmla="*/ 1801104 w 2014750"/>
                              <a:gd name="connsiteY571" fmla="*/ 411182 h 462338"/>
                              <a:gd name="connsiteX572" fmla="*/ 1801104 w 2014750"/>
                              <a:gd name="connsiteY572" fmla="*/ 422231 h 462338"/>
                              <a:gd name="connsiteX573" fmla="*/ 1823869 w 2014750"/>
                              <a:gd name="connsiteY573" fmla="*/ 422231 h 462338"/>
                              <a:gd name="connsiteX574" fmla="*/ 1823869 w 2014750"/>
                              <a:gd name="connsiteY574" fmla="*/ 428804 h 462338"/>
                              <a:gd name="connsiteX575" fmla="*/ 1794151 w 2014750"/>
                              <a:gd name="connsiteY575" fmla="*/ 428804 h 462338"/>
                              <a:gd name="connsiteX576" fmla="*/ 1794151 w 2014750"/>
                              <a:gd name="connsiteY576" fmla="*/ 387370 h 462338"/>
                              <a:gd name="connsiteX577" fmla="*/ 173758 w 2014750"/>
                              <a:gd name="connsiteY577" fmla="*/ 347555 h 462338"/>
                              <a:gd name="connsiteX578" fmla="*/ 244814 w 2014750"/>
                              <a:gd name="connsiteY578" fmla="*/ 388799 h 462338"/>
                              <a:gd name="connsiteX579" fmla="*/ 380164 w 2014750"/>
                              <a:gd name="connsiteY579" fmla="*/ 352889 h 462338"/>
                              <a:gd name="connsiteX580" fmla="*/ 449983 w 2014750"/>
                              <a:gd name="connsiteY580" fmla="*/ 273070 h 462338"/>
                              <a:gd name="connsiteX581" fmla="*/ 385879 w 2014750"/>
                              <a:gd name="connsiteY581" fmla="*/ 50852 h 462338"/>
                              <a:gd name="connsiteX582" fmla="*/ 219954 w 2014750"/>
                              <a:gd name="connsiteY582" fmla="*/ 6370 h 462338"/>
                              <a:gd name="connsiteX583" fmla="*/ 68030 w 2014750"/>
                              <a:gd name="connsiteY583" fmla="*/ 78188 h 462338"/>
                              <a:gd name="connsiteX584" fmla="*/ 42598 w 2014750"/>
                              <a:gd name="connsiteY584" fmla="*/ 109716 h 462338"/>
                              <a:gd name="connsiteX585" fmla="*/ 26882 w 2014750"/>
                              <a:gd name="connsiteY585" fmla="*/ 336030 h 462338"/>
                              <a:gd name="connsiteX586" fmla="*/ 154708 w 2014750"/>
                              <a:gd name="connsiteY586" fmla="*/ 445758 h 462338"/>
                              <a:gd name="connsiteX587" fmla="*/ 244052 w 2014750"/>
                              <a:gd name="connsiteY587" fmla="*/ 462332 h 462338"/>
                              <a:gd name="connsiteX588" fmla="*/ 283962 w 2014750"/>
                              <a:gd name="connsiteY588" fmla="*/ 459569 h 462338"/>
                              <a:gd name="connsiteX589" fmla="*/ 420169 w 2014750"/>
                              <a:gd name="connsiteY589" fmla="*/ 409373 h 462338"/>
                              <a:gd name="connsiteX590" fmla="*/ 426837 w 2014750"/>
                              <a:gd name="connsiteY590" fmla="*/ 401753 h 462338"/>
                              <a:gd name="connsiteX591" fmla="*/ 423789 w 2014750"/>
                              <a:gd name="connsiteY591" fmla="*/ 392990 h 462338"/>
                              <a:gd name="connsiteX592" fmla="*/ 423789 w 2014750"/>
                              <a:gd name="connsiteY592" fmla="*/ 392228 h 462338"/>
                              <a:gd name="connsiteX593" fmla="*/ 415597 w 2014750"/>
                              <a:gd name="connsiteY593" fmla="*/ 386132 h 462338"/>
                              <a:gd name="connsiteX594" fmla="*/ 406072 w 2014750"/>
                              <a:gd name="connsiteY594" fmla="*/ 388894 h 462338"/>
                              <a:gd name="connsiteX595" fmla="*/ 394166 w 2014750"/>
                              <a:gd name="connsiteY595" fmla="*/ 396800 h 462338"/>
                              <a:gd name="connsiteX596" fmla="*/ 253863 w 2014750"/>
                              <a:gd name="connsiteY596" fmla="*/ 434900 h 462338"/>
                              <a:gd name="connsiteX597" fmla="*/ 138325 w 2014750"/>
                              <a:gd name="connsiteY597" fmla="*/ 406325 h 462338"/>
                              <a:gd name="connsiteX598" fmla="*/ 39265 w 2014750"/>
                              <a:gd name="connsiteY598" fmla="*/ 207157 h 462338"/>
                              <a:gd name="connsiteX599" fmla="*/ 153565 w 2014750"/>
                              <a:gd name="connsiteY599" fmla="*/ 55995 h 462338"/>
                              <a:gd name="connsiteX600" fmla="*/ 273103 w 2014750"/>
                              <a:gd name="connsiteY600" fmla="*/ 34945 h 462338"/>
                              <a:gd name="connsiteX601" fmla="*/ 369973 w 2014750"/>
                              <a:gd name="connsiteY601" fmla="*/ 75807 h 462338"/>
                              <a:gd name="connsiteX602" fmla="*/ 434552 w 2014750"/>
                              <a:gd name="connsiteY602" fmla="*/ 228207 h 462338"/>
                              <a:gd name="connsiteX603" fmla="*/ 298059 w 2014750"/>
                              <a:gd name="connsiteY603" fmla="*/ 357461 h 462338"/>
                              <a:gd name="connsiteX604" fmla="*/ 298059 w 2014750"/>
                              <a:gd name="connsiteY604" fmla="*/ 340793 h 462338"/>
                              <a:gd name="connsiteX605" fmla="*/ 298059 w 2014750"/>
                              <a:gd name="connsiteY605" fmla="*/ 332506 h 462338"/>
                              <a:gd name="connsiteX606" fmla="*/ 298059 w 2014750"/>
                              <a:gd name="connsiteY606" fmla="*/ 313456 h 462338"/>
                              <a:gd name="connsiteX607" fmla="*/ 298059 w 2014750"/>
                              <a:gd name="connsiteY607" fmla="*/ 270498 h 462338"/>
                              <a:gd name="connsiteX608" fmla="*/ 298059 w 2014750"/>
                              <a:gd name="connsiteY608" fmla="*/ 244114 h 462338"/>
                              <a:gd name="connsiteX609" fmla="*/ 298059 w 2014750"/>
                              <a:gd name="connsiteY609" fmla="*/ 201061 h 462338"/>
                              <a:gd name="connsiteX610" fmla="*/ 277675 w 2014750"/>
                              <a:gd name="connsiteY610" fmla="*/ 177534 h 462338"/>
                              <a:gd name="connsiteX611" fmla="*/ 274437 w 2014750"/>
                              <a:gd name="connsiteY611" fmla="*/ 177534 h 462338"/>
                              <a:gd name="connsiteX612" fmla="*/ 198237 w 2014750"/>
                              <a:gd name="connsiteY612" fmla="*/ 177534 h 462338"/>
                              <a:gd name="connsiteX613" fmla="*/ 168233 w 2014750"/>
                              <a:gd name="connsiteY613" fmla="*/ 197918 h 462338"/>
                              <a:gd name="connsiteX614" fmla="*/ 168233 w 2014750"/>
                              <a:gd name="connsiteY614" fmla="*/ 213634 h 462338"/>
                              <a:gd name="connsiteX615" fmla="*/ 168233 w 2014750"/>
                              <a:gd name="connsiteY615" fmla="*/ 275927 h 462338"/>
                              <a:gd name="connsiteX616" fmla="*/ 168233 w 2014750"/>
                              <a:gd name="connsiteY616" fmla="*/ 293358 h 462338"/>
                              <a:gd name="connsiteX617" fmla="*/ 173758 w 2014750"/>
                              <a:gd name="connsiteY617" fmla="*/ 347555 h 462338"/>
                              <a:gd name="connsiteX618" fmla="*/ 2014750 w 2014750"/>
                              <a:gd name="connsiteY618" fmla="*/ 425470 h 462338"/>
                              <a:gd name="connsiteX619" fmla="*/ 2014750 w 2014750"/>
                              <a:gd name="connsiteY619" fmla="*/ 404324 h 462338"/>
                              <a:gd name="connsiteX620" fmla="*/ 2011511 w 2014750"/>
                              <a:gd name="connsiteY620" fmla="*/ 401086 h 462338"/>
                              <a:gd name="connsiteX621" fmla="*/ 1878733 w 2014750"/>
                              <a:gd name="connsiteY621" fmla="*/ 401086 h 462338"/>
                              <a:gd name="connsiteX622" fmla="*/ 1875494 w 2014750"/>
                              <a:gd name="connsiteY622" fmla="*/ 404324 h 462338"/>
                              <a:gd name="connsiteX623" fmla="*/ 1875494 w 2014750"/>
                              <a:gd name="connsiteY623" fmla="*/ 425470 h 462338"/>
                              <a:gd name="connsiteX624" fmla="*/ 1878733 w 2014750"/>
                              <a:gd name="connsiteY624" fmla="*/ 428804 h 462338"/>
                              <a:gd name="connsiteX625" fmla="*/ 2012083 w 2014750"/>
                              <a:gd name="connsiteY625" fmla="*/ 428804 h 462338"/>
                              <a:gd name="connsiteX626" fmla="*/ 2014750 w 2014750"/>
                              <a:gd name="connsiteY626" fmla="*/ 425470 h 4623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Lst>
                            <a:rect l="l" t="t" r="r" b="b"/>
                            <a:pathLst>
                              <a:path w="2014750" h="462338">
                                <a:moveTo>
                                  <a:pt x="653913" y="3036"/>
                                </a:moveTo>
                                <a:lnTo>
                                  <a:pt x="683917" y="3036"/>
                                </a:lnTo>
                                <a:lnTo>
                                  <a:pt x="683917" y="137339"/>
                                </a:lnTo>
                                <a:lnTo>
                                  <a:pt x="653913" y="137339"/>
                                </a:lnTo>
                                <a:close/>
                                <a:moveTo>
                                  <a:pt x="806313" y="3036"/>
                                </a:moveTo>
                                <a:lnTo>
                                  <a:pt x="836317" y="3036"/>
                                </a:lnTo>
                                <a:lnTo>
                                  <a:pt x="836317" y="137339"/>
                                </a:lnTo>
                                <a:lnTo>
                                  <a:pt x="806218" y="137339"/>
                                </a:lnTo>
                                <a:lnTo>
                                  <a:pt x="742305" y="53233"/>
                                </a:lnTo>
                                <a:lnTo>
                                  <a:pt x="742305" y="137339"/>
                                </a:lnTo>
                                <a:lnTo>
                                  <a:pt x="712301" y="137339"/>
                                </a:lnTo>
                                <a:lnTo>
                                  <a:pt x="712301" y="3036"/>
                                </a:lnTo>
                                <a:lnTo>
                                  <a:pt x="740876" y="3036"/>
                                </a:lnTo>
                                <a:lnTo>
                                  <a:pt x="806694" y="89523"/>
                                </a:lnTo>
                                <a:close/>
                                <a:moveTo>
                                  <a:pt x="956998" y="3036"/>
                                </a:moveTo>
                                <a:lnTo>
                                  <a:pt x="956998" y="29420"/>
                                </a:lnTo>
                                <a:lnTo>
                                  <a:pt x="894705" y="29420"/>
                                </a:lnTo>
                                <a:lnTo>
                                  <a:pt x="894705" y="57995"/>
                                </a:lnTo>
                                <a:lnTo>
                                  <a:pt x="953950" y="57995"/>
                                </a:lnTo>
                                <a:lnTo>
                                  <a:pt x="953950" y="84284"/>
                                </a:lnTo>
                                <a:lnTo>
                                  <a:pt x="894705" y="84284"/>
                                </a:lnTo>
                                <a:lnTo>
                                  <a:pt x="894705" y="136958"/>
                                </a:lnTo>
                                <a:lnTo>
                                  <a:pt x="864796" y="136958"/>
                                </a:lnTo>
                                <a:lnTo>
                                  <a:pt x="864796" y="3036"/>
                                </a:lnTo>
                                <a:close/>
                                <a:moveTo>
                                  <a:pt x="1090348" y="118765"/>
                                </a:moveTo>
                                <a:cubicBezTo>
                                  <a:pt x="1062173" y="145292"/>
                                  <a:pt x="1018225" y="145292"/>
                                  <a:pt x="990050" y="118765"/>
                                </a:cubicBezTo>
                                <a:cubicBezTo>
                                  <a:pt x="962856" y="91419"/>
                                  <a:pt x="962856" y="47242"/>
                                  <a:pt x="990050" y="19895"/>
                                </a:cubicBezTo>
                                <a:cubicBezTo>
                                  <a:pt x="1018225" y="-6632"/>
                                  <a:pt x="1062173" y="-6632"/>
                                  <a:pt x="1090348" y="19895"/>
                                </a:cubicBezTo>
                                <a:cubicBezTo>
                                  <a:pt x="1117542" y="47242"/>
                                  <a:pt x="1117542" y="91419"/>
                                  <a:pt x="1090348" y="118765"/>
                                </a:cubicBezTo>
                                <a:close/>
                                <a:moveTo>
                                  <a:pt x="1080157" y="69425"/>
                                </a:moveTo>
                                <a:cubicBezTo>
                                  <a:pt x="1080547" y="58163"/>
                                  <a:pt x="1076594" y="47182"/>
                                  <a:pt x="1069108" y="38755"/>
                                </a:cubicBezTo>
                                <a:cubicBezTo>
                                  <a:pt x="1055039" y="23105"/>
                                  <a:pt x="1030950" y="21820"/>
                                  <a:pt x="1015301" y="35886"/>
                                </a:cubicBezTo>
                                <a:cubicBezTo>
                                  <a:pt x="1014291" y="36791"/>
                                  <a:pt x="1013339" y="37748"/>
                                  <a:pt x="1012434" y="38755"/>
                                </a:cubicBezTo>
                                <a:cubicBezTo>
                                  <a:pt x="997080" y="56285"/>
                                  <a:pt x="997080" y="82471"/>
                                  <a:pt x="1012434" y="100001"/>
                                </a:cubicBezTo>
                                <a:cubicBezTo>
                                  <a:pt x="1026502" y="115650"/>
                                  <a:pt x="1050591" y="116935"/>
                                  <a:pt x="1066241" y="102870"/>
                                </a:cubicBezTo>
                                <a:cubicBezTo>
                                  <a:pt x="1067250" y="101965"/>
                                  <a:pt x="1068203" y="101007"/>
                                  <a:pt x="1069108" y="100001"/>
                                </a:cubicBezTo>
                                <a:cubicBezTo>
                                  <a:pt x="1076718" y="91668"/>
                                  <a:pt x="1080776" y="80702"/>
                                  <a:pt x="1080442" y="69425"/>
                                </a:cubicBezTo>
                                <a:close/>
                                <a:moveTo>
                                  <a:pt x="1240558" y="47613"/>
                                </a:moveTo>
                                <a:cubicBezTo>
                                  <a:pt x="1240558" y="69140"/>
                                  <a:pt x="1232052" y="83046"/>
                                  <a:pt x="1215031" y="89333"/>
                                </a:cubicBezTo>
                                <a:lnTo>
                                  <a:pt x="1249035" y="136958"/>
                                </a:lnTo>
                                <a:lnTo>
                                  <a:pt x="1211983" y="136958"/>
                                </a:lnTo>
                                <a:lnTo>
                                  <a:pt x="1182169" y="94095"/>
                                </a:lnTo>
                                <a:lnTo>
                                  <a:pt x="1161405" y="94095"/>
                                </a:lnTo>
                                <a:lnTo>
                                  <a:pt x="1161405" y="136958"/>
                                </a:lnTo>
                                <a:lnTo>
                                  <a:pt x="1131496" y="136958"/>
                                </a:lnTo>
                                <a:lnTo>
                                  <a:pt x="1131496" y="3036"/>
                                </a:lnTo>
                                <a:lnTo>
                                  <a:pt x="1182360" y="3036"/>
                                </a:lnTo>
                                <a:cubicBezTo>
                                  <a:pt x="1203220" y="3036"/>
                                  <a:pt x="1218174" y="6560"/>
                                  <a:pt x="1227032" y="13609"/>
                                </a:cubicBezTo>
                                <a:cubicBezTo>
                                  <a:pt x="1236690" y="22152"/>
                                  <a:pt x="1241710" y="34773"/>
                                  <a:pt x="1240558" y="47613"/>
                                </a:cubicBezTo>
                                <a:close/>
                                <a:moveTo>
                                  <a:pt x="1204553" y="63520"/>
                                </a:moveTo>
                                <a:cubicBezTo>
                                  <a:pt x="1208620" y="59272"/>
                                  <a:pt x="1210668" y="53477"/>
                                  <a:pt x="1210173" y="47613"/>
                                </a:cubicBezTo>
                                <a:cubicBezTo>
                                  <a:pt x="1210830" y="42001"/>
                                  <a:pt x="1208658" y="36430"/>
                                  <a:pt x="1204363" y="32754"/>
                                </a:cubicBezTo>
                                <a:cubicBezTo>
                                  <a:pt x="1198152" y="29502"/>
                                  <a:pt x="1191151" y="28082"/>
                                  <a:pt x="1184170" y="28658"/>
                                </a:cubicBezTo>
                                <a:lnTo>
                                  <a:pt x="1161691" y="28658"/>
                                </a:lnTo>
                                <a:lnTo>
                                  <a:pt x="1161691" y="68473"/>
                                </a:lnTo>
                                <a:lnTo>
                                  <a:pt x="1183408" y="68473"/>
                                </a:lnTo>
                                <a:cubicBezTo>
                                  <a:pt x="1190818" y="69274"/>
                                  <a:pt x="1198276" y="67527"/>
                                  <a:pt x="1204553" y="63520"/>
                                </a:cubicBezTo>
                                <a:close/>
                                <a:moveTo>
                                  <a:pt x="1387052" y="52757"/>
                                </a:moveTo>
                                <a:lnTo>
                                  <a:pt x="1350762" y="126099"/>
                                </a:lnTo>
                                <a:lnTo>
                                  <a:pt x="1332950" y="126099"/>
                                </a:lnTo>
                                <a:lnTo>
                                  <a:pt x="1296755" y="52757"/>
                                </a:lnTo>
                                <a:lnTo>
                                  <a:pt x="1296755" y="137243"/>
                                </a:lnTo>
                                <a:lnTo>
                                  <a:pt x="1266847" y="137243"/>
                                </a:lnTo>
                                <a:lnTo>
                                  <a:pt x="1266847" y="3036"/>
                                </a:lnTo>
                                <a:lnTo>
                                  <a:pt x="1307233" y="3036"/>
                                </a:lnTo>
                                <a:lnTo>
                                  <a:pt x="1341808" y="76855"/>
                                </a:lnTo>
                                <a:lnTo>
                                  <a:pt x="1376575" y="3036"/>
                                </a:lnTo>
                                <a:lnTo>
                                  <a:pt x="1416961" y="3036"/>
                                </a:lnTo>
                                <a:lnTo>
                                  <a:pt x="1416961" y="137339"/>
                                </a:lnTo>
                                <a:lnTo>
                                  <a:pt x="1386957" y="137339"/>
                                </a:lnTo>
                                <a:close/>
                                <a:moveTo>
                                  <a:pt x="1541167" y="137243"/>
                                </a:moveTo>
                                <a:lnTo>
                                  <a:pt x="1528689" y="108668"/>
                                </a:lnTo>
                                <a:lnTo>
                                  <a:pt x="1472396" y="108668"/>
                                </a:lnTo>
                                <a:lnTo>
                                  <a:pt x="1459918" y="137243"/>
                                </a:lnTo>
                                <a:lnTo>
                                  <a:pt x="1428010" y="137243"/>
                                </a:lnTo>
                                <a:lnTo>
                                  <a:pt x="1486017" y="2941"/>
                                </a:lnTo>
                                <a:lnTo>
                                  <a:pt x="1514592" y="2941"/>
                                </a:lnTo>
                                <a:lnTo>
                                  <a:pt x="1572599" y="137243"/>
                                </a:lnTo>
                                <a:close/>
                                <a:moveTo>
                                  <a:pt x="1500685" y="42946"/>
                                </a:moveTo>
                                <a:lnTo>
                                  <a:pt x="1483731" y="81903"/>
                                </a:lnTo>
                                <a:lnTo>
                                  <a:pt x="1517354" y="81903"/>
                                </a:lnTo>
                                <a:close/>
                                <a:moveTo>
                                  <a:pt x="1640608" y="28944"/>
                                </a:moveTo>
                                <a:lnTo>
                                  <a:pt x="1640608" y="137339"/>
                                </a:lnTo>
                                <a:lnTo>
                                  <a:pt x="1610604" y="137339"/>
                                </a:lnTo>
                                <a:lnTo>
                                  <a:pt x="1610604" y="28944"/>
                                </a:lnTo>
                                <a:lnTo>
                                  <a:pt x="1572504" y="28944"/>
                                </a:lnTo>
                                <a:lnTo>
                                  <a:pt x="1572504" y="3036"/>
                                </a:lnTo>
                                <a:lnTo>
                                  <a:pt x="1678708" y="3036"/>
                                </a:lnTo>
                                <a:lnTo>
                                  <a:pt x="1678708" y="28944"/>
                                </a:lnTo>
                                <a:close/>
                                <a:moveTo>
                                  <a:pt x="1695948" y="3036"/>
                                </a:moveTo>
                                <a:lnTo>
                                  <a:pt x="1726333" y="3036"/>
                                </a:lnTo>
                                <a:lnTo>
                                  <a:pt x="1726333" y="137339"/>
                                </a:lnTo>
                                <a:lnTo>
                                  <a:pt x="1696329" y="137339"/>
                                </a:lnTo>
                                <a:close/>
                                <a:moveTo>
                                  <a:pt x="1754336" y="3036"/>
                                </a:moveTo>
                                <a:lnTo>
                                  <a:pt x="1784340" y="3036"/>
                                </a:lnTo>
                                <a:lnTo>
                                  <a:pt x="1784340" y="58186"/>
                                </a:lnTo>
                                <a:lnTo>
                                  <a:pt x="1835013" y="3036"/>
                                </a:lnTo>
                                <a:lnTo>
                                  <a:pt x="1872160" y="3036"/>
                                </a:lnTo>
                                <a:lnTo>
                                  <a:pt x="1818725" y="62377"/>
                                </a:lnTo>
                                <a:cubicBezTo>
                                  <a:pt x="1823297" y="68854"/>
                                  <a:pt x="1831870" y="80760"/>
                                  <a:pt x="1844252" y="98286"/>
                                </a:cubicBezTo>
                                <a:lnTo>
                                  <a:pt x="1872160" y="137339"/>
                                </a:lnTo>
                                <a:lnTo>
                                  <a:pt x="1837204" y="137339"/>
                                </a:lnTo>
                                <a:lnTo>
                                  <a:pt x="1797770" y="84284"/>
                                </a:lnTo>
                                <a:lnTo>
                                  <a:pt x="1784340" y="99334"/>
                                </a:lnTo>
                                <a:lnTo>
                                  <a:pt x="1784340" y="137434"/>
                                </a:lnTo>
                                <a:lnTo>
                                  <a:pt x="1754908" y="137434"/>
                                </a:lnTo>
                                <a:close/>
                                <a:moveTo>
                                  <a:pt x="1981793" y="137339"/>
                                </a:moveTo>
                                <a:lnTo>
                                  <a:pt x="1969315" y="108764"/>
                                </a:lnTo>
                                <a:lnTo>
                                  <a:pt x="1913023" y="108764"/>
                                </a:lnTo>
                                <a:lnTo>
                                  <a:pt x="1900545" y="137339"/>
                                </a:lnTo>
                                <a:lnTo>
                                  <a:pt x="1869208" y="137339"/>
                                </a:lnTo>
                                <a:lnTo>
                                  <a:pt x="1927310" y="3036"/>
                                </a:lnTo>
                                <a:lnTo>
                                  <a:pt x="1955885" y="3036"/>
                                </a:lnTo>
                                <a:lnTo>
                                  <a:pt x="2013892" y="137339"/>
                                </a:lnTo>
                                <a:close/>
                                <a:moveTo>
                                  <a:pt x="1941312" y="43041"/>
                                </a:moveTo>
                                <a:lnTo>
                                  <a:pt x="1924357" y="81998"/>
                                </a:lnTo>
                                <a:lnTo>
                                  <a:pt x="1957981" y="81998"/>
                                </a:lnTo>
                                <a:close/>
                                <a:moveTo>
                                  <a:pt x="710777" y="215920"/>
                                </a:moveTo>
                                <a:lnTo>
                                  <a:pt x="710777" y="324219"/>
                                </a:lnTo>
                                <a:lnTo>
                                  <a:pt x="680773" y="324219"/>
                                </a:lnTo>
                                <a:lnTo>
                                  <a:pt x="680773" y="215920"/>
                                </a:lnTo>
                                <a:lnTo>
                                  <a:pt x="642673" y="215920"/>
                                </a:lnTo>
                                <a:lnTo>
                                  <a:pt x="642673" y="189917"/>
                                </a:lnTo>
                                <a:lnTo>
                                  <a:pt x="748687" y="189917"/>
                                </a:lnTo>
                                <a:lnTo>
                                  <a:pt x="748687" y="215920"/>
                                </a:lnTo>
                                <a:close/>
                                <a:moveTo>
                                  <a:pt x="861748" y="324314"/>
                                </a:moveTo>
                                <a:lnTo>
                                  <a:pt x="849271" y="295739"/>
                                </a:lnTo>
                                <a:lnTo>
                                  <a:pt x="792883" y="295739"/>
                                </a:lnTo>
                                <a:lnTo>
                                  <a:pt x="780405" y="324314"/>
                                </a:lnTo>
                                <a:lnTo>
                                  <a:pt x="748496" y="324314"/>
                                </a:lnTo>
                                <a:lnTo>
                                  <a:pt x="806503" y="190012"/>
                                </a:lnTo>
                                <a:lnTo>
                                  <a:pt x="835555" y="190012"/>
                                </a:lnTo>
                                <a:lnTo>
                                  <a:pt x="893562" y="324314"/>
                                </a:lnTo>
                                <a:close/>
                                <a:moveTo>
                                  <a:pt x="821458" y="229922"/>
                                </a:moveTo>
                                <a:lnTo>
                                  <a:pt x="804503" y="268879"/>
                                </a:lnTo>
                                <a:lnTo>
                                  <a:pt x="838126" y="268879"/>
                                </a:lnTo>
                                <a:close/>
                                <a:moveTo>
                                  <a:pt x="998813" y="189917"/>
                                </a:moveTo>
                                <a:lnTo>
                                  <a:pt x="1028722" y="189917"/>
                                </a:lnTo>
                                <a:lnTo>
                                  <a:pt x="1028722" y="324219"/>
                                </a:lnTo>
                                <a:lnTo>
                                  <a:pt x="998623" y="324219"/>
                                </a:lnTo>
                                <a:lnTo>
                                  <a:pt x="934615" y="240113"/>
                                </a:lnTo>
                                <a:lnTo>
                                  <a:pt x="934615" y="324219"/>
                                </a:lnTo>
                                <a:lnTo>
                                  <a:pt x="904611" y="324219"/>
                                </a:lnTo>
                                <a:lnTo>
                                  <a:pt x="904611" y="189917"/>
                                </a:lnTo>
                                <a:lnTo>
                                  <a:pt x="933186" y="189917"/>
                                </a:lnTo>
                                <a:lnTo>
                                  <a:pt x="999099" y="276404"/>
                                </a:lnTo>
                                <a:close/>
                                <a:moveTo>
                                  <a:pt x="1088158" y="216777"/>
                                </a:moveTo>
                                <a:cubicBezTo>
                                  <a:pt x="1085205" y="219024"/>
                                  <a:pt x="1083557" y="222596"/>
                                  <a:pt x="1083776" y="226302"/>
                                </a:cubicBezTo>
                                <a:cubicBezTo>
                                  <a:pt x="1083671" y="230215"/>
                                  <a:pt x="1085719" y="233872"/>
                                  <a:pt x="1089110" y="235827"/>
                                </a:cubicBezTo>
                                <a:cubicBezTo>
                                  <a:pt x="1096835" y="239629"/>
                                  <a:pt x="1105036" y="242384"/>
                                  <a:pt x="1113494" y="244019"/>
                                </a:cubicBezTo>
                                <a:cubicBezTo>
                                  <a:pt x="1124400" y="246241"/>
                                  <a:pt x="1134592" y="251079"/>
                                  <a:pt x="1143212" y="258116"/>
                                </a:cubicBezTo>
                                <a:cubicBezTo>
                                  <a:pt x="1150623" y="265283"/>
                                  <a:pt x="1154490" y="275357"/>
                                  <a:pt x="1153785" y="285643"/>
                                </a:cubicBezTo>
                                <a:cubicBezTo>
                                  <a:pt x="1154090" y="296989"/>
                                  <a:pt x="1149051" y="307821"/>
                                  <a:pt x="1140164" y="314885"/>
                                </a:cubicBezTo>
                                <a:cubicBezTo>
                                  <a:pt x="1130020" y="322780"/>
                                  <a:pt x="1117380" y="326768"/>
                                  <a:pt x="1104541" y="326124"/>
                                </a:cubicBezTo>
                                <a:cubicBezTo>
                                  <a:pt x="1083147" y="325979"/>
                                  <a:pt x="1062650" y="317506"/>
                                  <a:pt x="1047391" y="302502"/>
                                </a:cubicBezTo>
                                <a:lnTo>
                                  <a:pt x="1065298" y="280595"/>
                                </a:lnTo>
                                <a:cubicBezTo>
                                  <a:pt x="1075947" y="291553"/>
                                  <a:pt x="1090177" y="298315"/>
                                  <a:pt x="1105398" y="299645"/>
                                </a:cubicBezTo>
                                <a:cubicBezTo>
                                  <a:pt x="1109979" y="299881"/>
                                  <a:pt x="1114523" y="298646"/>
                                  <a:pt x="1118352" y="296120"/>
                                </a:cubicBezTo>
                                <a:cubicBezTo>
                                  <a:pt x="1121400" y="293913"/>
                                  <a:pt x="1123181" y="290358"/>
                                  <a:pt x="1123114" y="286595"/>
                                </a:cubicBezTo>
                                <a:cubicBezTo>
                                  <a:pt x="1123162" y="282768"/>
                                  <a:pt x="1121257" y="279178"/>
                                  <a:pt x="1118066" y="277070"/>
                                </a:cubicBezTo>
                                <a:cubicBezTo>
                                  <a:pt x="1111922" y="273618"/>
                                  <a:pt x="1105265" y="271173"/>
                                  <a:pt x="1098349" y="269831"/>
                                </a:cubicBezTo>
                                <a:cubicBezTo>
                                  <a:pt x="1085976" y="267559"/>
                                  <a:pt x="1074242" y="262618"/>
                                  <a:pt x="1063964" y="255353"/>
                                </a:cubicBezTo>
                                <a:cubicBezTo>
                                  <a:pt x="1048981" y="239043"/>
                                  <a:pt x="1050058" y="213675"/>
                                  <a:pt x="1066374" y="198694"/>
                                </a:cubicBezTo>
                                <a:cubicBezTo>
                                  <a:pt x="1066555" y="198529"/>
                                  <a:pt x="1066736" y="198365"/>
                                  <a:pt x="1066917" y="198203"/>
                                </a:cubicBezTo>
                                <a:cubicBezTo>
                                  <a:pt x="1076871" y="191010"/>
                                  <a:pt x="1088939" y="187354"/>
                                  <a:pt x="1101207" y="187821"/>
                                </a:cubicBezTo>
                                <a:cubicBezTo>
                                  <a:pt x="1110351" y="187853"/>
                                  <a:pt x="1119428" y="189397"/>
                                  <a:pt x="1128067" y="192393"/>
                                </a:cubicBezTo>
                                <a:cubicBezTo>
                                  <a:pt x="1136611" y="195275"/>
                                  <a:pt x="1144555" y="199699"/>
                                  <a:pt x="1151499" y="205442"/>
                                </a:cubicBezTo>
                                <a:lnTo>
                                  <a:pt x="1136354" y="227350"/>
                                </a:lnTo>
                                <a:cubicBezTo>
                                  <a:pt x="1126115" y="219065"/>
                                  <a:pt x="1113418" y="214409"/>
                                  <a:pt x="1100254" y="214110"/>
                                </a:cubicBezTo>
                                <a:cubicBezTo>
                                  <a:pt x="1096035" y="213523"/>
                                  <a:pt x="1091739" y="214469"/>
                                  <a:pt x="1088158" y="216777"/>
                                </a:cubicBezTo>
                                <a:close/>
                                <a:moveTo>
                                  <a:pt x="1167025" y="324219"/>
                                </a:moveTo>
                                <a:lnTo>
                                  <a:pt x="1167025" y="303645"/>
                                </a:lnTo>
                                <a:lnTo>
                                  <a:pt x="1237605" y="215920"/>
                                </a:lnTo>
                                <a:lnTo>
                                  <a:pt x="1169596" y="215920"/>
                                </a:lnTo>
                                <a:lnTo>
                                  <a:pt x="1169596" y="189917"/>
                                </a:lnTo>
                                <a:lnTo>
                                  <a:pt x="1278658" y="189917"/>
                                </a:lnTo>
                                <a:lnTo>
                                  <a:pt x="1278658" y="210681"/>
                                </a:lnTo>
                                <a:lnTo>
                                  <a:pt x="1208458" y="298121"/>
                                </a:lnTo>
                                <a:lnTo>
                                  <a:pt x="1279801" y="298121"/>
                                </a:lnTo>
                                <a:lnTo>
                                  <a:pt x="1279801" y="324219"/>
                                </a:lnTo>
                                <a:close/>
                                <a:moveTo>
                                  <a:pt x="1397720" y="189917"/>
                                </a:moveTo>
                                <a:lnTo>
                                  <a:pt x="1397720" y="216682"/>
                                </a:lnTo>
                                <a:lnTo>
                                  <a:pt x="1331045" y="216682"/>
                                </a:lnTo>
                                <a:lnTo>
                                  <a:pt x="1331045" y="244495"/>
                                </a:lnTo>
                                <a:lnTo>
                                  <a:pt x="1391243" y="244495"/>
                                </a:lnTo>
                                <a:lnTo>
                                  <a:pt x="1391243" y="270022"/>
                                </a:lnTo>
                                <a:lnTo>
                                  <a:pt x="1331045" y="270022"/>
                                </a:lnTo>
                                <a:lnTo>
                                  <a:pt x="1331045" y="297930"/>
                                </a:lnTo>
                                <a:lnTo>
                                  <a:pt x="1400006" y="297930"/>
                                </a:lnTo>
                                <a:lnTo>
                                  <a:pt x="1400006" y="324410"/>
                                </a:lnTo>
                                <a:lnTo>
                                  <a:pt x="1301232" y="324410"/>
                                </a:lnTo>
                                <a:lnTo>
                                  <a:pt x="1301232" y="189917"/>
                                </a:lnTo>
                                <a:close/>
                                <a:moveTo>
                                  <a:pt x="1360287" y="176105"/>
                                </a:moveTo>
                                <a:lnTo>
                                  <a:pt x="1332760" y="176105"/>
                                </a:lnTo>
                                <a:lnTo>
                                  <a:pt x="1357239" y="142101"/>
                                </a:lnTo>
                                <a:lnTo>
                                  <a:pt x="1386957" y="154579"/>
                                </a:lnTo>
                                <a:close/>
                                <a:moveTo>
                                  <a:pt x="1421914" y="189917"/>
                                </a:moveTo>
                                <a:lnTo>
                                  <a:pt x="1451917" y="189917"/>
                                </a:lnTo>
                                <a:lnTo>
                                  <a:pt x="1451917" y="245066"/>
                                </a:lnTo>
                                <a:lnTo>
                                  <a:pt x="1502686" y="189917"/>
                                </a:lnTo>
                                <a:lnTo>
                                  <a:pt x="1539738" y="189917"/>
                                </a:lnTo>
                                <a:lnTo>
                                  <a:pt x="1486303" y="249257"/>
                                </a:lnTo>
                                <a:cubicBezTo>
                                  <a:pt x="1490970" y="255734"/>
                                  <a:pt x="1499447" y="267641"/>
                                  <a:pt x="1511830" y="285167"/>
                                </a:cubicBezTo>
                                <a:lnTo>
                                  <a:pt x="1539738" y="324219"/>
                                </a:lnTo>
                                <a:lnTo>
                                  <a:pt x="1504781" y="324219"/>
                                </a:lnTo>
                                <a:lnTo>
                                  <a:pt x="1465348" y="271165"/>
                                </a:lnTo>
                                <a:lnTo>
                                  <a:pt x="1451917" y="286214"/>
                                </a:lnTo>
                                <a:lnTo>
                                  <a:pt x="1451917" y="324314"/>
                                </a:lnTo>
                                <a:lnTo>
                                  <a:pt x="1421914" y="324314"/>
                                </a:lnTo>
                                <a:close/>
                                <a:moveTo>
                                  <a:pt x="674487" y="393085"/>
                                </a:moveTo>
                                <a:cubicBezTo>
                                  <a:pt x="678649" y="396981"/>
                                  <a:pt x="680859" y="402537"/>
                                  <a:pt x="680488" y="408230"/>
                                </a:cubicBezTo>
                                <a:cubicBezTo>
                                  <a:pt x="680792" y="413903"/>
                                  <a:pt x="678678" y="419439"/>
                                  <a:pt x="674677" y="423470"/>
                                </a:cubicBezTo>
                                <a:cubicBezTo>
                                  <a:pt x="669724" y="427563"/>
                                  <a:pt x="663371" y="429577"/>
                                  <a:pt x="656961" y="429089"/>
                                </a:cubicBezTo>
                                <a:lnTo>
                                  <a:pt x="643150" y="429089"/>
                                </a:lnTo>
                                <a:lnTo>
                                  <a:pt x="643150" y="387370"/>
                                </a:lnTo>
                                <a:lnTo>
                                  <a:pt x="657342" y="387370"/>
                                </a:lnTo>
                                <a:cubicBezTo>
                                  <a:pt x="663571" y="387037"/>
                                  <a:pt x="669696" y="389080"/>
                                  <a:pt x="674487" y="393085"/>
                                </a:cubicBezTo>
                                <a:close/>
                                <a:moveTo>
                                  <a:pt x="673439" y="408325"/>
                                </a:moveTo>
                                <a:cubicBezTo>
                                  <a:pt x="673439" y="398800"/>
                                  <a:pt x="668010" y="394133"/>
                                  <a:pt x="657151" y="394133"/>
                                </a:cubicBezTo>
                                <a:lnTo>
                                  <a:pt x="650008" y="394133"/>
                                </a:lnTo>
                                <a:lnTo>
                                  <a:pt x="650008" y="422708"/>
                                </a:lnTo>
                                <a:lnTo>
                                  <a:pt x="657723" y="422708"/>
                                </a:lnTo>
                                <a:cubicBezTo>
                                  <a:pt x="661885" y="422985"/>
                                  <a:pt x="665991" y="421693"/>
                                  <a:pt x="669248" y="419088"/>
                                </a:cubicBezTo>
                                <a:cubicBezTo>
                                  <a:pt x="672191" y="416315"/>
                                  <a:pt x="673734" y="412361"/>
                                  <a:pt x="673439" y="408325"/>
                                </a:cubicBezTo>
                                <a:close/>
                                <a:moveTo>
                                  <a:pt x="718588" y="387370"/>
                                </a:moveTo>
                                <a:lnTo>
                                  <a:pt x="718588" y="393942"/>
                                </a:lnTo>
                                <a:lnTo>
                                  <a:pt x="696490" y="393942"/>
                                </a:lnTo>
                                <a:lnTo>
                                  <a:pt x="696490" y="404991"/>
                                </a:lnTo>
                                <a:lnTo>
                                  <a:pt x="716683" y="404991"/>
                                </a:lnTo>
                                <a:lnTo>
                                  <a:pt x="716683" y="411182"/>
                                </a:lnTo>
                                <a:lnTo>
                                  <a:pt x="696871" y="411182"/>
                                </a:lnTo>
                                <a:lnTo>
                                  <a:pt x="696871" y="422231"/>
                                </a:lnTo>
                                <a:lnTo>
                                  <a:pt x="719635" y="422231"/>
                                </a:lnTo>
                                <a:lnTo>
                                  <a:pt x="719635" y="428804"/>
                                </a:lnTo>
                                <a:lnTo>
                                  <a:pt x="689822" y="428804"/>
                                </a:lnTo>
                                <a:lnTo>
                                  <a:pt x="689822" y="387370"/>
                                </a:lnTo>
                                <a:close/>
                                <a:moveTo>
                                  <a:pt x="756116" y="390989"/>
                                </a:moveTo>
                                <a:cubicBezTo>
                                  <a:pt x="759202" y="393836"/>
                                  <a:pt x="760821" y="397944"/>
                                  <a:pt x="760498" y="402134"/>
                                </a:cubicBezTo>
                                <a:cubicBezTo>
                                  <a:pt x="760831" y="406316"/>
                                  <a:pt x="759164" y="410409"/>
                                  <a:pt x="756021" y="413183"/>
                                </a:cubicBezTo>
                                <a:cubicBezTo>
                                  <a:pt x="752020" y="415815"/>
                                  <a:pt x="747267" y="417055"/>
                                  <a:pt x="742495" y="416707"/>
                                </a:cubicBezTo>
                                <a:lnTo>
                                  <a:pt x="735161" y="416707"/>
                                </a:lnTo>
                                <a:lnTo>
                                  <a:pt x="735161" y="428804"/>
                                </a:lnTo>
                                <a:lnTo>
                                  <a:pt x="728208" y="428804"/>
                                </a:lnTo>
                                <a:lnTo>
                                  <a:pt x="728208" y="387370"/>
                                </a:lnTo>
                                <a:lnTo>
                                  <a:pt x="742400" y="387370"/>
                                </a:lnTo>
                                <a:cubicBezTo>
                                  <a:pt x="747286" y="387060"/>
                                  <a:pt x="752125" y="388439"/>
                                  <a:pt x="756116" y="391275"/>
                                </a:cubicBezTo>
                                <a:close/>
                                <a:moveTo>
                                  <a:pt x="751163" y="408134"/>
                                </a:moveTo>
                                <a:cubicBezTo>
                                  <a:pt x="752697" y="406296"/>
                                  <a:pt x="753478" y="403950"/>
                                  <a:pt x="753354" y="401562"/>
                                </a:cubicBezTo>
                                <a:cubicBezTo>
                                  <a:pt x="753563" y="399235"/>
                                  <a:pt x="752554" y="396967"/>
                                  <a:pt x="750687" y="395561"/>
                                </a:cubicBezTo>
                                <a:cubicBezTo>
                                  <a:pt x="748125" y="394158"/>
                                  <a:pt x="745220" y="393530"/>
                                  <a:pt x="742305" y="393752"/>
                                </a:cubicBezTo>
                                <a:lnTo>
                                  <a:pt x="735161" y="393752"/>
                                </a:lnTo>
                                <a:lnTo>
                                  <a:pt x="735161" y="410325"/>
                                </a:lnTo>
                                <a:lnTo>
                                  <a:pt x="743257" y="410325"/>
                                </a:lnTo>
                                <a:cubicBezTo>
                                  <a:pt x="746039" y="410738"/>
                                  <a:pt x="748877" y="410056"/>
                                  <a:pt x="751163" y="408420"/>
                                </a:cubicBezTo>
                                <a:close/>
                                <a:moveTo>
                                  <a:pt x="774595" y="419374"/>
                                </a:moveTo>
                                <a:lnTo>
                                  <a:pt x="770404" y="428899"/>
                                </a:lnTo>
                                <a:lnTo>
                                  <a:pt x="762974" y="428899"/>
                                </a:lnTo>
                                <a:lnTo>
                                  <a:pt x="781167" y="387370"/>
                                </a:lnTo>
                                <a:lnTo>
                                  <a:pt x="788692" y="387370"/>
                                </a:lnTo>
                                <a:lnTo>
                                  <a:pt x="806884" y="428804"/>
                                </a:lnTo>
                                <a:lnTo>
                                  <a:pt x="799455" y="428804"/>
                                </a:lnTo>
                                <a:lnTo>
                                  <a:pt x="795264" y="419279"/>
                                </a:lnTo>
                                <a:close/>
                                <a:moveTo>
                                  <a:pt x="792406" y="412897"/>
                                </a:moveTo>
                                <a:lnTo>
                                  <a:pt x="784882" y="395847"/>
                                </a:lnTo>
                                <a:lnTo>
                                  <a:pt x="777452" y="412897"/>
                                </a:lnTo>
                                <a:close/>
                                <a:moveTo>
                                  <a:pt x="845651" y="400895"/>
                                </a:moveTo>
                                <a:cubicBezTo>
                                  <a:pt x="846261" y="406808"/>
                                  <a:pt x="842451" y="412276"/>
                                  <a:pt x="836698" y="413754"/>
                                </a:cubicBezTo>
                                <a:lnTo>
                                  <a:pt x="847556" y="428804"/>
                                </a:lnTo>
                                <a:lnTo>
                                  <a:pt x="838698" y="428804"/>
                                </a:lnTo>
                                <a:lnTo>
                                  <a:pt x="829173" y="414897"/>
                                </a:lnTo>
                                <a:lnTo>
                                  <a:pt x="819648" y="414897"/>
                                </a:lnTo>
                                <a:lnTo>
                                  <a:pt x="819648" y="428804"/>
                                </a:lnTo>
                                <a:lnTo>
                                  <a:pt x="812599" y="428804"/>
                                </a:lnTo>
                                <a:lnTo>
                                  <a:pt x="812599" y="387370"/>
                                </a:lnTo>
                                <a:lnTo>
                                  <a:pt x="828030" y="387370"/>
                                </a:lnTo>
                                <a:cubicBezTo>
                                  <a:pt x="832764" y="386986"/>
                                  <a:pt x="837507" y="388120"/>
                                  <a:pt x="841555" y="390608"/>
                                </a:cubicBezTo>
                                <a:cubicBezTo>
                                  <a:pt x="844594" y="393235"/>
                                  <a:pt x="846127" y="397196"/>
                                  <a:pt x="845651" y="401181"/>
                                </a:cubicBezTo>
                                <a:close/>
                                <a:moveTo>
                                  <a:pt x="836126" y="406706"/>
                                </a:moveTo>
                                <a:cubicBezTo>
                                  <a:pt x="837669" y="405149"/>
                                  <a:pt x="838441" y="402983"/>
                                  <a:pt x="838222" y="400800"/>
                                </a:cubicBezTo>
                                <a:cubicBezTo>
                                  <a:pt x="838460" y="398707"/>
                                  <a:pt x="837641" y="396634"/>
                                  <a:pt x="836031" y="395276"/>
                                </a:cubicBezTo>
                                <a:cubicBezTo>
                                  <a:pt x="833631" y="394034"/>
                                  <a:pt x="830916" y="393504"/>
                                  <a:pt x="828220" y="393752"/>
                                </a:cubicBezTo>
                                <a:lnTo>
                                  <a:pt x="819362" y="393752"/>
                                </a:lnTo>
                                <a:lnTo>
                                  <a:pt x="819362" y="408515"/>
                                </a:lnTo>
                                <a:lnTo>
                                  <a:pt x="828030" y="408515"/>
                                </a:lnTo>
                                <a:cubicBezTo>
                                  <a:pt x="830916" y="408982"/>
                                  <a:pt x="833878" y="408444"/>
                                  <a:pt x="836412" y="406991"/>
                                </a:cubicBezTo>
                                <a:close/>
                                <a:moveTo>
                                  <a:pt x="871083" y="393847"/>
                                </a:moveTo>
                                <a:lnTo>
                                  <a:pt x="871083" y="428804"/>
                                </a:lnTo>
                                <a:lnTo>
                                  <a:pt x="864130" y="428804"/>
                                </a:lnTo>
                                <a:lnTo>
                                  <a:pt x="864130" y="394133"/>
                                </a:lnTo>
                                <a:lnTo>
                                  <a:pt x="851557" y="394133"/>
                                </a:lnTo>
                                <a:lnTo>
                                  <a:pt x="851557" y="387370"/>
                                </a:lnTo>
                                <a:lnTo>
                                  <a:pt x="883656" y="387370"/>
                                </a:lnTo>
                                <a:lnTo>
                                  <a:pt x="883656" y="393847"/>
                                </a:lnTo>
                                <a:close/>
                                <a:moveTo>
                                  <a:pt x="898229" y="428804"/>
                                </a:moveTo>
                                <a:lnTo>
                                  <a:pt x="891181" y="428804"/>
                                </a:lnTo>
                                <a:lnTo>
                                  <a:pt x="891181" y="387370"/>
                                </a:lnTo>
                                <a:lnTo>
                                  <a:pt x="902134" y="387370"/>
                                </a:lnTo>
                                <a:lnTo>
                                  <a:pt x="914612" y="413373"/>
                                </a:lnTo>
                                <a:lnTo>
                                  <a:pt x="927376" y="387370"/>
                                </a:lnTo>
                                <a:lnTo>
                                  <a:pt x="938234" y="387370"/>
                                </a:lnTo>
                                <a:lnTo>
                                  <a:pt x="938234" y="428804"/>
                                </a:lnTo>
                                <a:lnTo>
                                  <a:pt x="931281" y="428804"/>
                                </a:lnTo>
                                <a:lnTo>
                                  <a:pt x="931281" y="396895"/>
                                </a:lnTo>
                                <a:lnTo>
                                  <a:pt x="916708" y="425470"/>
                                </a:lnTo>
                                <a:lnTo>
                                  <a:pt x="912802" y="425470"/>
                                </a:lnTo>
                                <a:lnTo>
                                  <a:pt x="898420" y="396895"/>
                                </a:lnTo>
                                <a:close/>
                                <a:moveTo>
                                  <a:pt x="978811" y="387370"/>
                                </a:moveTo>
                                <a:lnTo>
                                  <a:pt x="978811" y="393942"/>
                                </a:lnTo>
                                <a:lnTo>
                                  <a:pt x="956713" y="393942"/>
                                </a:lnTo>
                                <a:lnTo>
                                  <a:pt x="956713" y="404991"/>
                                </a:lnTo>
                                <a:lnTo>
                                  <a:pt x="976525" y="404991"/>
                                </a:lnTo>
                                <a:lnTo>
                                  <a:pt x="976525" y="411182"/>
                                </a:lnTo>
                                <a:lnTo>
                                  <a:pt x="956713" y="411182"/>
                                </a:lnTo>
                                <a:lnTo>
                                  <a:pt x="956713" y="422231"/>
                                </a:lnTo>
                                <a:lnTo>
                                  <a:pt x="979477" y="422231"/>
                                </a:lnTo>
                                <a:lnTo>
                                  <a:pt x="979477" y="428804"/>
                                </a:lnTo>
                                <a:lnTo>
                                  <a:pt x="949759" y="428804"/>
                                </a:lnTo>
                                <a:lnTo>
                                  <a:pt x="949759" y="387370"/>
                                </a:lnTo>
                                <a:close/>
                                <a:moveTo>
                                  <a:pt x="1019482" y="387370"/>
                                </a:moveTo>
                                <a:lnTo>
                                  <a:pt x="1026436" y="387370"/>
                                </a:lnTo>
                                <a:lnTo>
                                  <a:pt x="1026436" y="428804"/>
                                </a:lnTo>
                                <a:lnTo>
                                  <a:pt x="1018911" y="428804"/>
                                </a:lnTo>
                                <a:lnTo>
                                  <a:pt x="995479" y="398609"/>
                                </a:lnTo>
                                <a:lnTo>
                                  <a:pt x="995479" y="428804"/>
                                </a:lnTo>
                                <a:lnTo>
                                  <a:pt x="988431" y="428804"/>
                                </a:lnTo>
                                <a:lnTo>
                                  <a:pt x="988431" y="387370"/>
                                </a:lnTo>
                                <a:lnTo>
                                  <a:pt x="995479" y="387370"/>
                                </a:lnTo>
                                <a:lnTo>
                                  <a:pt x="1019482" y="418326"/>
                                </a:lnTo>
                                <a:close/>
                                <a:moveTo>
                                  <a:pt x="1053582" y="393847"/>
                                </a:moveTo>
                                <a:lnTo>
                                  <a:pt x="1053582" y="428804"/>
                                </a:lnTo>
                                <a:lnTo>
                                  <a:pt x="1046629" y="428804"/>
                                </a:lnTo>
                                <a:lnTo>
                                  <a:pt x="1046629" y="394133"/>
                                </a:lnTo>
                                <a:lnTo>
                                  <a:pt x="1034056" y="394133"/>
                                </a:lnTo>
                                <a:lnTo>
                                  <a:pt x="1034056" y="387370"/>
                                </a:lnTo>
                                <a:lnTo>
                                  <a:pt x="1066155" y="387370"/>
                                </a:lnTo>
                                <a:lnTo>
                                  <a:pt x="1066155" y="393847"/>
                                </a:lnTo>
                                <a:close/>
                                <a:moveTo>
                                  <a:pt x="1124543" y="423089"/>
                                </a:moveTo>
                                <a:cubicBezTo>
                                  <a:pt x="1115828" y="431231"/>
                                  <a:pt x="1102302" y="431231"/>
                                  <a:pt x="1093587" y="423089"/>
                                </a:cubicBezTo>
                                <a:cubicBezTo>
                                  <a:pt x="1089443" y="419120"/>
                                  <a:pt x="1087158" y="413587"/>
                                  <a:pt x="1087300" y="407849"/>
                                </a:cubicBezTo>
                                <a:cubicBezTo>
                                  <a:pt x="1087158" y="402081"/>
                                  <a:pt x="1089434" y="396518"/>
                                  <a:pt x="1093587" y="392513"/>
                                </a:cubicBezTo>
                                <a:cubicBezTo>
                                  <a:pt x="1102302" y="384371"/>
                                  <a:pt x="1115828" y="384371"/>
                                  <a:pt x="1124543" y="392513"/>
                                </a:cubicBezTo>
                                <a:cubicBezTo>
                                  <a:pt x="1128696" y="396518"/>
                                  <a:pt x="1130972" y="402081"/>
                                  <a:pt x="1130830" y="407849"/>
                                </a:cubicBezTo>
                                <a:cubicBezTo>
                                  <a:pt x="1131058" y="413686"/>
                                  <a:pt x="1128763" y="419339"/>
                                  <a:pt x="1124543" y="423374"/>
                                </a:cubicBezTo>
                                <a:close/>
                                <a:moveTo>
                                  <a:pt x="1119495" y="397181"/>
                                </a:moveTo>
                                <a:cubicBezTo>
                                  <a:pt x="1113875" y="391420"/>
                                  <a:pt x="1104645" y="391307"/>
                                  <a:pt x="1098883" y="396929"/>
                                </a:cubicBezTo>
                                <a:cubicBezTo>
                                  <a:pt x="1098797" y="397012"/>
                                  <a:pt x="1098721" y="397096"/>
                                  <a:pt x="1098635" y="397181"/>
                                </a:cubicBezTo>
                                <a:cubicBezTo>
                                  <a:pt x="1095882" y="400045"/>
                                  <a:pt x="1094377" y="403879"/>
                                  <a:pt x="1094444" y="407849"/>
                                </a:cubicBezTo>
                                <a:cubicBezTo>
                                  <a:pt x="1094387" y="411789"/>
                                  <a:pt x="1095892" y="415592"/>
                                  <a:pt x="1098635" y="418421"/>
                                </a:cubicBezTo>
                                <a:cubicBezTo>
                                  <a:pt x="1104255" y="424182"/>
                                  <a:pt x="1113485" y="424294"/>
                                  <a:pt x="1119247" y="418673"/>
                                </a:cubicBezTo>
                                <a:cubicBezTo>
                                  <a:pt x="1119323" y="418590"/>
                                  <a:pt x="1119409" y="418506"/>
                                  <a:pt x="1119495" y="418421"/>
                                </a:cubicBezTo>
                                <a:cubicBezTo>
                                  <a:pt x="1122238" y="415592"/>
                                  <a:pt x="1123743" y="411789"/>
                                  <a:pt x="1123686" y="407849"/>
                                </a:cubicBezTo>
                                <a:cubicBezTo>
                                  <a:pt x="1123676" y="403978"/>
                                  <a:pt x="1122171" y="400259"/>
                                  <a:pt x="1119495" y="397466"/>
                                </a:cubicBezTo>
                                <a:close/>
                                <a:moveTo>
                                  <a:pt x="1146641" y="393942"/>
                                </a:moveTo>
                                <a:lnTo>
                                  <a:pt x="1146641" y="405277"/>
                                </a:lnTo>
                                <a:lnTo>
                                  <a:pt x="1165024" y="405277"/>
                                </a:lnTo>
                                <a:lnTo>
                                  <a:pt x="1165024" y="411754"/>
                                </a:lnTo>
                                <a:lnTo>
                                  <a:pt x="1146641" y="411754"/>
                                </a:lnTo>
                                <a:lnTo>
                                  <a:pt x="1146641" y="428804"/>
                                </a:lnTo>
                                <a:lnTo>
                                  <a:pt x="1139688" y="428804"/>
                                </a:lnTo>
                                <a:lnTo>
                                  <a:pt x="1139688" y="387370"/>
                                </a:lnTo>
                                <a:lnTo>
                                  <a:pt x="1167310" y="387370"/>
                                </a:lnTo>
                                <a:lnTo>
                                  <a:pt x="1167310" y="393942"/>
                                </a:lnTo>
                                <a:close/>
                                <a:moveTo>
                                  <a:pt x="1210554" y="422517"/>
                                </a:moveTo>
                                <a:cubicBezTo>
                                  <a:pt x="1212678" y="422571"/>
                                  <a:pt x="1214783" y="422182"/>
                                  <a:pt x="1216745" y="421374"/>
                                </a:cubicBezTo>
                                <a:cubicBezTo>
                                  <a:pt x="1218736" y="420350"/>
                                  <a:pt x="1220574" y="419034"/>
                                  <a:pt x="1222174" y="417469"/>
                                </a:cubicBezTo>
                                <a:lnTo>
                                  <a:pt x="1226746" y="422136"/>
                                </a:lnTo>
                                <a:cubicBezTo>
                                  <a:pt x="1222717" y="426765"/>
                                  <a:pt x="1216879" y="429408"/>
                                  <a:pt x="1210744" y="429375"/>
                                </a:cubicBezTo>
                                <a:cubicBezTo>
                                  <a:pt x="1204972" y="429570"/>
                                  <a:pt x="1199362" y="427403"/>
                                  <a:pt x="1195219" y="423374"/>
                                </a:cubicBezTo>
                                <a:cubicBezTo>
                                  <a:pt x="1191085" y="419367"/>
                                  <a:pt x="1188827" y="413796"/>
                                  <a:pt x="1189027" y="408039"/>
                                </a:cubicBezTo>
                                <a:cubicBezTo>
                                  <a:pt x="1188884" y="402272"/>
                                  <a:pt x="1191161" y="396708"/>
                                  <a:pt x="1195314" y="392704"/>
                                </a:cubicBezTo>
                                <a:cubicBezTo>
                                  <a:pt x="1199533" y="388537"/>
                                  <a:pt x="1205296" y="386296"/>
                                  <a:pt x="1211221" y="386513"/>
                                </a:cubicBezTo>
                                <a:cubicBezTo>
                                  <a:pt x="1217355" y="386403"/>
                                  <a:pt x="1223241" y="388978"/>
                                  <a:pt x="1227318" y="393561"/>
                                </a:cubicBezTo>
                                <a:lnTo>
                                  <a:pt x="1222841" y="398419"/>
                                </a:lnTo>
                                <a:cubicBezTo>
                                  <a:pt x="1221212" y="396841"/>
                                  <a:pt x="1219345" y="395522"/>
                                  <a:pt x="1217317" y="394514"/>
                                </a:cubicBezTo>
                                <a:cubicBezTo>
                                  <a:pt x="1215316" y="393716"/>
                                  <a:pt x="1213183" y="393328"/>
                                  <a:pt x="1211030" y="393371"/>
                                </a:cubicBezTo>
                                <a:cubicBezTo>
                                  <a:pt x="1207125" y="393268"/>
                                  <a:pt x="1203353" y="394744"/>
                                  <a:pt x="1200553" y="397466"/>
                                </a:cubicBezTo>
                                <a:cubicBezTo>
                                  <a:pt x="1197705" y="400112"/>
                                  <a:pt x="1196143" y="403865"/>
                                  <a:pt x="1196266" y="407753"/>
                                </a:cubicBezTo>
                                <a:cubicBezTo>
                                  <a:pt x="1196152" y="411722"/>
                                  <a:pt x="1197705" y="415556"/>
                                  <a:pt x="1200553" y="418326"/>
                                </a:cubicBezTo>
                                <a:cubicBezTo>
                                  <a:pt x="1203105" y="421147"/>
                                  <a:pt x="1206744" y="422742"/>
                                  <a:pt x="1210554" y="422708"/>
                                </a:cubicBezTo>
                                <a:close/>
                                <a:moveTo>
                                  <a:pt x="1269895" y="423184"/>
                                </a:moveTo>
                                <a:cubicBezTo>
                                  <a:pt x="1261132" y="431292"/>
                                  <a:pt x="1247606" y="431292"/>
                                  <a:pt x="1238843" y="423184"/>
                                </a:cubicBezTo>
                                <a:cubicBezTo>
                                  <a:pt x="1234700" y="419216"/>
                                  <a:pt x="1232414" y="413683"/>
                                  <a:pt x="1232557" y="407944"/>
                                </a:cubicBezTo>
                                <a:cubicBezTo>
                                  <a:pt x="1232414" y="402176"/>
                                  <a:pt x="1234690" y="396613"/>
                                  <a:pt x="1238843" y="392609"/>
                                </a:cubicBezTo>
                                <a:cubicBezTo>
                                  <a:pt x="1247606" y="384501"/>
                                  <a:pt x="1261132" y="384501"/>
                                  <a:pt x="1269895" y="392609"/>
                                </a:cubicBezTo>
                                <a:cubicBezTo>
                                  <a:pt x="1274048" y="396613"/>
                                  <a:pt x="1276324" y="402176"/>
                                  <a:pt x="1276181" y="407944"/>
                                </a:cubicBezTo>
                                <a:cubicBezTo>
                                  <a:pt x="1276381" y="413748"/>
                                  <a:pt x="1274095" y="419362"/>
                                  <a:pt x="1269895" y="423374"/>
                                </a:cubicBezTo>
                                <a:close/>
                                <a:moveTo>
                                  <a:pt x="1264751" y="397276"/>
                                </a:moveTo>
                                <a:cubicBezTo>
                                  <a:pt x="1262075" y="394406"/>
                                  <a:pt x="1258293" y="392812"/>
                                  <a:pt x="1254369" y="392894"/>
                                </a:cubicBezTo>
                                <a:cubicBezTo>
                                  <a:pt x="1250445" y="392800"/>
                                  <a:pt x="1246663" y="394396"/>
                                  <a:pt x="1243987" y="397276"/>
                                </a:cubicBezTo>
                                <a:cubicBezTo>
                                  <a:pt x="1241177" y="400107"/>
                                  <a:pt x="1239634" y="403955"/>
                                  <a:pt x="1239700" y="407944"/>
                                </a:cubicBezTo>
                                <a:cubicBezTo>
                                  <a:pt x="1239624" y="411906"/>
                                  <a:pt x="1241167" y="415728"/>
                                  <a:pt x="1243987" y="418517"/>
                                </a:cubicBezTo>
                                <a:cubicBezTo>
                                  <a:pt x="1246663" y="421397"/>
                                  <a:pt x="1250445" y="422992"/>
                                  <a:pt x="1254369" y="422898"/>
                                </a:cubicBezTo>
                                <a:cubicBezTo>
                                  <a:pt x="1258293" y="422980"/>
                                  <a:pt x="1262075" y="421386"/>
                                  <a:pt x="1264751" y="418517"/>
                                </a:cubicBezTo>
                                <a:cubicBezTo>
                                  <a:pt x="1267532" y="415712"/>
                                  <a:pt x="1269047" y="411892"/>
                                  <a:pt x="1268942" y="407944"/>
                                </a:cubicBezTo>
                                <a:cubicBezTo>
                                  <a:pt x="1268999" y="404032"/>
                                  <a:pt x="1267485" y="400260"/>
                                  <a:pt x="1264751" y="397466"/>
                                </a:cubicBezTo>
                                <a:close/>
                                <a:moveTo>
                                  <a:pt x="1291993" y="428899"/>
                                </a:moveTo>
                                <a:lnTo>
                                  <a:pt x="1284944" y="428899"/>
                                </a:lnTo>
                                <a:lnTo>
                                  <a:pt x="1284944" y="387370"/>
                                </a:lnTo>
                                <a:lnTo>
                                  <a:pt x="1295898" y="387370"/>
                                </a:lnTo>
                                <a:lnTo>
                                  <a:pt x="1308376" y="413373"/>
                                </a:lnTo>
                                <a:lnTo>
                                  <a:pt x="1320853" y="387370"/>
                                </a:lnTo>
                                <a:lnTo>
                                  <a:pt x="1331712" y="387370"/>
                                </a:lnTo>
                                <a:lnTo>
                                  <a:pt x="1331712" y="428804"/>
                                </a:lnTo>
                                <a:lnTo>
                                  <a:pt x="1324663" y="428804"/>
                                </a:lnTo>
                                <a:lnTo>
                                  <a:pt x="1324663" y="396895"/>
                                </a:lnTo>
                                <a:lnTo>
                                  <a:pt x="1310281" y="425470"/>
                                </a:lnTo>
                                <a:lnTo>
                                  <a:pt x="1306375" y="425470"/>
                                </a:lnTo>
                                <a:lnTo>
                                  <a:pt x="1291993" y="396895"/>
                                </a:lnTo>
                                <a:close/>
                                <a:moveTo>
                                  <a:pt x="1371145" y="390799"/>
                                </a:moveTo>
                                <a:cubicBezTo>
                                  <a:pt x="1374174" y="393680"/>
                                  <a:pt x="1375755" y="397773"/>
                                  <a:pt x="1375432" y="401943"/>
                                </a:cubicBezTo>
                                <a:cubicBezTo>
                                  <a:pt x="1375803" y="406111"/>
                                  <a:pt x="1374174" y="410209"/>
                                  <a:pt x="1371050" y="412992"/>
                                </a:cubicBezTo>
                                <a:cubicBezTo>
                                  <a:pt x="1367050" y="415612"/>
                                  <a:pt x="1362297" y="416850"/>
                                  <a:pt x="1357525" y="416516"/>
                                </a:cubicBezTo>
                                <a:lnTo>
                                  <a:pt x="1350190" y="416516"/>
                                </a:lnTo>
                                <a:lnTo>
                                  <a:pt x="1350190" y="428613"/>
                                </a:lnTo>
                                <a:lnTo>
                                  <a:pt x="1343142" y="428613"/>
                                </a:lnTo>
                                <a:lnTo>
                                  <a:pt x="1343142" y="387370"/>
                                </a:lnTo>
                                <a:lnTo>
                                  <a:pt x="1357429" y="387370"/>
                                </a:lnTo>
                                <a:cubicBezTo>
                                  <a:pt x="1362316" y="387083"/>
                                  <a:pt x="1367145" y="388460"/>
                                  <a:pt x="1371145" y="391275"/>
                                </a:cubicBezTo>
                                <a:close/>
                                <a:moveTo>
                                  <a:pt x="1366192" y="407944"/>
                                </a:moveTo>
                                <a:cubicBezTo>
                                  <a:pt x="1367688" y="406092"/>
                                  <a:pt x="1368431" y="403747"/>
                                  <a:pt x="1368288" y="401372"/>
                                </a:cubicBezTo>
                                <a:cubicBezTo>
                                  <a:pt x="1368555" y="399035"/>
                                  <a:pt x="1367535" y="396739"/>
                                  <a:pt x="1365621" y="395371"/>
                                </a:cubicBezTo>
                                <a:cubicBezTo>
                                  <a:pt x="1363059" y="393968"/>
                                  <a:pt x="1360154" y="393339"/>
                                  <a:pt x="1357239" y="393561"/>
                                </a:cubicBezTo>
                                <a:lnTo>
                                  <a:pt x="1350190" y="393561"/>
                                </a:lnTo>
                                <a:lnTo>
                                  <a:pt x="1350190" y="410135"/>
                                </a:lnTo>
                                <a:lnTo>
                                  <a:pt x="1358287" y="410135"/>
                                </a:lnTo>
                                <a:cubicBezTo>
                                  <a:pt x="1361039" y="410583"/>
                                  <a:pt x="1363868" y="409971"/>
                                  <a:pt x="1366192" y="408420"/>
                                </a:cubicBezTo>
                                <a:close/>
                                <a:moveTo>
                                  <a:pt x="1392958" y="419564"/>
                                </a:moveTo>
                                <a:cubicBezTo>
                                  <a:pt x="1396949" y="423825"/>
                                  <a:pt x="1403645" y="424043"/>
                                  <a:pt x="1407902" y="420051"/>
                                </a:cubicBezTo>
                                <a:cubicBezTo>
                                  <a:pt x="1408074" y="419894"/>
                                  <a:pt x="1408236" y="419732"/>
                                  <a:pt x="1408388" y="419564"/>
                                </a:cubicBezTo>
                                <a:cubicBezTo>
                                  <a:pt x="1410407" y="417034"/>
                                  <a:pt x="1411427" y="413846"/>
                                  <a:pt x="1411246" y="410611"/>
                                </a:cubicBezTo>
                                <a:lnTo>
                                  <a:pt x="1411246" y="387370"/>
                                </a:lnTo>
                                <a:lnTo>
                                  <a:pt x="1418199" y="387370"/>
                                </a:lnTo>
                                <a:lnTo>
                                  <a:pt x="1418199" y="410611"/>
                                </a:lnTo>
                                <a:cubicBezTo>
                                  <a:pt x="1418551" y="415704"/>
                                  <a:pt x="1416751" y="420711"/>
                                  <a:pt x="1413246" y="424422"/>
                                </a:cubicBezTo>
                                <a:cubicBezTo>
                                  <a:pt x="1406055" y="430740"/>
                                  <a:pt x="1395291" y="430740"/>
                                  <a:pt x="1388100" y="424422"/>
                                </a:cubicBezTo>
                                <a:cubicBezTo>
                                  <a:pt x="1384595" y="420711"/>
                                  <a:pt x="1382794" y="415704"/>
                                  <a:pt x="1383147" y="410611"/>
                                </a:cubicBezTo>
                                <a:lnTo>
                                  <a:pt x="1383147" y="387370"/>
                                </a:lnTo>
                                <a:lnTo>
                                  <a:pt x="1390100" y="387370"/>
                                </a:lnTo>
                                <a:lnTo>
                                  <a:pt x="1390100" y="410325"/>
                                </a:lnTo>
                                <a:cubicBezTo>
                                  <a:pt x="1389843" y="413656"/>
                                  <a:pt x="1390862" y="416959"/>
                                  <a:pt x="1392958" y="419564"/>
                                </a:cubicBezTo>
                                <a:close/>
                                <a:moveTo>
                                  <a:pt x="1444774" y="394133"/>
                                </a:moveTo>
                                <a:lnTo>
                                  <a:pt x="1444774" y="429089"/>
                                </a:lnTo>
                                <a:lnTo>
                                  <a:pt x="1437820" y="429089"/>
                                </a:lnTo>
                                <a:lnTo>
                                  <a:pt x="1437820" y="394133"/>
                                </a:lnTo>
                                <a:lnTo>
                                  <a:pt x="1425247" y="394133"/>
                                </a:lnTo>
                                <a:lnTo>
                                  <a:pt x="1425247" y="387370"/>
                                </a:lnTo>
                                <a:lnTo>
                                  <a:pt x="1457347" y="387370"/>
                                </a:lnTo>
                                <a:lnTo>
                                  <a:pt x="1457347" y="393847"/>
                                </a:lnTo>
                                <a:close/>
                                <a:moveTo>
                                  <a:pt x="1494018" y="387656"/>
                                </a:moveTo>
                                <a:lnTo>
                                  <a:pt x="1494018" y="394228"/>
                                </a:lnTo>
                                <a:lnTo>
                                  <a:pt x="1471920" y="394228"/>
                                </a:lnTo>
                                <a:lnTo>
                                  <a:pt x="1471920" y="405277"/>
                                </a:lnTo>
                                <a:lnTo>
                                  <a:pt x="1491732" y="405277"/>
                                </a:lnTo>
                                <a:lnTo>
                                  <a:pt x="1491732" y="411468"/>
                                </a:lnTo>
                                <a:lnTo>
                                  <a:pt x="1471920" y="411468"/>
                                </a:lnTo>
                                <a:lnTo>
                                  <a:pt x="1471920" y="422517"/>
                                </a:lnTo>
                                <a:lnTo>
                                  <a:pt x="1494685" y="422517"/>
                                </a:lnTo>
                                <a:lnTo>
                                  <a:pt x="1494685" y="429089"/>
                                </a:lnTo>
                                <a:lnTo>
                                  <a:pt x="1464871" y="429089"/>
                                </a:lnTo>
                                <a:lnTo>
                                  <a:pt x="1464871" y="387370"/>
                                </a:lnTo>
                                <a:close/>
                                <a:moveTo>
                                  <a:pt x="1536690" y="401181"/>
                                </a:moveTo>
                                <a:cubicBezTo>
                                  <a:pt x="1537300" y="407093"/>
                                  <a:pt x="1533489" y="412562"/>
                                  <a:pt x="1527736" y="414040"/>
                                </a:cubicBezTo>
                                <a:lnTo>
                                  <a:pt x="1538595" y="429089"/>
                                </a:lnTo>
                                <a:lnTo>
                                  <a:pt x="1529641" y="429089"/>
                                </a:lnTo>
                                <a:lnTo>
                                  <a:pt x="1520116" y="415183"/>
                                </a:lnTo>
                                <a:lnTo>
                                  <a:pt x="1510591" y="415183"/>
                                </a:lnTo>
                                <a:lnTo>
                                  <a:pt x="1510591" y="429089"/>
                                </a:lnTo>
                                <a:lnTo>
                                  <a:pt x="1503638" y="429089"/>
                                </a:lnTo>
                                <a:lnTo>
                                  <a:pt x="1503638" y="387370"/>
                                </a:lnTo>
                                <a:lnTo>
                                  <a:pt x="1519069" y="387370"/>
                                </a:lnTo>
                                <a:cubicBezTo>
                                  <a:pt x="1523803" y="386999"/>
                                  <a:pt x="1528536" y="388132"/>
                                  <a:pt x="1532594" y="390608"/>
                                </a:cubicBezTo>
                                <a:cubicBezTo>
                                  <a:pt x="1535633" y="393235"/>
                                  <a:pt x="1537166" y="397196"/>
                                  <a:pt x="1536690" y="401181"/>
                                </a:cubicBezTo>
                                <a:close/>
                                <a:moveTo>
                                  <a:pt x="1527165" y="406991"/>
                                </a:moveTo>
                                <a:cubicBezTo>
                                  <a:pt x="1528746" y="405453"/>
                                  <a:pt x="1529546" y="403283"/>
                                  <a:pt x="1529356" y="401086"/>
                                </a:cubicBezTo>
                                <a:cubicBezTo>
                                  <a:pt x="1529594" y="398993"/>
                                  <a:pt x="1528775" y="396920"/>
                                  <a:pt x="1527165" y="395561"/>
                                </a:cubicBezTo>
                                <a:cubicBezTo>
                                  <a:pt x="1524755" y="394329"/>
                                  <a:pt x="1522050" y="393800"/>
                                  <a:pt x="1519354" y="394037"/>
                                </a:cubicBezTo>
                                <a:lnTo>
                                  <a:pt x="1510401" y="394037"/>
                                </a:lnTo>
                                <a:lnTo>
                                  <a:pt x="1510401" y="408801"/>
                                </a:lnTo>
                                <a:lnTo>
                                  <a:pt x="1519164" y="408801"/>
                                </a:lnTo>
                                <a:cubicBezTo>
                                  <a:pt x="1522021" y="409146"/>
                                  <a:pt x="1524907" y="408508"/>
                                  <a:pt x="1527355" y="406991"/>
                                </a:cubicBezTo>
                                <a:close/>
                                <a:moveTo>
                                  <a:pt x="1574790" y="393180"/>
                                </a:moveTo>
                                <a:cubicBezTo>
                                  <a:pt x="1573056" y="393086"/>
                                  <a:pt x="1571323" y="393517"/>
                                  <a:pt x="1569837" y="394418"/>
                                </a:cubicBezTo>
                                <a:cubicBezTo>
                                  <a:pt x="1568532" y="395192"/>
                                  <a:pt x="1567770" y="396621"/>
                                  <a:pt x="1567837" y="398133"/>
                                </a:cubicBezTo>
                                <a:cubicBezTo>
                                  <a:pt x="1567780" y="399695"/>
                                  <a:pt x="1568532" y="401175"/>
                                  <a:pt x="1569837" y="402038"/>
                                </a:cubicBezTo>
                                <a:cubicBezTo>
                                  <a:pt x="1572447" y="403379"/>
                                  <a:pt x="1575237" y="404341"/>
                                  <a:pt x="1578124" y="404896"/>
                                </a:cubicBezTo>
                                <a:cubicBezTo>
                                  <a:pt x="1581581" y="405602"/>
                                  <a:pt x="1584829" y="407066"/>
                                  <a:pt x="1587649" y="409182"/>
                                </a:cubicBezTo>
                                <a:cubicBezTo>
                                  <a:pt x="1589877" y="411304"/>
                                  <a:pt x="1591068" y="414300"/>
                                  <a:pt x="1590887" y="417374"/>
                                </a:cubicBezTo>
                                <a:cubicBezTo>
                                  <a:pt x="1590944" y="420796"/>
                                  <a:pt x="1589430" y="424056"/>
                                  <a:pt x="1586791" y="426232"/>
                                </a:cubicBezTo>
                                <a:cubicBezTo>
                                  <a:pt x="1583696" y="428559"/>
                                  <a:pt x="1579895" y="429737"/>
                                  <a:pt x="1576028" y="429566"/>
                                </a:cubicBezTo>
                                <a:cubicBezTo>
                                  <a:pt x="1569646" y="429612"/>
                                  <a:pt x="1563484" y="427229"/>
                                  <a:pt x="1558788" y="422898"/>
                                </a:cubicBezTo>
                                <a:lnTo>
                                  <a:pt x="1563169" y="417564"/>
                                </a:lnTo>
                                <a:cubicBezTo>
                                  <a:pt x="1566675" y="420975"/>
                                  <a:pt x="1571332" y="422946"/>
                                  <a:pt x="1576219" y="423089"/>
                                </a:cubicBezTo>
                                <a:cubicBezTo>
                                  <a:pt x="1578124" y="423225"/>
                                  <a:pt x="1580010" y="422685"/>
                                  <a:pt x="1581553" y="421565"/>
                                </a:cubicBezTo>
                                <a:cubicBezTo>
                                  <a:pt x="1582838" y="420732"/>
                                  <a:pt x="1583600" y="419287"/>
                                  <a:pt x="1583553" y="417755"/>
                                </a:cubicBezTo>
                                <a:cubicBezTo>
                                  <a:pt x="1583648" y="416284"/>
                                  <a:pt x="1582953" y="414874"/>
                                  <a:pt x="1581743" y="414040"/>
                                </a:cubicBezTo>
                                <a:cubicBezTo>
                                  <a:pt x="1579752" y="412825"/>
                                  <a:pt x="1577562" y="411985"/>
                                  <a:pt x="1575266" y="411563"/>
                                </a:cubicBezTo>
                                <a:cubicBezTo>
                                  <a:pt x="1572923" y="411107"/>
                                  <a:pt x="1570627" y="410437"/>
                                  <a:pt x="1568408" y="409563"/>
                                </a:cubicBezTo>
                                <a:cubicBezTo>
                                  <a:pt x="1566865" y="409001"/>
                                  <a:pt x="1565417" y="408197"/>
                                  <a:pt x="1564122" y="407182"/>
                                </a:cubicBezTo>
                                <a:cubicBezTo>
                                  <a:pt x="1561607" y="405074"/>
                                  <a:pt x="1560255" y="401883"/>
                                  <a:pt x="1560502" y="398609"/>
                                </a:cubicBezTo>
                                <a:cubicBezTo>
                                  <a:pt x="1560198" y="395142"/>
                                  <a:pt x="1561798" y="391782"/>
                                  <a:pt x="1564693" y="389846"/>
                                </a:cubicBezTo>
                                <a:cubicBezTo>
                                  <a:pt x="1567675" y="387684"/>
                                  <a:pt x="1571294" y="386578"/>
                                  <a:pt x="1574980" y="386703"/>
                                </a:cubicBezTo>
                                <a:cubicBezTo>
                                  <a:pt x="1577676" y="386680"/>
                                  <a:pt x="1580352" y="387132"/>
                                  <a:pt x="1582886" y="388037"/>
                                </a:cubicBezTo>
                                <a:cubicBezTo>
                                  <a:pt x="1585334" y="388836"/>
                                  <a:pt x="1587630" y="390062"/>
                                  <a:pt x="1589649" y="391656"/>
                                </a:cubicBezTo>
                                <a:lnTo>
                                  <a:pt x="1585934" y="396895"/>
                                </a:lnTo>
                                <a:cubicBezTo>
                                  <a:pt x="1584439" y="395686"/>
                                  <a:pt x="1582724" y="394780"/>
                                  <a:pt x="1580886" y="394228"/>
                                </a:cubicBezTo>
                                <a:cubicBezTo>
                                  <a:pt x="1579143" y="393595"/>
                                  <a:pt x="1577314" y="393241"/>
                                  <a:pt x="1575457" y="393180"/>
                                </a:cubicBezTo>
                                <a:close/>
                                <a:moveTo>
                                  <a:pt x="1618510" y="422708"/>
                                </a:moveTo>
                                <a:cubicBezTo>
                                  <a:pt x="1620634" y="422762"/>
                                  <a:pt x="1622739" y="422372"/>
                                  <a:pt x="1624701" y="421565"/>
                                </a:cubicBezTo>
                                <a:cubicBezTo>
                                  <a:pt x="1626692" y="420541"/>
                                  <a:pt x="1628520" y="419224"/>
                                  <a:pt x="1630130" y="417659"/>
                                </a:cubicBezTo>
                                <a:lnTo>
                                  <a:pt x="1634702" y="422327"/>
                                </a:lnTo>
                                <a:cubicBezTo>
                                  <a:pt x="1630673" y="426956"/>
                                  <a:pt x="1624834" y="429599"/>
                                  <a:pt x="1618700" y="429566"/>
                                </a:cubicBezTo>
                                <a:cubicBezTo>
                                  <a:pt x="1612928" y="429761"/>
                                  <a:pt x="1607318" y="427594"/>
                                  <a:pt x="1603174" y="423565"/>
                                </a:cubicBezTo>
                                <a:cubicBezTo>
                                  <a:pt x="1599041" y="419558"/>
                                  <a:pt x="1596783" y="413987"/>
                                  <a:pt x="1596983" y="408230"/>
                                </a:cubicBezTo>
                                <a:cubicBezTo>
                                  <a:pt x="1596840" y="402462"/>
                                  <a:pt x="1599117" y="396899"/>
                                  <a:pt x="1603270" y="392894"/>
                                </a:cubicBezTo>
                                <a:cubicBezTo>
                                  <a:pt x="1607489" y="388727"/>
                                  <a:pt x="1613252" y="386487"/>
                                  <a:pt x="1619176" y="386703"/>
                                </a:cubicBezTo>
                                <a:cubicBezTo>
                                  <a:pt x="1625310" y="386594"/>
                                  <a:pt x="1631197" y="389168"/>
                                  <a:pt x="1635274" y="393752"/>
                                </a:cubicBezTo>
                                <a:lnTo>
                                  <a:pt x="1630797" y="398609"/>
                                </a:lnTo>
                                <a:cubicBezTo>
                                  <a:pt x="1629149" y="397005"/>
                                  <a:pt x="1627254" y="395686"/>
                                  <a:pt x="1625177" y="394704"/>
                                </a:cubicBezTo>
                                <a:cubicBezTo>
                                  <a:pt x="1623215" y="393896"/>
                                  <a:pt x="1621110" y="393507"/>
                                  <a:pt x="1618986" y="393561"/>
                                </a:cubicBezTo>
                                <a:cubicBezTo>
                                  <a:pt x="1615081" y="393458"/>
                                  <a:pt x="1611309" y="394935"/>
                                  <a:pt x="1608508" y="397657"/>
                                </a:cubicBezTo>
                                <a:cubicBezTo>
                                  <a:pt x="1605660" y="400303"/>
                                  <a:pt x="1604098" y="404056"/>
                                  <a:pt x="1604222" y="407944"/>
                                </a:cubicBezTo>
                                <a:cubicBezTo>
                                  <a:pt x="1604117" y="411892"/>
                                  <a:pt x="1605632" y="415712"/>
                                  <a:pt x="1608413" y="418517"/>
                                </a:cubicBezTo>
                                <a:cubicBezTo>
                                  <a:pt x="1611213" y="421429"/>
                                  <a:pt x="1615147" y="422963"/>
                                  <a:pt x="1619176" y="422708"/>
                                </a:cubicBezTo>
                                <a:close/>
                                <a:moveTo>
                                  <a:pt x="1643846" y="387370"/>
                                </a:moveTo>
                                <a:lnTo>
                                  <a:pt x="1650799" y="387370"/>
                                </a:lnTo>
                                <a:lnTo>
                                  <a:pt x="1650799" y="428804"/>
                                </a:lnTo>
                                <a:lnTo>
                                  <a:pt x="1643846" y="428804"/>
                                </a:lnTo>
                                <a:close/>
                                <a:moveTo>
                                  <a:pt x="1691471" y="387370"/>
                                </a:moveTo>
                                <a:lnTo>
                                  <a:pt x="1691471" y="393942"/>
                                </a:lnTo>
                                <a:lnTo>
                                  <a:pt x="1669183" y="393942"/>
                                </a:lnTo>
                                <a:lnTo>
                                  <a:pt x="1669183" y="404991"/>
                                </a:lnTo>
                                <a:lnTo>
                                  <a:pt x="1689090" y="404991"/>
                                </a:lnTo>
                                <a:lnTo>
                                  <a:pt x="1689090" y="411182"/>
                                </a:lnTo>
                                <a:lnTo>
                                  <a:pt x="1669183" y="411182"/>
                                </a:lnTo>
                                <a:lnTo>
                                  <a:pt x="1669183" y="422231"/>
                                </a:lnTo>
                                <a:lnTo>
                                  <a:pt x="1692043" y="422231"/>
                                </a:lnTo>
                                <a:lnTo>
                                  <a:pt x="1692043" y="428804"/>
                                </a:lnTo>
                                <a:lnTo>
                                  <a:pt x="1662229" y="428804"/>
                                </a:lnTo>
                                <a:lnTo>
                                  <a:pt x="1662229" y="387370"/>
                                </a:lnTo>
                                <a:close/>
                                <a:moveTo>
                                  <a:pt x="1732143" y="387370"/>
                                </a:moveTo>
                                <a:lnTo>
                                  <a:pt x="1739191" y="387370"/>
                                </a:lnTo>
                                <a:lnTo>
                                  <a:pt x="1739191" y="428804"/>
                                </a:lnTo>
                                <a:lnTo>
                                  <a:pt x="1731571" y="428804"/>
                                </a:lnTo>
                                <a:lnTo>
                                  <a:pt x="1708140" y="398609"/>
                                </a:lnTo>
                                <a:lnTo>
                                  <a:pt x="1708140" y="428804"/>
                                </a:lnTo>
                                <a:lnTo>
                                  <a:pt x="1701187" y="428804"/>
                                </a:lnTo>
                                <a:lnTo>
                                  <a:pt x="1701187" y="387370"/>
                                </a:lnTo>
                                <a:lnTo>
                                  <a:pt x="1708140" y="387370"/>
                                </a:lnTo>
                                <a:lnTo>
                                  <a:pt x="1732143" y="418326"/>
                                </a:lnTo>
                                <a:close/>
                                <a:moveTo>
                                  <a:pt x="1769576" y="422422"/>
                                </a:moveTo>
                                <a:cubicBezTo>
                                  <a:pt x="1771700" y="422476"/>
                                  <a:pt x="1773805" y="422087"/>
                                  <a:pt x="1775767" y="421279"/>
                                </a:cubicBezTo>
                                <a:cubicBezTo>
                                  <a:pt x="1777758" y="420255"/>
                                  <a:pt x="1779587" y="418939"/>
                                  <a:pt x="1781197" y="417374"/>
                                </a:cubicBezTo>
                                <a:lnTo>
                                  <a:pt x="1785673" y="422041"/>
                                </a:lnTo>
                                <a:cubicBezTo>
                                  <a:pt x="1781682" y="426656"/>
                                  <a:pt x="1775872" y="429299"/>
                                  <a:pt x="1769767" y="429280"/>
                                </a:cubicBezTo>
                                <a:cubicBezTo>
                                  <a:pt x="1763966" y="429457"/>
                                  <a:pt x="1758337" y="427295"/>
                                  <a:pt x="1754146" y="423279"/>
                                </a:cubicBezTo>
                                <a:cubicBezTo>
                                  <a:pt x="1750050" y="419245"/>
                                  <a:pt x="1747802" y="413692"/>
                                  <a:pt x="1747954" y="407944"/>
                                </a:cubicBezTo>
                                <a:cubicBezTo>
                                  <a:pt x="1747812" y="402158"/>
                                  <a:pt x="1750126" y="396582"/>
                                  <a:pt x="1754336" y="392609"/>
                                </a:cubicBezTo>
                                <a:cubicBezTo>
                                  <a:pt x="1763414" y="384025"/>
                                  <a:pt x="1777729" y="384409"/>
                                  <a:pt x="1786340" y="393466"/>
                                </a:cubicBezTo>
                                <a:lnTo>
                                  <a:pt x="1781863" y="398324"/>
                                </a:lnTo>
                                <a:cubicBezTo>
                                  <a:pt x="1780216" y="396720"/>
                                  <a:pt x="1778320" y="395400"/>
                                  <a:pt x="1776244" y="394418"/>
                                </a:cubicBezTo>
                                <a:cubicBezTo>
                                  <a:pt x="1774281" y="393611"/>
                                  <a:pt x="1772176" y="393221"/>
                                  <a:pt x="1770052" y="393275"/>
                                </a:cubicBezTo>
                                <a:cubicBezTo>
                                  <a:pt x="1766119" y="393157"/>
                                  <a:pt x="1762308" y="394635"/>
                                  <a:pt x="1759480" y="397371"/>
                                </a:cubicBezTo>
                                <a:cubicBezTo>
                                  <a:pt x="1756698" y="400055"/>
                                  <a:pt x="1755174" y="403792"/>
                                  <a:pt x="1755289" y="407658"/>
                                </a:cubicBezTo>
                                <a:cubicBezTo>
                                  <a:pt x="1755184" y="411606"/>
                                  <a:pt x="1756698" y="415426"/>
                                  <a:pt x="1759480" y="418231"/>
                                </a:cubicBezTo>
                                <a:cubicBezTo>
                                  <a:pt x="1762051" y="421047"/>
                                  <a:pt x="1765671" y="422670"/>
                                  <a:pt x="1769481" y="422708"/>
                                </a:cubicBezTo>
                                <a:close/>
                                <a:moveTo>
                                  <a:pt x="1823202" y="387370"/>
                                </a:moveTo>
                                <a:lnTo>
                                  <a:pt x="1823202" y="393942"/>
                                </a:lnTo>
                                <a:lnTo>
                                  <a:pt x="1801104" y="393942"/>
                                </a:lnTo>
                                <a:lnTo>
                                  <a:pt x="1801104" y="404991"/>
                                </a:lnTo>
                                <a:lnTo>
                                  <a:pt x="1820916" y="404991"/>
                                </a:lnTo>
                                <a:lnTo>
                                  <a:pt x="1820916" y="411182"/>
                                </a:lnTo>
                                <a:lnTo>
                                  <a:pt x="1801104" y="411182"/>
                                </a:lnTo>
                                <a:lnTo>
                                  <a:pt x="1801104" y="422231"/>
                                </a:lnTo>
                                <a:lnTo>
                                  <a:pt x="1823869" y="422231"/>
                                </a:lnTo>
                                <a:lnTo>
                                  <a:pt x="1823869" y="428804"/>
                                </a:lnTo>
                                <a:lnTo>
                                  <a:pt x="1794151" y="428804"/>
                                </a:lnTo>
                                <a:lnTo>
                                  <a:pt x="1794151" y="387370"/>
                                </a:lnTo>
                                <a:close/>
                                <a:moveTo>
                                  <a:pt x="173758" y="347555"/>
                                </a:moveTo>
                                <a:cubicBezTo>
                                  <a:pt x="184616" y="382226"/>
                                  <a:pt x="213763" y="388418"/>
                                  <a:pt x="244814" y="388799"/>
                                </a:cubicBezTo>
                                <a:cubicBezTo>
                                  <a:pt x="292402" y="389730"/>
                                  <a:pt x="339296" y="377290"/>
                                  <a:pt x="380164" y="352889"/>
                                </a:cubicBezTo>
                                <a:cubicBezTo>
                                  <a:pt x="411799" y="334950"/>
                                  <a:pt x="436413" y="306810"/>
                                  <a:pt x="449983" y="273070"/>
                                </a:cubicBezTo>
                                <a:cubicBezTo>
                                  <a:pt x="483415" y="189059"/>
                                  <a:pt x="459508" y="106001"/>
                                  <a:pt x="385879" y="50852"/>
                                </a:cubicBezTo>
                                <a:cubicBezTo>
                                  <a:pt x="338641" y="14642"/>
                                  <a:pt x="278970" y="-1354"/>
                                  <a:pt x="219954" y="6370"/>
                                </a:cubicBezTo>
                                <a:cubicBezTo>
                                  <a:pt x="162829" y="13077"/>
                                  <a:pt x="109471" y="38301"/>
                                  <a:pt x="68030" y="78188"/>
                                </a:cubicBezTo>
                                <a:cubicBezTo>
                                  <a:pt x="58383" y="87698"/>
                                  <a:pt x="49852" y="98276"/>
                                  <a:pt x="42598" y="109716"/>
                                </a:cubicBezTo>
                                <a:cubicBezTo>
                                  <a:pt x="-8360" y="185916"/>
                                  <a:pt x="-13599" y="262116"/>
                                  <a:pt x="26882" y="336030"/>
                                </a:cubicBezTo>
                                <a:cubicBezTo>
                                  <a:pt x="54989" y="386722"/>
                                  <a:pt x="100343" y="425655"/>
                                  <a:pt x="154708" y="445758"/>
                                </a:cubicBezTo>
                                <a:cubicBezTo>
                                  <a:pt x="183159" y="456932"/>
                                  <a:pt x="213486" y="462558"/>
                                  <a:pt x="244052" y="462332"/>
                                </a:cubicBezTo>
                                <a:cubicBezTo>
                                  <a:pt x="257401" y="462283"/>
                                  <a:pt x="270733" y="461360"/>
                                  <a:pt x="283962" y="459569"/>
                                </a:cubicBezTo>
                                <a:cubicBezTo>
                                  <a:pt x="332615" y="453511"/>
                                  <a:pt x="379220" y="436335"/>
                                  <a:pt x="420169" y="409373"/>
                                </a:cubicBezTo>
                                <a:cubicBezTo>
                                  <a:pt x="423543" y="408132"/>
                                  <a:pt x="426054" y="405261"/>
                                  <a:pt x="426837" y="401753"/>
                                </a:cubicBezTo>
                                <a:cubicBezTo>
                                  <a:pt x="427408" y="398501"/>
                                  <a:pt x="426255" y="395185"/>
                                  <a:pt x="423789" y="392990"/>
                                </a:cubicBezTo>
                                <a:lnTo>
                                  <a:pt x="423789" y="392228"/>
                                </a:lnTo>
                                <a:cubicBezTo>
                                  <a:pt x="422062" y="389112"/>
                                  <a:pt x="419078" y="386891"/>
                                  <a:pt x="415597" y="386132"/>
                                </a:cubicBezTo>
                                <a:cubicBezTo>
                                  <a:pt x="412171" y="385611"/>
                                  <a:pt x="408688" y="386620"/>
                                  <a:pt x="406072" y="388894"/>
                                </a:cubicBezTo>
                                <a:cubicBezTo>
                                  <a:pt x="402276" y="391780"/>
                                  <a:pt x="398299" y="394420"/>
                                  <a:pt x="394166" y="396800"/>
                                </a:cubicBezTo>
                                <a:cubicBezTo>
                                  <a:pt x="351235" y="420825"/>
                                  <a:pt x="303049" y="433909"/>
                                  <a:pt x="253863" y="434900"/>
                                </a:cubicBezTo>
                                <a:cubicBezTo>
                                  <a:pt x="200999" y="434900"/>
                                  <a:pt x="178330" y="429185"/>
                                  <a:pt x="138325" y="406325"/>
                                </a:cubicBezTo>
                                <a:cubicBezTo>
                                  <a:pt x="65554" y="364796"/>
                                  <a:pt x="25930" y="288596"/>
                                  <a:pt x="39265" y="207157"/>
                                </a:cubicBezTo>
                                <a:cubicBezTo>
                                  <a:pt x="50314" y="139910"/>
                                  <a:pt x="90700" y="88952"/>
                                  <a:pt x="153565" y="55995"/>
                                </a:cubicBezTo>
                                <a:cubicBezTo>
                                  <a:pt x="190169" y="36476"/>
                                  <a:pt x="232033" y="29104"/>
                                  <a:pt x="273103" y="34945"/>
                                </a:cubicBezTo>
                                <a:cubicBezTo>
                                  <a:pt x="308332" y="40145"/>
                                  <a:pt x="341663" y="54205"/>
                                  <a:pt x="369973" y="75807"/>
                                </a:cubicBezTo>
                                <a:cubicBezTo>
                                  <a:pt x="423694" y="115431"/>
                                  <a:pt x="444839" y="165342"/>
                                  <a:pt x="434552" y="228207"/>
                                </a:cubicBezTo>
                                <a:cubicBezTo>
                                  <a:pt x="420836" y="312218"/>
                                  <a:pt x="353304" y="345174"/>
                                  <a:pt x="298059" y="357461"/>
                                </a:cubicBezTo>
                                <a:cubicBezTo>
                                  <a:pt x="298059" y="355556"/>
                                  <a:pt x="298059" y="342031"/>
                                  <a:pt x="298059" y="340793"/>
                                </a:cubicBezTo>
                                <a:cubicBezTo>
                                  <a:pt x="298059" y="339554"/>
                                  <a:pt x="298059" y="333554"/>
                                  <a:pt x="298059" y="332506"/>
                                </a:cubicBezTo>
                                <a:cubicBezTo>
                                  <a:pt x="298059" y="321457"/>
                                  <a:pt x="298059" y="319171"/>
                                  <a:pt x="298059" y="313456"/>
                                </a:cubicBezTo>
                                <a:lnTo>
                                  <a:pt x="298059" y="270498"/>
                                </a:lnTo>
                                <a:cubicBezTo>
                                  <a:pt x="298059" y="261449"/>
                                  <a:pt x="298059" y="252877"/>
                                  <a:pt x="298059" y="244114"/>
                                </a:cubicBezTo>
                                <a:cubicBezTo>
                                  <a:pt x="298059" y="231255"/>
                                  <a:pt x="298059" y="214872"/>
                                  <a:pt x="298059" y="201061"/>
                                </a:cubicBezTo>
                                <a:cubicBezTo>
                                  <a:pt x="298059" y="177725"/>
                                  <a:pt x="294916" y="177629"/>
                                  <a:pt x="277675" y="177534"/>
                                </a:cubicBezTo>
                                <a:lnTo>
                                  <a:pt x="274437" y="177534"/>
                                </a:lnTo>
                                <a:cubicBezTo>
                                  <a:pt x="265579" y="177534"/>
                                  <a:pt x="236337" y="176867"/>
                                  <a:pt x="198237" y="177534"/>
                                </a:cubicBezTo>
                                <a:cubicBezTo>
                                  <a:pt x="175663" y="178010"/>
                                  <a:pt x="168233" y="178868"/>
                                  <a:pt x="168233" y="197918"/>
                                </a:cubicBezTo>
                                <a:lnTo>
                                  <a:pt x="168233" y="213634"/>
                                </a:lnTo>
                                <a:cubicBezTo>
                                  <a:pt x="168233" y="254782"/>
                                  <a:pt x="168233" y="254782"/>
                                  <a:pt x="168233" y="275927"/>
                                </a:cubicBezTo>
                                <a:cubicBezTo>
                                  <a:pt x="168233" y="281071"/>
                                  <a:pt x="168233" y="289358"/>
                                  <a:pt x="168233" y="293358"/>
                                </a:cubicBezTo>
                                <a:cubicBezTo>
                                  <a:pt x="167566" y="317361"/>
                                  <a:pt x="165471" y="321838"/>
                                  <a:pt x="173758" y="347555"/>
                                </a:cubicBezTo>
                                <a:close/>
                                <a:moveTo>
                                  <a:pt x="2014750" y="425470"/>
                                </a:moveTo>
                                <a:lnTo>
                                  <a:pt x="2014750" y="404324"/>
                                </a:lnTo>
                                <a:cubicBezTo>
                                  <a:pt x="2014750" y="402536"/>
                                  <a:pt x="2013302" y="401086"/>
                                  <a:pt x="2011511" y="401086"/>
                                </a:cubicBezTo>
                                <a:lnTo>
                                  <a:pt x="1878733" y="401086"/>
                                </a:lnTo>
                                <a:cubicBezTo>
                                  <a:pt x="1876942" y="401086"/>
                                  <a:pt x="1875494" y="402536"/>
                                  <a:pt x="1875494" y="404324"/>
                                </a:cubicBezTo>
                                <a:lnTo>
                                  <a:pt x="1875494" y="425470"/>
                                </a:lnTo>
                                <a:cubicBezTo>
                                  <a:pt x="1875494" y="427275"/>
                                  <a:pt x="1876932" y="428752"/>
                                  <a:pt x="1878733" y="428804"/>
                                </a:cubicBezTo>
                                <a:lnTo>
                                  <a:pt x="2012083" y="428804"/>
                                </a:lnTo>
                                <a:cubicBezTo>
                                  <a:pt x="2013664" y="428482"/>
                                  <a:pt x="2014778" y="427080"/>
                                  <a:pt x="2014750" y="425470"/>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1B07615" id="Graphic 4" o:spid="_x0000_s1026" style="width:188.5pt;height:43.25pt;mso-position-horizontal-relative:char;mso-position-vertical-relative:line" coordsize="20147,4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">
                <v:shape id="Freeform: Shape 5" o:spid="_x0000_s1027" style="position:absolute;left:1873;top:616;width:957;height:956;visibility:visible;mso-wrap-style:square;v-text-anchor:middle" coordsize="95630,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" path="m95631,47815v,26408,-21408,47816,-47815,47816c21408,95631,,74223,,47815,,21408,21408,,47816,,74223,,95631,21408,95631,47815xe" fillcolor="#51adca" stroked="f">
                  <v:stroke joinstyle="miter"/>
                  <v:path arrowok="t" o:connecttype="custom" o:connectlocs="95631,47815;47816,95631;0,47815;47816,0;95631,47815" o:connectangles="0,0,0,0,0"/>
                </v:shape>
                <v:shape id="Freeform: Shape 6" o:spid="_x0000_s1028" style="position:absolute;width:20147;height:4623;visibility:visible;mso-wrap-style:square;v-text-anchor:middle" coordsize="2014750,46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" path="m653913,3036r30004,l683917,137339r-30004,l653913,3036xm806313,3036r30004,l836317,137339r-30099,l742305,53233r,84106l712301,137339r,-134303l740876,3036r65818,86487l806313,3036xm956998,3036r,26384l894705,29420r,28575l953950,57995r,26289l894705,84284r,52674l864796,136958r,-133922l956998,3036xm1090348,118765v-28175,26527,-72123,26527,-100298,c962856,91419,962856,47242,990050,19895v28175,-26527,72123,-26527,100298,c1117542,47242,1117542,91419,1090348,118765xm1080157,69425v390,-11262,-3563,-22243,-11049,-30670c1055039,23105,1030950,21820,1015301,35886v-1010,905,-1962,1862,-2867,2869c997080,56285,997080,82471,1012434,100001v14068,15649,38157,16934,53807,2869c1067250,101965,1068203,101007,1069108,100001v7610,-8333,11668,-19299,11334,-30576l1080157,69425xm1240558,47613v,21527,-8506,35433,-25527,41720l1249035,136958r-37052,l1182169,94095r-20764,l1161405,136958r-29909,l1131496,3036r50864,c1203220,3036,1218174,6560,1227032,13609v9658,8543,14678,21164,13526,34004xm1204553,63520v4067,-4248,6115,-10043,5620,-15907c1210830,42001,1208658,36430,1204363,32754v-6211,-3252,-13212,-4672,-20193,-4096l1161691,28658r,39815l1183408,68473v7410,801,14868,-946,21145,-4953xm1387052,52757r-36290,73342l1332950,126099,1296755,52757r,84486l1266847,137243r,-134207l1307233,3036r34575,73819l1376575,3036r40386,l1416961,137339r-30004,l1387052,52757xm1541167,137243r-12478,-28575l1472396,108668r-12478,28575l1428010,137243,1486017,2941r28575,l1572599,137243r-31432,xm1500685,42946r-16954,38957l1517354,81903,1500685,42946xm1640608,28944r,108395l1610604,137339r,-108395l1572504,28944r,-25908l1678708,3036r,25908l1640608,28944xm1695948,3036r30385,l1726333,137339r-30004,l1695948,3036xm1754336,3036r30004,l1784340,58186,1835013,3036r37147,l1818725,62377v4572,6477,13145,18383,25527,35909l1872160,137339r-34956,l1797770,84284r-13430,15050l1784340,137434r-29432,l1754336,3036xm1981793,137339r-12478,-28575l1913023,108764r-12478,28575l1869208,137339,1927310,3036r28575,l2013892,137339r-32099,xm1941312,43041r-16955,38957l1957981,81998,1941312,43041xm710777,215920r,108299l680773,324219r,-108299l642673,215920r,-26003l748687,189917r,26003l710777,215920xm861748,324314l849271,295739r-56388,l780405,324314r-31909,l806503,190012r29052,l893562,324314r-31814,xm821458,229922r-16955,38957l838126,268879,821458,229922xm998813,189917r29909,l1028722,324219r-30099,l934615,240113r,84106l904611,324219r,-134302l933186,189917r65913,86487l998813,189917xm1088158,216777v-2953,2247,-4601,5819,-4382,9525c1083671,230215,1085719,233872,1089110,235827v7725,3802,15926,6557,24384,8192c1124400,246241,1134592,251079,1143212,258116v7411,7167,11278,17241,10573,27527c1154090,296989,1149051,307821,1140164,314885v-10144,7895,-22784,11883,-35623,11239c1083147,325979,1062650,317506,1047391,302502r17907,-21907c1075947,291553,1090177,298315,1105398,299645v4581,236,9125,-999,12954,-3525c1121400,293913,1123181,290358,1123114,286595v48,-3827,-1857,-7417,-5048,-9525c1111922,273618,1105265,271173,1098349,269831v-12373,-2272,-24107,-7213,-34385,-14478c1048981,239043,1050058,213675,1066374,198694v181,-165,362,-329,543,-491c1076871,191010,1088939,187354,1101207,187821v9144,32,18221,1576,26860,4572c1136611,195275,1144555,199699,1151499,205442r-15145,21908c1126115,219065,1113418,214409,1100254,214110v-4219,-587,-8515,359,-12096,2667xm1167025,324219r,-20574l1237605,215920r-68009,l1169596,189917r109062,l1278658,210681r-70200,87440l1279801,298121r,26098l1167025,324219xm1397720,189917r,26765l1331045,216682r,27813l1391243,244495r,25527l1331045,270022r,27908l1400006,297930r,26480l1301232,324410r,-134493l1397720,189917xm1360287,176105r-27527,l1357239,142101r29718,12478l1360287,176105xm1421914,189917r30003,l1451917,245066r50769,-55149l1539738,189917r-53435,59340c1490970,255734,1499447,267641,1511830,285167r27908,39052l1504781,324219r-39433,-53054l1451917,286214r,38100l1421914,324314r,-134397xm674487,393085v4162,3896,6372,9452,6001,15145c680792,413903,678678,419439,674677,423470v-4953,4093,-11306,6107,-17716,5619l643150,429089r,-41719l657342,387370v6229,-333,12354,1710,17145,5715xm673439,408325v,-9525,-5429,-14192,-16288,-14192l650008,394133r,28575l657723,422708v4162,277,8268,-1015,11525,-3620c672191,416315,673734,412361,673439,408325xm718588,387370r,6572l696490,393942r,11049l716683,404991r,6191l696871,411182r,11049l719635,422231r,6573l689822,428804r,-41434l718588,387370xm756116,390989v3086,2847,4705,6955,4382,11145c760831,406316,759164,410409,756021,413183v-4001,2632,-8754,3872,-13526,3524l735161,416707r,12097l728208,428804r,-41434l742400,387370v4886,-310,9725,1069,13716,3905l756116,390989xm751163,408134v1534,-1838,2315,-4184,2191,-6572c753563,399235,752554,396967,750687,395561v-2562,-1403,-5467,-2031,-8382,-1809l735161,393752r,16573l743257,410325v2782,413,5620,-269,7906,-1905l751163,408134xm774595,419374r-4191,9525l762974,428899r18193,-41529l788692,387370r18192,41434l799455,428804r-4191,-9525l774595,419374xm792406,412897r-7524,-17050l777452,412897r14954,xm845651,400895v610,5913,-3200,11381,-8953,12859l847556,428804r-8858,l829173,414897r-9525,l819648,428804r-7049,l812599,387370r15431,c832764,386986,837507,388120,841555,390608v3039,2627,4572,6588,4096,10573l845651,400895xm836126,406706v1543,-1557,2315,-3723,2096,-5906c838460,398707,837641,396634,836031,395276v-2400,-1242,-5115,-1772,-7811,-1524l819362,393752r,14763l828030,408515v2886,467,5848,-71,8382,-1524l836126,406706xm871083,393847r,34957l864130,428804r,-34671l851557,394133r,-6763l883656,387370r,6477l871083,393847xm898229,428804r-7048,l891181,387370r10953,l914612,413373r12764,-26003l938234,387370r,41434l931281,428804r,-31909l916708,425470r-3906,l898420,396895r-191,31909xm978811,387370r,6572l956713,393942r,11049l976525,404991r,6191l956713,411182r,11049l979477,422231r,6573l949759,428804r,-41434l978811,387370xm1019482,387370r6954,l1026436,428804r-7525,l995479,398609r,30195l988431,428804r,-41434l995479,387370r24003,30956l1019482,387370xm1053582,393847r,34957l1046629,428804r,-34671l1034056,394133r,-6763l1066155,387370r,6477l1053582,393847xm1124543,423089v-8715,8142,-22241,8142,-30956,c1089443,419120,1087158,413587,1087300,407849v-142,-5768,2134,-11331,6287,-15336c1102302,384371,1115828,384371,1124543,392513v4153,4005,6429,9568,6287,15336c1131058,413686,1128763,419339,1124543,423374r,-285xm1119495,397181v-5620,-5761,-14850,-5874,-20612,-252c1098797,397012,1098721,397096,1098635,397181v-2753,2864,-4258,6698,-4191,10668c1094387,411789,1095892,415592,1098635,418421v5620,5761,14850,5873,20612,252c1119323,418590,1119409,418506,1119495,418421v2743,-2829,4248,-6632,4191,-10572c1123676,403978,1122171,400259,1119495,397466r,-285xm1146641,393942r,11335l1165024,405277r,6477l1146641,411754r,17050l1139688,428804r,-41434l1167310,387370r,6572l1146641,393942xm1210554,422517v2124,54,4229,-335,6191,-1143c1218736,420350,1220574,419034,1222174,417469r4572,4667c1222717,426765,1216879,429408,1210744,429375v-5772,195,-11382,-1972,-15525,-6001c1191085,419367,1188827,413796,1189027,408039v-143,-5767,2134,-11331,6287,-15335c1199533,388537,1205296,386296,1211221,386513v6134,-110,12020,2465,16097,7048l1222841,398419v-1629,-1578,-3496,-2897,-5524,-3905c1215316,393716,1213183,393328,1211030,393371v-3905,-103,-7677,1373,-10477,4095c1197705,400112,1196143,403865,1196266,407753v-114,3969,1439,7803,4287,10573c1203105,421147,1206744,422742,1210554,422708r,-191xm1269895,423184v-8763,8108,-22289,8108,-31052,c1234700,419216,1232414,413683,1232557,407944v-143,-5768,2133,-11331,6286,-15335c1247606,384501,1261132,384501,1269895,392609v4153,4004,6429,9567,6286,15335c1276381,413748,1274095,419362,1269895,423374r,-190xm1264751,397276v-2676,-2870,-6458,-4464,-10382,-4382c1250445,392800,1246663,394396,1243987,397276v-2810,2831,-4353,6679,-4287,10668c1239624,411906,1241167,415728,1243987,418517v2676,2880,6458,4475,10382,4381c1258293,422980,1262075,421386,1264751,418517v2781,-2805,4296,-6625,4191,-10573c1268999,404032,1267485,400260,1264751,397466r,-190xm1291993,428899r-7049,l1284944,387370r10954,l1308376,413373r12477,-26003l1331712,387370r,41434l1324663,428804r,-31909l1310281,425470r-3906,l1291993,396895r,32004xm1371145,390799v3029,2881,4610,6974,4287,11144c1375803,406111,1374174,410209,1371050,412992v-4000,2620,-8753,3858,-13525,3524l1350190,416516r,12097l1343142,428613r,-41243l1357429,387370v4887,-287,9716,1090,13716,3905l1371145,390799xm1366192,407944v1496,-1852,2239,-4197,2096,-6572c1368555,399035,1367535,396739,1365621,395371v-2562,-1403,-5467,-2032,-8382,-1810l1350190,393561r,16574l1358287,410135v2752,448,5581,-164,7905,-1715l1366192,407944xm1392958,419564v3991,4261,10687,4479,14944,487c1408074,419894,1408236,419732,1408388,419564v2019,-2530,3039,-5718,2858,-8953l1411246,387370r6953,l1418199,410611v352,5093,-1448,10100,-4953,13811c1406055,430740,1395291,430740,1388100,424422v-3505,-3711,-5306,-8718,-4953,-13811l1383147,387370r6953,l1390100,410325v-257,3331,762,6634,2858,9239xm1444774,394133r,34956l1437820,429089r,-34956l1425247,394133r,-6763l1457347,387370r,6477l1444774,394133xm1494018,387656r,6572l1471920,394228r,11049l1491732,405277r,6191l1471920,411468r,11049l1494685,422517r,6572l1464871,429089r,-41719l1494018,387656xm1536690,401181v610,5912,-3201,11381,-8954,12859l1538595,429089r-8954,l1520116,415183r-9525,l1510591,429089r-6953,l1503638,387370r15431,c1523803,386999,1528536,388132,1532594,390608v3039,2627,4572,6588,4096,10573xm1527165,406991v1581,-1538,2381,-3708,2191,-5905c1529594,398993,1528775,396920,1527165,395561v-2410,-1232,-5115,-1761,-7811,-1524l1510401,394037r,14764l1519164,408801v2857,345,5743,-293,8191,-1810l1527165,406991xm1574790,393180v-1734,-94,-3467,337,-4953,1238c1568532,395192,1567770,396621,1567837,398133v-57,1562,695,3042,2000,3905c1572447,403379,1575237,404341,1578124,404896v3457,706,6705,2170,9525,4286c1589877,411304,1591068,414300,1590887,417374v57,3422,-1457,6682,-4096,8858c1583696,428559,1579895,429737,1576028,429566v-6382,46,-12544,-2337,-17240,-6668l1563169,417564v3506,3411,8163,5382,13050,5525c1578124,423225,1580010,422685,1581553,421565v1285,-833,2047,-2278,2000,-3810c1583648,416284,1582953,414874,1581743,414040v-1991,-1215,-4181,-2055,-6477,-2477c1572923,411107,1570627,410437,1568408,409563v-1543,-562,-2991,-1366,-4286,-2381c1561607,405074,1560255,401883,1560502,398609v-304,-3467,1296,-6827,4191,-8763c1567675,387684,1571294,386578,1574980,386703v2696,-23,5372,429,7906,1334c1585334,388836,1587630,390062,1589649,391656r-3715,5239c1584439,395686,1582724,394780,1580886,394228v-1743,-633,-3572,-987,-5429,-1048l1574790,393180xm1618510,422708v2124,54,4229,-336,6191,-1143c1626692,420541,1628520,419224,1630130,417659r4572,4668c1630673,426956,1624834,429599,1618700,429566v-5772,195,-11382,-1972,-15526,-6001c1599041,419558,1596783,413987,1596983,408230v-143,-5768,2134,-11331,6287,-15336c1607489,388727,1613252,386487,1619176,386703v6134,-109,12021,2465,16098,7049l1630797,398609v-1648,-1604,-3543,-2923,-5620,-3905c1623215,393896,1621110,393507,1618986,393561v-3905,-103,-7677,1374,-10478,4096c1605660,400303,1604098,404056,1604222,407944v-105,3948,1410,7768,4191,10573c1611213,421429,1615147,422963,1619176,422708r-666,xm1643846,387370r6953,l1650799,428804r-6953,l1643846,387370xm1691471,387370r,6572l1669183,393942r,11049l1689090,404991r,6191l1669183,411182r,11049l1692043,422231r,6573l1662229,428804r,-41434l1691471,387370xm1732143,387370r7048,l1739191,428804r-7620,l1708140,398609r,30195l1701187,428804r,-41434l1708140,387370r24003,30956l1732143,387370xm1769576,422422v2124,54,4229,-335,6191,-1143c1777758,420255,1779587,418939,1781197,417374r4476,4667c1781682,426656,1775872,429299,1769767,429280v-5801,177,-11430,-1985,-15621,-6001c1750050,419245,1747802,413692,1747954,407944v-142,-5786,2172,-11362,6382,-15335c1763414,384025,1777729,384409,1786340,393466r-4477,4858c1780216,396720,1778320,395400,1776244,394418v-1963,-807,-4068,-1197,-6192,-1143c1766119,393157,1762308,394635,1759480,397371v-2782,2684,-4306,6421,-4191,10287c1755184,411606,1756698,415426,1759480,418231v2571,2816,6191,4439,10001,4477l1769576,422422xm1823202,387370r,6572l1801104,393942r,11049l1820916,404991r,6191l1801104,411182r,11049l1823869,422231r,6573l1794151,428804r,-41434l1823202,387370xm173758,347555v10858,34671,40005,40863,71056,41244c292402,389730,339296,377290,380164,352889v31635,-17939,56249,-46079,69819,-79819c483415,189059,459508,106001,385879,50852,338641,14642,278970,-1354,219954,6370,162829,13077,109471,38301,68030,78188,58383,87698,49852,98276,42598,109716,-8360,185916,-13599,262116,26882,336030v28107,50692,73461,89625,127826,109728c183159,456932,213486,462558,244052,462332v13349,-49,26681,-972,39910,-2763c332615,453511,379220,436335,420169,409373v3374,-1241,5885,-4112,6668,-7620c427408,398501,426255,395185,423789,392990r,-762c422062,389112,419078,386891,415597,386132v-3426,-521,-6909,488,-9525,2762c402276,391780,398299,394420,394166,396800v-42931,24025,-91117,37109,-140303,38100c200999,434900,178330,429185,138325,406325,65554,364796,25930,288596,39265,207157,50314,139910,90700,88952,153565,55995,190169,36476,232033,29104,273103,34945v35229,5200,68560,19260,96870,40862c423694,115431,444839,165342,434552,228207,420836,312218,353304,345174,298059,357461v,-1905,,-15430,,-16668c298059,339554,298059,333554,298059,332506v,-11049,,-13335,,-19050l298059,270498v,-9049,,-17621,,-26384c298059,231255,298059,214872,298059,201061v,-23336,-3143,-23432,-20384,-23527l274437,177534v-8858,,-38100,-667,-76200,c175663,178010,168233,178868,168233,197918r,15716c168233,254782,168233,254782,168233,275927v,5144,,13431,,17431c167566,317361,165471,321838,173758,347555xm2014750,425470r,-21146c2014750,402536,2013302,401086,2011511,401086r-132778,c1876942,401086,1875494,402536,1875494,404324r,21146c1875494,427275,1876932,428752,1878733,428804r133350,c2013664,428482,2014778,427080,2014750,425470xe" fillcolor="#242943" stroked="f">
                  <v:stroke joinstyle="miter"/>
                  <v:path arrowok="t" o:connecttype="custom" o:connectlocs="653913,3036;683917,3036;683917,137339;653913,137339;806313,3036;836317,3036;836317,137339;806218,137339;742305,53233;742305,137339;712301,137339;712301,3036;740876,3036;806694,89523;956998,3036;956998,29420;894705,29420;894705,57995;953950,57995;953950,84284;894705,84284;894705,136958;864796,136958;864796,3036;1090348,118765;990050,118765;990050,19895;1090348,19895;1090348,118765;1080157,69425;1069108,38755;1015301,35886;1012434,38755;1012434,100001;1066241,102870;1069108,100001;1080442,69425;1240558,47613;1215031,89333;1249035,136958;1211983,136958;1182169,94095;1161405,94095;1161405,136958;1131496,136958;1131496,3036;1182360,3036;1227032,13609;1240558,47613;1204553,63520;1210173,47613;1204363,32754;1184170,28658;1161691,28658;1161691,68473;1183408,68473;1204553,63520;1387052,52757;1350762,126099;1332950,126099;1296755,52757;1296755,137243;1266847,137243;1266847,3036;1307233,3036;1341808,76855;1376575,3036;1416961,3036;1416961,137339;1386957,137339;1541167,137243;1528689,108668;1472396,108668;1459918,137243;1428010,137243;1486017,2941;1514592,2941;1572599,137243;1500685,42946;1483731,81903;1517354,81903;1640608,28944;1640608,137339;1610604,137339;1610604,28944;1572504,28944;1572504,3036;1678708,3036;1678708,28944;1695948,3036;1726333,3036;1726333,137339;1696329,137339;1754336,3036;1784340,3036;1784340,58186;1835013,3036;1872160,3036;1818725,62377;1844252,98286;1872160,137339;1837204,137339;1797770,84284;1784340,99334;1784340,137434;1754908,137434;1981793,137339;1969315,108764;1913023,108764;1900545,137339;1869208,137339;1927310,3036;1955885,3036;2013892,137339;1941312,43041;1924357,81998;1957981,81998;710777,215920;710777,324219;680773,324219;680773,215920;642673,215920;642673,189917;748687,189917;748687,215920;861748,324314;849271,295739;792883,295739;780405,324314;748496,324314;806503,190012;835555,190012;893562,324314;821458,229922;804503,268879;838126,268879;998813,189917;1028722,189917;1028722,324219;998623,324219;934615,240113;934615,324219;904611,324219;904611,189917;933186,189917;999099,276404;1088158,216777;1083776,226302;1089110,235827;1113494,244019;1143212,258116;1153785,285643;1140164,314885;1104541,326124;1047391,302502;1065298,280595;1105398,299645;1118352,296120;1123114,286595;1118066,277070;1098349,269831;1063964,255353;1066374,198694;1066917,198203;1101207,187821;1128067,192393;1151499,205442;1136354,227350;1100254,214110;1088158,216777;1167025,324219;1167025,303645;1237605,215920;1169596,215920;1169596,189917;1278658,189917;1278658,210681;1208458,298121;1279801,298121;1279801,324219;1397720,189917;1397720,216682;1331045,216682;1331045,244495;1391243,244495;1391243,270022;1331045,270022;1331045,297930;1400006,297930;1400006,324410;1301232,324410;1301232,189917;1360287,176105;1332760,176105;1357239,142101;1386957,154579;1421914,189917;1451917,189917;1451917,245066;1502686,189917;1539738,189917;1486303,249257;1511830,285167;1539738,324219;1504781,324219;1465348,271165;1451917,286214;1451917,324314;1421914,324314;674487,393085;680488,408230;674677,423470;656961,429089;643150,429089;643150,387370;657342,387370;674487,393085;673439,408325;657151,394133;650008,394133;650008,422708;657723,422708;669248,419088;673439,408325;718588,387370;718588,393942;696490,393942;696490,404991;716683,404991;716683,411182;696871,411182;696871,422231;719635,422231;719635,428804;689822,428804;689822,387370;756116,390989;760498,402134;756021,413183;742495,416707;735161,416707;735161,428804;728208,428804;728208,387370;742400,387370;756116,391275;751163,408134;753354,401562;750687,395561;742305,393752;735161,393752;735161,410325;743257,410325;751163,408420;774595,419374;770404,428899;762974,428899;781167,387370;788692,387370;806884,428804;799455,428804;795264,419279;792406,412897;784882,395847;777452,412897;845651,400895;836698,413754;847556,428804;838698,428804;829173,414897;819648,414897;819648,428804;812599,428804;812599,387370;828030,387370;841555,390608;845651,401181;836126,406706;838222,400800;836031,395276;828220,393752;819362,393752;819362,408515;828030,408515;836412,406991;871083,393847;871083,428804;864130,428804;864130,394133;851557,394133;851557,387370;883656,387370;883656,393847;898229,428804;891181,428804;891181,387370;902134,387370;914612,413373;927376,387370;938234,387370;938234,428804;931281,428804;931281,396895;916708,425470;912802,425470;898420,396895;978811,387370;978811,393942;956713,393942;956713,404991;976525,404991;976525,411182;956713,411182;956713,422231;979477,422231;979477,428804;949759,428804;949759,387370;1019482,387370;1026436,387370;1026436,428804;1018911,428804;995479,398609;995479,428804;988431,428804;988431,387370;995479,387370;1019482,418326;1053582,393847;1053582,428804;1046629,428804;1046629,394133;1034056,394133;1034056,387370;1066155,387370;1066155,393847;1124543,423089;1093587,423089;1087300,407849;1093587,392513;1124543,392513;1130830,407849;1124543,423374;1119495,397181;1098883,396929;1098635,397181;1094444,407849;1098635,418421;1119247,418673;1119495,418421;1123686,407849;1119495,397466;1146641,393942;1146641,405277;1165024,405277;1165024,411754;1146641,411754;1146641,428804;1139688,428804;1139688,387370;1167310,387370;1167310,393942;1210554,422517;1216745,421374;1222174,417469;1226746,422136;1210744,429375;1195219,423374;1189027,408039;1195314,392704;1211221,386513;1227318,393561;1222841,398419;1217317,394514;1211030,393371;1200553,397466;1196266,407753;1200553,418326;1210554,422708;1269895,423184;1238843,423184;1232557,407944;1238843,392609;1269895,392609;1276181,407944;1269895,423374;1264751,397276;1254369,392894;1243987,397276;1239700,407944;1243987,418517;1254369,422898;1264751,418517;1268942,407944;1264751,397466;1291993,428899;1284944,428899;1284944,387370;1295898,387370;1308376,413373;1320853,387370;1331712,387370;1331712,428804;1324663,428804;1324663,396895;1310281,425470;1306375,425470;1291993,396895;1371145,390799;1375432,401943;1371050,412992;1357525,416516;1350190,416516;1350190,428613;1343142,428613;1343142,387370;1357429,387370;1371145,391275;1366192,407944;1368288,401372;1365621,395371;1357239,393561;1350190,393561;1350190,410135;1358287,410135;1366192,408420;1392958,419564;1407902,420051;1408388,419564;1411246,410611;1411246,387370;1418199,387370;1418199,410611;1413246,424422;1388100,424422;1383147,410611;1383147,387370;1390100,387370;1390100,410325;1392958,419564;1444774,394133;1444774,429089;1437820,429089;1437820,394133;1425247,394133;1425247,387370;1457347,387370;1457347,393847;1494018,387656;1494018,394228;1471920,394228;1471920,405277;1491732,405277;1491732,411468;1471920,411468;1471920,422517;1494685,422517;1494685,429089;1464871,429089;1464871,387370;1536690,401181;1527736,414040;1538595,429089;1529641,429089;1520116,415183;1510591,415183;1510591,429089;1503638,429089;1503638,387370;1519069,387370;1532594,390608;1536690,401181;1527165,406991;1529356,401086;1527165,395561;1519354,394037;1510401,394037;1510401,408801;1519164,408801;1527355,406991;1574790,393180;1569837,394418;1567837,398133;1569837,402038;1578124,404896;1587649,409182;1590887,417374;1586791,426232;1576028,429566;1558788,422898;1563169,417564;1576219,423089;1581553,421565;1583553,417755;1581743,414040;1575266,411563;1568408,409563;1564122,407182;1560502,398609;1564693,389846;1574980,386703;1582886,388037;1589649,391656;1585934,396895;1580886,394228;1575457,393180;1618510,422708;1624701,421565;1630130,417659;1634702,422327;1618700,429566;1603174,423565;1596983,408230;1603270,392894;1619176,386703;1635274,393752;1630797,398609;1625177,394704;1618986,393561;1608508,397657;1604222,407944;1608413,418517;1619176,422708;1643846,387370;1650799,387370;1650799,428804;1643846,428804;1691471,387370;1691471,393942;1669183,393942;1669183,404991;1689090,404991;1689090,411182;1669183,411182;1669183,422231;1692043,422231;1692043,428804;1662229,428804;1662229,387370;1732143,387370;1739191,387370;1739191,428804;1731571,428804;1708140,398609;1708140,428804;1701187,428804;1701187,387370;1708140,387370;1732143,418326;1769576,422422;1775767,421279;1781197,417374;1785673,422041;1769767,429280;1754146,423279;1747954,407944;1754336,392609;1786340,393466;1781863,398324;1776244,394418;1770052,393275;1759480,397371;1755289,407658;1759480,418231;1769481,422708;1823202,387370;1823202,393942;1801104,393942;1801104,404991;1820916,404991;1820916,411182;1801104,411182;1801104,422231;1823869,422231;1823869,428804;1794151,428804;1794151,387370;173758,347555;244814,388799;380164,352889;449983,273070;385879,50852;219954,6370;68030,78188;42598,109716;26882,336030;154708,445758;244052,462332;283962,459569;420169,409373;426837,401753;423789,392990;423789,392228;415597,386132;406072,388894;394166,396800;253863,434900;138325,406325;39265,207157;153565,55995;273103,34945;369973,75807;434552,228207;298059,357461;298059,340793;298059,332506;298059,313456;298059,270498;298059,244114;298059,201061;277675,177534;274437,177534;198237,177534;168233,197918;168233,213634;168233,275927;168233,293358;173758,347555;2014750,425470;2014750,404324;2011511,401086;1878733,401086;1875494,404324;1875494,425470;1878733,428804;2012083,428804;2014750,42547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10:anchorlock/>
              </v:group>
            </w:pict>
          </mc:Fallback>
        </mc:AlternateContent>
      </w:r>
    </w:p>
    <w:p w14:paraId="0B03F7E1" w14:textId="77777777" w:rsidR="007C5DF4" w:rsidRDefault="007C5DF4">
      <w:pPr>
        <w:tabs>
          <w:tab w:val="right" w:pos="9645"/>
        </w:tabs>
        <w:jc w:val="both"/>
      </w:pPr>
    </w:p>
    <w:p w14:paraId="32493C18" w14:textId="77777777" w:rsidR="00740B83" w:rsidRDefault="00740B83" w:rsidP="00246093">
      <w:pPr>
        <w:spacing w:before="215"/>
        <w:jc w:val="center"/>
        <w:rPr>
          <w:rFonts w:ascii="Arial" w:eastAsia="Arial" w:hAnsi="Arial" w:cs="Arial"/>
          <w:b/>
          <w:bCs/>
          <w:color w:val="000000"/>
          <w:sz w:val="52"/>
          <w:szCs w:val="52"/>
        </w:rPr>
      </w:pPr>
    </w:p>
    <w:p w14:paraId="3E9337E4" w14:textId="77777777" w:rsidR="007C5DF4" w:rsidRDefault="007C5DF4">
      <w:pPr>
        <w:spacing w:before="2835"/>
        <w:jc w:val="center"/>
        <w:rPr>
          <w:rFonts w:ascii="Arial" w:hAnsi="Arial" w:cs="Arial"/>
          <w:b/>
          <w:sz w:val="52"/>
          <w:szCs w:val="52"/>
        </w:rPr>
      </w:pPr>
      <w:r>
        <w:rPr>
          <w:rFonts w:ascii="Arial" w:eastAsia="Arial" w:hAnsi="Arial" w:cs="Arial"/>
          <w:b/>
          <w:bCs/>
          <w:color w:val="000000"/>
          <w:sz w:val="52"/>
          <w:szCs w:val="52"/>
        </w:rPr>
        <w:t>SZAKDOLGOZ</w:t>
      </w:r>
      <w:bookmarkStart w:id="1" w:name="__DdeLink__791_2003406677"/>
      <w:bookmarkEnd w:id="1"/>
      <w:r>
        <w:rPr>
          <w:rFonts w:ascii="Arial" w:eastAsia="Arial" w:hAnsi="Arial" w:cs="Arial"/>
          <w:b/>
          <w:bCs/>
          <w:color w:val="000000"/>
          <w:sz w:val="52"/>
          <w:szCs w:val="52"/>
        </w:rPr>
        <w:t>AT</w:t>
      </w:r>
    </w:p>
    <w:p w14:paraId="30D3F122" w14:textId="7AEE462D" w:rsidR="007C5DF4" w:rsidRDefault="00F95E57">
      <w:pPr>
        <w:spacing w:before="1080" w:line="252" w:lineRule="auto"/>
        <w:jc w:val="center"/>
        <w:rPr>
          <w:rFonts w:ascii="Arial" w:hAnsi="Arial" w:cs="Arial"/>
          <w:b/>
          <w:sz w:val="44"/>
          <w:szCs w:val="44"/>
        </w:rPr>
      </w:pPr>
      <w:r>
        <w:rPr>
          <w:rFonts w:ascii="Arial" w:hAnsi="Arial" w:cs="Arial"/>
          <w:b/>
          <w:sz w:val="52"/>
          <w:szCs w:val="52"/>
        </w:rPr>
        <w:t>Kapcsolási rajz digitalizáló szoftver</w:t>
      </w:r>
    </w:p>
    <w:p w14:paraId="4DD66DE2" w14:textId="71F28270" w:rsidR="007C5DF4" w:rsidRDefault="001E777A">
      <w:pPr>
        <w:spacing w:before="1080" w:line="252" w:lineRule="auto"/>
        <w:jc w:val="center"/>
        <w:rPr>
          <w:rFonts w:ascii="Arial" w:hAnsi="Arial" w:cs="Arial"/>
          <w:b/>
          <w:sz w:val="44"/>
          <w:szCs w:val="44"/>
        </w:rPr>
      </w:pPr>
      <w:r>
        <w:rPr>
          <w:rFonts w:ascii="Arial" w:hAnsi="Arial" w:cs="Arial"/>
          <w:b/>
          <w:sz w:val="44"/>
          <w:szCs w:val="44"/>
        </w:rPr>
        <w:t>Józsa Dávid</w:t>
      </w:r>
    </w:p>
    <w:p w14:paraId="36424A59" w14:textId="77777777" w:rsidR="007C5DF4" w:rsidRDefault="007C5DF4">
      <w:pPr>
        <w:spacing w:before="1080" w:line="252" w:lineRule="auto"/>
        <w:jc w:val="center"/>
        <w:rPr>
          <w:rFonts w:ascii="Arial" w:hAnsi="Arial" w:cs="Arial"/>
          <w:b/>
          <w:sz w:val="44"/>
          <w:szCs w:val="44"/>
        </w:rPr>
      </w:pPr>
    </w:p>
    <w:p w14:paraId="282B0A9B" w14:textId="391D73EB" w:rsidR="007C5DF4" w:rsidRPr="002C41F4" w:rsidRDefault="00C44965">
      <w:pPr>
        <w:spacing w:line="252" w:lineRule="auto"/>
        <w:jc w:val="center"/>
        <w:rPr>
          <w:rFonts w:ascii="Arial" w:hAnsi="Arial" w:cs="Arial"/>
          <w:b/>
          <w:color w:val="auto"/>
          <w:sz w:val="32"/>
          <w:szCs w:val="32"/>
        </w:rPr>
      </w:pPr>
      <w:r w:rsidRPr="002C41F4">
        <w:rPr>
          <w:rFonts w:ascii="Arial" w:eastAsia="Times New Roman" w:hAnsi="Arial" w:cs="Arial"/>
          <w:b/>
          <w:color w:val="auto"/>
          <w:sz w:val="32"/>
          <w:szCs w:val="32"/>
        </w:rPr>
        <w:t>Mérnök Informatikus</w:t>
      </w:r>
      <w:r w:rsidR="007C5DF4" w:rsidRPr="002C41F4">
        <w:rPr>
          <w:rFonts w:ascii="Arial" w:eastAsia="Times New Roman" w:hAnsi="Arial" w:cs="Arial"/>
          <w:b/>
          <w:color w:val="auto"/>
          <w:sz w:val="32"/>
          <w:szCs w:val="32"/>
        </w:rPr>
        <w:t xml:space="preserve"> B</w:t>
      </w:r>
      <w:r w:rsidR="007C5DF4" w:rsidRPr="002C41F4">
        <w:rPr>
          <w:rFonts w:ascii="Arial" w:hAnsi="Arial" w:cs="Arial"/>
          <w:b/>
          <w:color w:val="auto"/>
          <w:sz w:val="32"/>
          <w:szCs w:val="32"/>
        </w:rPr>
        <w:t>Sc</w:t>
      </w:r>
      <w:r w:rsidR="007C5DF4" w:rsidRPr="002C41F4">
        <w:rPr>
          <w:rFonts w:ascii="Arial" w:eastAsia="Times New Roman" w:hAnsi="Arial" w:cs="Arial"/>
          <w:b/>
          <w:color w:val="auto"/>
          <w:sz w:val="32"/>
          <w:szCs w:val="32"/>
        </w:rPr>
        <w:t xml:space="preserve"> </w:t>
      </w:r>
      <w:r w:rsidR="007C5DF4" w:rsidRPr="002C41F4">
        <w:rPr>
          <w:rFonts w:ascii="Arial" w:hAnsi="Arial" w:cs="Arial"/>
          <w:b/>
          <w:color w:val="auto"/>
          <w:sz w:val="32"/>
          <w:szCs w:val="32"/>
        </w:rPr>
        <w:t>szak</w:t>
      </w:r>
    </w:p>
    <w:p w14:paraId="1642A0B9" w14:textId="77777777" w:rsidR="007C5DF4" w:rsidRPr="002C41F4" w:rsidRDefault="007C5DF4">
      <w:pPr>
        <w:spacing w:line="252" w:lineRule="auto"/>
        <w:jc w:val="center"/>
        <w:rPr>
          <w:rFonts w:ascii="Arial" w:hAnsi="Arial" w:cs="Arial"/>
          <w:b/>
          <w:color w:val="auto"/>
          <w:sz w:val="32"/>
          <w:szCs w:val="32"/>
        </w:rPr>
      </w:pPr>
    </w:p>
    <w:p w14:paraId="151C8677" w14:textId="67161262" w:rsidR="007C5DF4" w:rsidRPr="002C41F4" w:rsidRDefault="002C41F4">
      <w:pPr>
        <w:spacing w:before="1701" w:line="252" w:lineRule="auto"/>
        <w:jc w:val="center"/>
        <w:rPr>
          <w:color w:val="auto"/>
        </w:rPr>
      </w:pPr>
      <w:r>
        <w:rPr>
          <w:rFonts w:ascii="Arial" w:hAnsi="Arial" w:cs="Arial"/>
          <w:b/>
          <w:color w:val="auto"/>
          <w:sz w:val="32"/>
          <w:szCs w:val="44"/>
        </w:rPr>
        <w:t>2021</w:t>
      </w:r>
    </w:p>
    <w:p w14:paraId="025F51FC" w14:textId="77777777" w:rsidR="007C5DF4" w:rsidRDefault="007C5DF4" w:rsidP="007204AA">
      <w:pPr>
        <w:pStyle w:val="Cm"/>
        <w:rPr>
          <w:color w:val="000000"/>
        </w:rPr>
      </w:pPr>
      <w:r>
        <w:lastRenderedPageBreak/>
        <w:t>Nyilatkozat</w:t>
      </w:r>
    </w:p>
    <w:p w14:paraId="1DD8E05B" w14:textId="5A089277" w:rsidR="007C5DF4" w:rsidRDefault="007C5DF4">
      <w:pPr>
        <w:pStyle w:val="Nyilatkozat"/>
        <w:rPr>
          <w:color w:val="000000"/>
        </w:rPr>
      </w:pPr>
      <w:r>
        <w:rPr>
          <w:color w:val="000000"/>
        </w:rPr>
        <w:t>Alulírott,</w:t>
      </w:r>
      <w:r>
        <w:rPr>
          <w:rFonts w:eastAsia="Times New Roman" w:cs="Times New Roman"/>
          <w:color w:val="000000"/>
        </w:rPr>
        <w:t xml:space="preserve"> </w:t>
      </w:r>
      <w:r w:rsidR="006C1531">
        <w:rPr>
          <w:rFonts w:eastAsia="Times New Roman" w:cs="Times New Roman"/>
          <w:color w:val="000000"/>
        </w:rPr>
        <w:t xml:space="preserve">Józsa Dávid (R629Q7), mérnök informatika, BSc </w:t>
      </w:r>
      <w:r>
        <w:rPr>
          <w:color w:val="000000"/>
        </w:rPr>
        <w:t>szakos</w:t>
      </w:r>
      <w:r>
        <w:rPr>
          <w:rFonts w:eastAsia="Times New Roman" w:cs="Times New Roman"/>
          <w:color w:val="000000"/>
        </w:rPr>
        <w:t xml:space="preserve"> </w:t>
      </w:r>
      <w:r>
        <w:rPr>
          <w:color w:val="000000"/>
        </w:rPr>
        <w:t>hallgató</w:t>
      </w:r>
      <w:r>
        <w:rPr>
          <w:rFonts w:eastAsia="Times New Roman" w:cs="Times New Roman"/>
          <w:color w:val="000000"/>
        </w:rPr>
        <w:t xml:space="preserve"> </w:t>
      </w:r>
      <w:r>
        <w:rPr>
          <w:color w:val="000000"/>
        </w:rPr>
        <w:t>kijelentem,</w:t>
      </w:r>
      <w:r>
        <w:rPr>
          <w:rFonts w:eastAsia="Times New Roman" w:cs="Times New Roman"/>
          <w:color w:val="000000"/>
        </w:rPr>
        <w:t xml:space="preserve"> </w:t>
      </w:r>
      <w:r>
        <w:rPr>
          <w:color w:val="000000"/>
        </w:rPr>
        <w:t>hogy</w:t>
      </w:r>
      <w:r>
        <w:rPr>
          <w:rFonts w:eastAsia="Times New Roman" w:cs="Times New Roman"/>
          <w:color w:val="000000"/>
        </w:rPr>
        <w:t xml:space="preserve"> </w:t>
      </w:r>
      <w:r>
        <w:rPr>
          <w:color w:val="000000"/>
        </w:rPr>
        <w:t>a</w:t>
      </w:r>
      <w:r>
        <w:rPr>
          <w:rFonts w:eastAsia="Times New Roman" w:cs="Times New Roman"/>
          <w:color w:val="000000"/>
        </w:rPr>
        <w:t xml:space="preserve"> </w:t>
      </w:r>
      <w:r w:rsidR="00F95E57" w:rsidRPr="00F95E57">
        <w:rPr>
          <w:rFonts w:eastAsia="Times New Roman" w:cs="Times New Roman"/>
          <w:color w:val="000000"/>
        </w:rPr>
        <w:t>Kapcsolási rajz digitalizáló szoftver</w:t>
      </w:r>
      <w:r>
        <w:rPr>
          <w:rFonts w:eastAsia="Times New Roman" w:cs="Times New Roman"/>
          <w:color w:val="000000"/>
        </w:rPr>
        <w:t xml:space="preserve"> </w:t>
      </w:r>
      <w:r>
        <w:rPr>
          <w:color w:val="000000"/>
        </w:rPr>
        <w:t>című</w:t>
      </w:r>
      <w:r>
        <w:rPr>
          <w:rFonts w:eastAsia="Times New Roman" w:cs="Times New Roman"/>
          <w:color w:val="000000"/>
        </w:rPr>
        <w:t xml:space="preserve"> </w:t>
      </w:r>
      <w:r>
        <w:rPr>
          <w:color w:val="000000"/>
        </w:rPr>
        <w:t>szakdolgozat</w:t>
      </w:r>
      <w:r>
        <w:rPr>
          <w:rFonts w:eastAsia="Times New Roman" w:cs="Times New Roman"/>
          <w:color w:val="000000"/>
        </w:rPr>
        <w:t xml:space="preserve"> </w:t>
      </w:r>
      <w:r>
        <w:rPr>
          <w:color w:val="000000"/>
        </w:rPr>
        <w:t>feladat</w:t>
      </w:r>
      <w:r>
        <w:rPr>
          <w:rFonts w:eastAsia="Times New Roman" w:cs="Times New Roman"/>
          <w:color w:val="000000"/>
        </w:rPr>
        <w:t xml:space="preserve"> </w:t>
      </w:r>
      <w:r>
        <w:rPr>
          <w:color w:val="000000"/>
        </w:rPr>
        <w:t>kidolgozása</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munkám,</w:t>
      </w:r>
      <w:r>
        <w:rPr>
          <w:rFonts w:eastAsia="Times New Roman" w:cs="Times New Roman"/>
          <w:color w:val="000000"/>
        </w:rPr>
        <w:t xml:space="preserve"> </w:t>
      </w:r>
      <w:r>
        <w:rPr>
          <w:color w:val="000000"/>
        </w:rPr>
        <w:t>abban</w:t>
      </w:r>
      <w:r>
        <w:rPr>
          <w:rFonts w:eastAsia="Times New Roman" w:cs="Times New Roman"/>
          <w:color w:val="000000"/>
        </w:rPr>
        <w:t xml:space="preserve"> </w:t>
      </w:r>
      <w:r>
        <w:rPr>
          <w:color w:val="000000"/>
        </w:rPr>
        <w:t>csak</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forrásokat,</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mértékben</w:t>
      </w:r>
      <w:r>
        <w:rPr>
          <w:rFonts w:eastAsia="Times New Roman" w:cs="Times New Roman"/>
          <w:color w:val="000000"/>
        </w:rPr>
        <w:t xml:space="preserve"> </w:t>
      </w:r>
      <w:r>
        <w:rPr>
          <w:color w:val="000000"/>
        </w:rPr>
        <w:t>használtam</w:t>
      </w:r>
      <w:r>
        <w:rPr>
          <w:rFonts w:eastAsia="Times New Roman" w:cs="Times New Roman"/>
          <w:color w:val="000000"/>
        </w:rPr>
        <w:t xml:space="preserve"> </w:t>
      </w:r>
      <w:r>
        <w:rPr>
          <w:color w:val="000000"/>
        </w:rPr>
        <w:t>fel,</w:t>
      </w:r>
      <w:r>
        <w:rPr>
          <w:rFonts w:eastAsia="Times New Roman" w:cs="Times New Roman"/>
          <w:color w:val="000000"/>
        </w:rPr>
        <w:t xml:space="preserve"> </w:t>
      </w:r>
      <w:r>
        <w:rPr>
          <w:color w:val="000000"/>
        </w:rPr>
        <w:t>az</w:t>
      </w:r>
      <w:r>
        <w:rPr>
          <w:rFonts w:eastAsia="Times New Roman" w:cs="Times New Roman"/>
          <w:color w:val="000000"/>
        </w:rPr>
        <w:t xml:space="preserve"> </w:t>
      </w:r>
      <w:r>
        <w:rPr>
          <w:color w:val="000000"/>
        </w:rPr>
        <w:t>idézés</w:t>
      </w:r>
      <w:r>
        <w:rPr>
          <w:rFonts w:eastAsia="Times New Roman" w:cs="Times New Roman"/>
          <w:color w:val="000000"/>
        </w:rPr>
        <w:t xml:space="preserve"> </w:t>
      </w:r>
      <w:r>
        <w:rPr>
          <w:color w:val="000000"/>
        </w:rPr>
        <w:t>szabályainak</w:t>
      </w:r>
      <w:r>
        <w:rPr>
          <w:rFonts w:eastAsia="Times New Roman" w:cs="Times New Roman"/>
          <w:color w:val="000000"/>
        </w:rPr>
        <w:t xml:space="preserve"> </w:t>
      </w:r>
      <w:r>
        <w:rPr>
          <w:color w:val="000000"/>
        </w:rPr>
        <w:t>megfelelően,</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hivatkozások</w:t>
      </w:r>
      <w:r>
        <w:rPr>
          <w:rFonts w:eastAsia="Times New Roman" w:cs="Times New Roman"/>
          <w:color w:val="000000"/>
        </w:rPr>
        <w:t xml:space="preserve"> </w:t>
      </w:r>
      <w:r>
        <w:rPr>
          <w:color w:val="000000"/>
        </w:rPr>
        <w:t>pontos</w:t>
      </w:r>
      <w:r>
        <w:rPr>
          <w:rFonts w:eastAsia="Times New Roman" w:cs="Times New Roman"/>
          <w:color w:val="000000"/>
        </w:rPr>
        <w:t xml:space="preserve"> </w:t>
      </w:r>
      <w:r>
        <w:rPr>
          <w:color w:val="000000"/>
        </w:rPr>
        <w:t>megjelölésével.</w:t>
      </w:r>
      <w:r>
        <w:rPr>
          <w:rFonts w:eastAsia="Times New Roman" w:cs="Times New Roman"/>
          <w:color w:val="000000"/>
        </w:rPr>
        <w:t xml:space="preserve"> </w:t>
      </w:r>
    </w:p>
    <w:p w14:paraId="2423B231" w14:textId="77777777" w:rsidR="007C5DF4" w:rsidRDefault="007C5DF4">
      <w:pPr>
        <w:pStyle w:val="Nyilatkozat"/>
      </w:pPr>
      <w:r>
        <w:rPr>
          <w:color w:val="000000"/>
        </w:rPr>
        <w:t>Eredményeim</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munkán,</w:t>
      </w:r>
      <w:r>
        <w:rPr>
          <w:rFonts w:eastAsia="Times New Roman" w:cs="Times New Roman"/>
          <w:color w:val="000000"/>
        </w:rPr>
        <w:t xml:space="preserve"> </w:t>
      </w:r>
      <w:r>
        <w:rPr>
          <w:color w:val="000000"/>
        </w:rPr>
        <w:t>számításokon,</w:t>
      </w:r>
      <w:r>
        <w:rPr>
          <w:rFonts w:eastAsia="Times New Roman" w:cs="Times New Roman"/>
          <w:color w:val="000000"/>
        </w:rPr>
        <w:t xml:space="preserve"> </w:t>
      </w:r>
      <w:r>
        <w:rPr>
          <w:color w:val="000000"/>
        </w:rPr>
        <w:t>kutatáson,</w:t>
      </w:r>
      <w:r>
        <w:rPr>
          <w:rFonts w:eastAsia="Times New Roman" w:cs="Times New Roman"/>
          <w:color w:val="000000"/>
        </w:rPr>
        <w:t xml:space="preserve"> </w:t>
      </w:r>
      <w:r>
        <w:rPr>
          <w:color w:val="000000"/>
        </w:rPr>
        <w:t>valós</w:t>
      </w:r>
      <w:r>
        <w:rPr>
          <w:rFonts w:eastAsia="Times New Roman" w:cs="Times New Roman"/>
          <w:color w:val="000000"/>
        </w:rPr>
        <w:t xml:space="preserve"> </w:t>
      </w:r>
      <w:r>
        <w:rPr>
          <w:color w:val="000000"/>
        </w:rPr>
        <w:t>méréseken</w:t>
      </w:r>
      <w:r>
        <w:rPr>
          <w:rFonts w:eastAsia="Times New Roman" w:cs="Times New Roman"/>
          <w:color w:val="000000"/>
        </w:rPr>
        <w:t xml:space="preserve"> </w:t>
      </w:r>
      <w:r>
        <w:rPr>
          <w:color w:val="000000"/>
        </w:rPr>
        <w:t>alapulnak,</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legjobb</w:t>
      </w:r>
      <w:r>
        <w:rPr>
          <w:rFonts w:eastAsia="Times New Roman" w:cs="Times New Roman"/>
          <w:color w:val="000000"/>
        </w:rPr>
        <w:t xml:space="preserve"> </w:t>
      </w:r>
      <w:r>
        <w:rPr>
          <w:color w:val="000000"/>
        </w:rPr>
        <w:t>tudásom</w:t>
      </w:r>
      <w:r>
        <w:rPr>
          <w:rFonts w:eastAsia="Times New Roman" w:cs="Times New Roman"/>
          <w:color w:val="000000"/>
        </w:rPr>
        <w:t xml:space="preserve"> </w:t>
      </w:r>
      <w:r>
        <w:rPr>
          <w:color w:val="000000"/>
        </w:rPr>
        <w:t>szerint</w:t>
      </w:r>
      <w:r>
        <w:rPr>
          <w:rFonts w:eastAsia="Times New Roman" w:cs="Times New Roman"/>
          <w:color w:val="000000"/>
        </w:rPr>
        <w:t xml:space="preserve"> </w:t>
      </w:r>
      <w:r>
        <w:rPr>
          <w:color w:val="000000"/>
        </w:rPr>
        <w:t>hitelesek.</w:t>
      </w:r>
    </w:p>
    <w:p w14:paraId="0877D5F3" w14:textId="77777777" w:rsidR="007C5DF4" w:rsidRDefault="007C5DF4">
      <w:pPr>
        <w:pStyle w:val="Nyilatkozat"/>
      </w:pPr>
    </w:p>
    <w:p w14:paraId="78577E13" w14:textId="77777777" w:rsidR="007C5DF4" w:rsidRDefault="007C5DF4">
      <w:pPr>
        <w:pStyle w:val="Nyilatkozat"/>
        <w:tabs>
          <w:tab w:val="left" w:pos="5100"/>
          <w:tab w:val="left" w:leader="underscore" w:pos="7935"/>
        </w:tabs>
      </w:pPr>
      <w:r>
        <w:t>Győr, [</w:t>
      </w:r>
      <w:r>
        <w:rPr>
          <w:color w:val="800000"/>
          <w:shd w:val="clear" w:color="auto" w:fill="FFFFFF"/>
        </w:rPr>
        <w:t>beadás dátuma</w:t>
      </w:r>
      <w:r>
        <w:t>]</w:t>
      </w:r>
      <w:r>
        <w:tab/>
      </w:r>
      <w:r>
        <w:tab/>
      </w:r>
    </w:p>
    <w:p w14:paraId="4F8CA4F3" w14:textId="77777777" w:rsidR="007C5DF4" w:rsidRDefault="007C5DF4">
      <w:pPr>
        <w:pStyle w:val="Nyilatkozat"/>
        <w:tabs>
          <w:tab w:val="left" w:pos="4245"/>
          <w:tab w:val="left" w:pos="6060"/>
          <w:tab w:val="left" w:pos="7425"/>
        </w:tabs>
      </w:pPr>
      <w:r>
        <w:tab/>
      </w:r>
      <w:r>
        <w:tab/>
        <w:t>hallgató</w:t>
      </w:r>
    </w:p>
    <w:p w14:paraId="61A0D677" w14:textId="77777777" w:rsidR="007C5DF4" w:rsidRDefault="007C5DF4"/>
    <w:p w14:paraId="72508B6A" w14:textId="77777777" w:rsidR="007C5DF4" w:rsidRDefault="007C5DF4"/>
    <w:p w14:paraId="170148D6" w14:textId="6265FA4A" w:rsidR="007C5DF4" w:rsidRDefault="007C5DF4" w:rsidP="007204AA">
      <w:pPr>
        <w:pStyle w:val="Cm"/>
        <w:rPr>
          <w:color w:val="800000"/>
          <w:sz w:val="28"/>
          <w:szCs w:val="28"/>
        </w:rPr>
      </w:pPr>
      <w:r>
        <w:lastRenderedPageBreak/>
        <w:t>Kivonat</w:t>
      </w:r>
    </w:p>
    <w:p w14:paraId="2753FFCD" w14:textId="24AB804E" w:rsidR="007C5DF4" w:rsidRDefault="00CA405E" w:rsidP="00DB309C">
      <w:pPr>
        <w:pStyle w:val="mynormal"/>
      </w:pPr>
      <w:r w:rsidRPr="00CA405E">
        <w:t>Kapcsolási rajz digitalizáló szoftver</w:t>
      </w:r>
    </w:p>
    <w:p w14:paraId="6F1B24ED" w14:textId="312613A1" w:rsidR="007C5DF4" w:rsidRDefault="00CA405E" w:rsidP="00DB309C">
      <w:pPr>
        <w:pStyle w:val="mynormal"/>
      </w:pPr>
      <w:r>
        <w:t xml:space="preserve">A </w:t>
      </w:r>
      <w:r w:rsidR="00D11B62">
        <w:t>szakdolgozat</w:t>
      </w:r>
      <w:r>
        <w:t xml:space="preserve"> célja egy szoftver fejlesztése, amely egy képről </w:t>
      </w:r>
      <w:r w:rsidR="00C43ACD">
        <w:t>fel tud ismerni</w:t>
      </w:r>
      <w:r>
        <w:t>, valamint digitalizálni egy kapcsolási rajzot</w:t>
      </w:r>
      <w:r w:rsidR="00DB7BF3">
        <w:t xml:space="preserve"> úgy, hogy az utána digitálisan szerkeszthető legyen.</w:t>
      </w:r>
      <w:r w:rsidR="00C43ACD">
        <w:t xml:space="preserve"> A program különböző gépi látás módszereket, valamint egy konvolúciós neurális hálózatot használ a</w:t>
      </w:r>
      <w:r w:rsidR="00190873">
        <w:t xml:space="preserve"> rajz</w:t>
      </w:r>
      <w:r w:rsidR="00C43ACD">
        <w:t xml:space="preserve"> felismerés</w:t>
      </w:r>
      <w:r w:rsidR="00190873">
        <w:t>é</w:t>
      </w:r>
      <w:r w:rsidR="00C43ACD">
        <w:t xml:space="preserve">hez. </w:t>
      </w:r>
    </w:p>
    <w:p w14:paraId="34CA64E2" w14:textId="247DCE58" w:rsidR="00403F41" w:rsidRDefault="00403F41" w:rsidP="00DB309C">
      <w:pPr>
        <w:pStyle w:val="mynormal"/>
      </w:pPr>
      <w:r>
        <w:t>A</w:t>
      </w:r>
      <w:r w:rsidR="00D11B62">
        <w:t xml:space="preserve"> dokumentum</w:t>
      </w:r>
      <w:r>
        <w:t xml:space="preserve"> első </w:t>
      </w:r>
      <w:r w:rsidR="00D11B62">
        <w:t xml:space="preserve">felében </w:t>
      </w:r>
      <w:r w:rsidR="00252BA0">
        <w:t xml:space="preserve">beszélek </w:t>
      </w:r>
      <w:r w:rsidR="002024A5">
        <w:t>a</w:t>
      </w:r>
      <w:r>
        <w:t xml:space="preserve"> </w:t>
      </w:r>
      <w:r w:rsidR="002024A5">
        <w:t xml:space="preserve">kapcsolási rajzokról, valamint </w:t>
      </w:r>
      <w:r>
        <w:t>a szoftver elkészítéséhez szükséges</w:t>
      </w:r>
      <w:r w:rsidR="002024A5">
        <w:t xml:space="preserve"> szoftverfejlesztési eszközök</w:t>
      </w:r>
      <w:r w:rsidR="00252BA0">
        <w:t>ről.</w:t>
      </w:r>
      <w:r w:rsidR="008E5482">
        <w:t xml:space="preserve"> </w:t>
      </w:r>
      <w:r w:rsidR="00493FE0">
        <w:t>Minden fejlesztési eszköz leírásában szó lesz arról, hogy hogyan működnek, mire használthatók, valamint arról, hogy miért hasznos ezen szoftver elkészítéséhez.</w:t>
      </w:r>
    </w:p>
    <w:p w14:paraId="06809DE8" w14:textId="35C21A08" w:rsidR="00CA405E" w:rsidRDefault="003E4E11" w:rsidP="00DB309C">
      <w:pPr>
        <w:pStyle w:val="mynormal"/>
      </w:pPr>
      <w:r>
        <w:t>A második felében a program elkészítésének folyamatáról, valamint az egyes részfeladatok megoldásáról lesz szó</w:t>
      </w:r>
      <w:r w:rsidR="001869F3">
        <w:t>, úgymint a bemenetek kezelése, a kép előfeldolgozása, szegmentálása, az elemek felismerése, valamint a kimenet létrehozása.</w:t>
      </w:r>
      <w:r w:rsidR="00994AF7">
        <w:t xml:space="preserve"> A </w:t>
      </w:r>
      <w:r w:rsidR="006B65F1">
        <w:t>legvégén</w:t>
      </w:r>
      <w:r w:rsidR="00994AF7">
        <w:t xml:space="preserve"> a program tesztelésének eredménye van kifejtve.</w:t>
      </w:r>
    </w:p>
    <w:p w14:paraId="3A4C74C2" w14:textId="77777777" w:rsidR="00CA405E" w:rsidRDefault="00CA405E" w:rsidP="00DB309C">
      <w:pPr>
        <w:pStyle w:val="mynormal"/>
      </w:pPr>
    </w:p>
    <w:p w14:paraId="7F6482A5" w14:textId="77777777" w:rsidR="007C5DF4" w:rsidRDefault="007C5DF4" w:rsidP="007204AA">
      <w:pPr>
        <w:pStyle w:val="Cm"/>
        <w:rPr>
          <w:color w:val="800000"/>
          <w:sz w:val="28"/>
          <w:szCs w:val="28"/>
        </w:rPr>
      </w:pPr>
      <w:r w:rsidRPr="00960834">
        <w:lastRenderedPageBreak/>
        <w:t>Abstract</w:t>
      </w:r>
    </w:p>
    <w:p w14:paraId="638497A2" w14:textId="4A83593C" w:rsidR="009E12F9" w:rsidRDefault="009E12F9" w:rsidP="00DB309C">
      <w:pPr>
        <w:pStyle w:val="mynormal"/>
      </w:pPr>
      <w:r>
        <w:t>Circuit diagram digitizer software</w:t>
      </w:r>
    </w:p>
    <w:p w14:paraId="122D2B5F" w14:textId="310192CA" w:rsidR="009E12F9" w:rsidRDefault="009E12F9" w:rsidP="00DB309C">
      <w:pPr>
        <w:pStyle w:val="mynormal"/>
      </w:pPr>
      <w:r>
        <w:t xml:space="preserve">The goal of the dissertation is to develop a software which is able to recognize and digitize a circuit diagram from a picure </w:t>
      </w:r>
      <w:r w:rsidR="00493FE0">
        <w:t>in a way that makes it editable.</w:t>
      </w:r>
      <w:r w:rsidR="00C43ACD">
        <w:t xml:space="preserve"> The</w:t>
      </w:r>
      <w:r w:rsidR="00190873">
        <w:t xml:space="preserve"> program uses different computer vision methods and a convolutional neural network to recognize the circuit.</w:t>
      </w:r>
    </w:p>
    <w:p w14:paraId="64C8BD2B" w14:textId="2D69D299" w:rsidR="00493FE0" w:rsidRDefault="00493FE0" w:rsidP="00DB309C">
      <w:pPr>
        <w:pStyle w:val="mynormal"/>
      </w:pPr>
      <w:r>
        <w:t xml:space="preserve">In the first half of the document I talk generally about circuit diagrams and the development tools required to make the software. In every section about the development tools it will be discussed </w:t>
      </w:r>
      <w:r w:rsidR="00477D1F">
        <w:t>that how they work, what they can be used for and why are they useful for the making of this project</w:t>
      </w:r>
      <w:r>
        <w:t>.</w:t>
      </w:r>
    </w:p>
    <w:p w14:paraId="319F0320" w14:textId="1B2552CD" w:rsidR="002F14DE" w:rsidRDefault="00C46E90" w:rsidP="006951CA">
      <w:pPr>
        <w:pStyle w:val="mynormal"/>
      </w:pPr>
      <w:r>
        <w:t>In the second half I write about the process of making the software and how I solved the subprocesses</w:t>
      </w:r>
      <w:r w:rsidR="00201DC1">
        <w:t xml:space="preserve"> like the input, preprocessing the image, segmentation, recognizing the elements and </w:t>
      </w:r>
      <w:r w:rsidR="00F63A6F">
        <w:t xml:space="preserve">creating </w:t>
      </w:r>
      <w:r w:rsidR="00201DC1">
        <w:t>the output.</w:t>
      </w:r>
      <w:r w:rsidR="006B65F1">
        <w:t xml:space="preserve"> At the very end the results of the tests about the program are explained.</w:t>
      </w:r>
    </w:p>
    <w:p w14:paraId="01E65546" w14:textId="77777777" w:rsidR="006E5982" w:rsidRDefault="006E5982" w:rsidP="006951CA">
      <w:pPr>
        <w:pStyle w:val="mynormal"/>
      </w:pPr>
    </w:p>
    <w:p w14:paraId="03A1ED39" w14:textId="77777777" w:rsidR="007C5DF4" w:rsidRDefault="007C5DF4" w:rsidP="007204AA">
      <w:pPr>
        <w:pStyle w:val="Cm"/>
      </w:pPr>
      <w:r w:rsidRPr="00960834">
        <w:lastRenderedPageBreak/>
        <w:t>Tartalomjegyzék</w:t>
      </w:r>
    </w:p>
    <w:sdt>
      <w:sdtPr>
        <w:rPr>
          <w:rFonts w:cs="Lohit Hindi"/>
          <w:szCs w:val="24"/>
        </w:rPr>
        <w:id w:val="-48072682"/>
        <w:docPartObj>
          <w:docPartGallery w:val="Table of Contents"/>
          <w:docPartUnique/>
        </w:docPartObj>
      </w:sdtPr>
      <w:sdtEndPr>
        <w:rPr>
          <w:b/>
          <w:bCs/>
        </w:rPr>
      </w:sdtEndPr>
      <w:sdtContent>
        <w:p w14:paraId="204654C5" w14:textId="7E9A692C" w:rsidR="00827D99" w:rsidRDefault="00960834">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r>
            <w:fldChar w:fldCharType="begin"/>
          </w:r>
          <w:r>
            <w:instrText xml:space="preserve"> TOC \o "1-3" \h \z \u </w:instrText>
          </w:r>
          <w:r>
            <w:fldChar w:fldCharType="separate"/>
          </w:r>
          <w:hyperlink w:anchor="_Toc88390113" w:history="1">
            <w:r w:rsidR="00827D99" w:rsidRPr="00EE1F30">
              <w:rPr>
                <w:rStyle w:val="Hiperhivatkozs"/>
                <w:noProof/>
              </w:rPr>
              <w:t>1</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Bevezetés</w:t>
            </w:r>
            <w:r w:rsidR="00827D99">
              <w:rPr>
                <w:noProof/>
                <w:webHidden/>
              </w:rPr>
              <w:tab/>
            </w:r>
            <w:r w:rsidR="00827D99">
              <w:rPr>
                <w:noProof/>
                <w:webHidden/>
              </w:rPr>
              <w:fldChar w:fldCharType="begin"/>
            </w:r>
            <w:r w:rsidR="00827D99">
              <w:rPr>
                <w:noProof/>
                <w:webHidden/>
              </w:rPr>
              <w:instrText xml:space="preserve"> PAGEREF _Toc88390113 \h </w:instrText>
            </w:r>
            <w:r w:rsidR="00827D99">
              <w:rPr>
                <w:noProof/>
                <w:webHidden/>
              </w:rPr>
            </w:r>
            <w:r w:rsidR="00827D99">
              <w:rPr>
                <w:noProof/>
                <w:webHidden/>
              </w:rPr>
              <w:fldChar w:fldCharType="separate"/>
            </w:r>
            <w:r w:rsidR="001D2579">
              <w:rPr>
                <w:noProof/>
                <w:webHidden/>
              </w:rPr>
              <w:t>1</w:t>
            </w:r>
            <w:r w:rsidR="00827D99">
              <w:rPr>
                <w:noProof/>
                <w:webHidden/>
              </w:rPr>
              <w:fldChar w:fldCharType="end"/>
            </w:r>
          </w:hyperlink>
        </w:p>
        <w:p w14:paraId="452EBC25" w14:textId="0F51EC0F" w:rsidR="00827D99" w:rsidRDefault="00193791">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8390114" w:history="1">
            <w:r w:rsidR="00827D99" w:rsidRPr="00EE1F30">
              <w:rPr>
                <w:rStyle w:val="Hiperhivatkozs"/>
                <w:noProof/>
              </w:rPr>
              <w:t>2</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Elméleti háttér</w:t>
            </w:r>
            <w:r w:rsidR="00827D99">
              <w:rPr>
                <w:noProof/>
                <w:webHidden/>
              </w:rPr>
              <w:tab/>
            </w:r>
            <w:r w:rsidR="00827D99">
              <w:rPr>
                <w:noProof/>
                <w:webHidden/>
              </w:rPr>
              <w:fldChar w:fldCharType="begin"/>
            </w:r>
            <w:r w:rsidR="00827D99">
              <w:rPr>
                <w:noProof/>
                <w:webHidden/>
              </w:rPr>
              <w:instrText xml:space="preserve"> PAGEREF _Toc88390114 \h </w:instrText>
            </w:r>
            <w:r w:rsidR="00827D99">
              <w:rPr>
                <w:noProof/>
                <w:webHidden/>
              </w:rPr>
            </w:r>
            <w:r w:rsidR="00827D99">
              <w:rPr>
                <w:noProof/>
                <w:webHidden/>
              </w:rPr>
              <w:fldChar w:fldCharType="separate"/>
            </w:r>
            <w:r w:rsidR="001D2579">
              <w:rPr>
                <w:noProof/>
                <w:webHidden/>
              </w:rPr>
              <w:t>2</w:t>
            </w:r>
            <w:r w:rsidR="00827D99">
              <w:rPr>
                <w:noProof/>
                <w:webHidden/>
              </w:rPr>
              <w:fldChar w:fldCharType="end"/>
            </w:r>
          </w:hyperlink>
        </w:p>
        <w:p w14:paraId="2CF4A239" w14:textId="40D30C58" w:rsidR="00827D99" w:rsidRDefault="00193791">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390115" w:history="1">
            <w:r w:rsidR="00827D99" w:rsidRPr="00EE1F30">
              <w:rPr>
                <w:rStyle w:val="Hiperhivatkozs"/>
                <w:noProof/>
              </w:rPr>
              <w:t>2.1</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Kapcsolási rajzok</w:t>
            </w:r>
            <w:r w:rsidR="00827D99">
              <w:rPr>
                <w:noProof/>
                <w:webHidden/>
              </w:rPr>
              <w:tab/>
            </w:r>
            <w:r w:rsidR="00827D99">
              <w:rPr>
                <w:noProof/>
                <w:webHidden/>
              </w:rPr>
              <w:fldChar w:fldCharType="begin"/>
            </w:r>
            <w:r w:rsidR="00827D99">
              <w:rPr>
                <w:noProof/>
                <w:webHidden/>
              </w:rPr>
              <w:instrText xml:space="preserve"> PAGEREF _Toc88390115 \h </w:instrText>
            </w:r>
            <w:r w:rsidR="00827D99">
              <w:rPr>
                <w:noProof/>
                <w:webHidden/>
              </w:rPr>
            </w:r>
            <w:r w:rsidR="00827D99">
              <w:rPr>
                <w:noProof/>
                <w:webHidden/>
              </w:rPr>
              <w:fldChar w:fldCharType="separate"/>
            </w:r>
            <w:r w:rsidR="001D2579">
              <w:rPr>
                <w:noProof/>
                <w:webHidden/>
              </w:rPr>
              <w:t>2</w:t>
            </w:r>
            <w:r w:rsidR="00827D99">
              <w:rPr>
                <w:noProof/>
                <w:webHidden/>
              </w:rPr>
              <w:fldChar w:fldCharType="end"/>
            </w:r>
          </w:hyperlink>
        </w:p>
        <w:p w14:paraId="400022D3" w14:textId="79DDEF80" w:rsidR="00827D99" w:rsidRDefault="00193791">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390116" w:history="1">
            <w:r w:rsidR="00827D99" w:rsidRPr="00EE1F30">
              <w:rPr>
                <w:rStyle w:val="Hiperhivatkozs"/>
                <w:noProof/>
              </w:rPr>
              <w:t>2.2</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A probléma bemutatása</w:t>
            </w:r>
            <w:r w:rsidR="00827D99">
              <w:rPr>
                <w:noProof/>
                <w:webHidden/>
              </w:rPr>
              <w:tab/>
            </w:r>
            <w:r w:rsidR="00827D99">
              <w:rPr>
                <w:noProof/>
                <w:webHidden/>
              </w:rPr>
              <w:fldChar w:fldCharType="begin"/>
            </w:r>
            <w:r w:rsidR="00827D99">
              <w:rPr>
                <w:noProof/>
                <w:webHidden/>
              </w:rPr>
              <w:instrText xml:space="preserve"> PAGEREF _Toc88390116 \h </w:instrText>
            </w:r>
            <w:r w:rsidR="00827D99">
              <w:rPr>
                <w:noProof/>
                <w:webHidden/>
              </w:rPr>
            </w:r>
            <w:r w:rsidR="00827D99">
              <w:rPr>
                <w:noProof/>
                <w:webHidden/>
              </w:rPr>
              <w:fldChar w:fldCharType="separate"/>
            </w:r>
            <w:r w:rsidR="001D2579">
              <w:rPr>
                <w:noProof/>
                <w:webHidden/>
              </w:rPr>
              <w:t>3</w:t>
            </w:r>
            <w:r w:rsidR="00827D99">
              <w:rPr>
                <w:noProof/>
                <w:webHidden/>
              </w:rPr>
              <w:fldChar w:fldCharType="end"/>
            </w:r>
          </w:hyperlink>
        </w:p>
        <w:p w14:paraId="6044C261" w14:textId="128354A1" w:rsidR="00827D99" w:rsidRDefault="00193791">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390117" w:history="1">
            <w:r w:rsidR="00827D99" w:rsidRPr="00EE1F30">
              <w:rPr>
                <w:rStyle w:val="Hiperhivatkozs"/>
                <w:noProof/>
              </w:rPr>
              <w:t>2.3</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Képek előfeldolgozása</w:t>
            </w:r>
            <w:r w:rsidR="00827D99">
              <w:rPr>
                <w:noProof/>
                <w:webHidden/>
              </w:rPr>
              <w:tab/>
            </w:r>
            <w:r w:rsidR="00827D99">
              <w:rPr>
                <w:noProof/>
                <w:webHidden/>
              </w:rPr>
              <w:fldChar w:fldCharType="begin"/>
            </w:r>
            <w:r w:rsidR="00827D99">
              <w:rPr>
                <w:noProof/>
                <w:webHidden/>
              </w:rPr>
              <w:instrText xml:space="preserve"> PAGEREF _Toc88390117 \h </w:instrText>
            </w:r>
            <w:r w:rsidR="00827D99">
              <w:rPr>
                <w:noProof/>
                <w:webHidden/>
              </w:rPr>
            </w:r>
            <w:r w:rsidR="00827D99">
              <w:rPr>
                <w:noProof/>
                <w:webHidden/>
              </w:rPr>
              <w:fldChar w:fldCharType="separate"/>
            </w:r>
            <w:r w:rsidR="001D2579">
              <w:rPr>
                <w:noProof/>
                <w:webHidden/>
              </w:rPr>
              <w:t>4</w:t>
            </w:r>
            <w:r w:rsidR="00827D99">
              <w:rPr>
                <w:noProof/>
                <w:webHidden/>
              </w:rPr>
              <w:fldChar w:fldCharType="end"/>
            </w:r>
          </w:hyperlink>
        </w:p>
        <w:p w14:paraId="48E1F940" w14:textId="19BA8842" w:rsidR="00827D99" w:rsidRDefault="00193791">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390118" w:history="1">
            <w:r w:rsidR="00827D99" w:rsidRPr="00EE1F30">
              <w:rPr>
                <w:rStyle w:val="Hiperhivatkozs"/>
                <w:noProof/>
              </w:rPr>
              <w:t>2.3.1</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Thresholding</w:t>
            </w:r>
            <w:r w:rsidR="00827D99">
              <w:rPr>
                <w:noProof/>
                <w:webHidden/>
              </w:rPr>
              <w:tab/>
            </w:r>
            <w:r w:rsidR="00827D99">
              <w:rPr>
                <w:noProof/>
                <w:webHidden/>
              </w:rPr>
              <w:fldChar w:fldCharType="begin"/>
            </w:r>
            <w:r w:rsidR="00827D99">
              <w:rPr>
                <w:noProof/>
                <w:webHidden/>
              </w:rPr>
              <w:instrText xml:space="preserve"> PAGEREF _Toc88390118 \h </w:instrText>
            </w:r>
            <w:r w:rsidR="00827D99">
              <w:rPr>
                <w:noProof/>
                <w:webHidden/>
              </w:rPr>
            </w:r>
            <w:r w:rsidR="00827D99">
              <w:rPr>
                <w:noProof/>
                <w:webHidden/>
              </w:rPr>
              <w:fldChar w:fldCharType="separate"/>
            </w:r>
            <w:r w:rsidR="001D2579">
              <w:rPr>
                <w:noProof/>
                <w:webHidden/>
              </w:rPr>
              <w:t>4</w:t>
            </w:r>
            <w:r w:rsidR="00827D99">
              <w:rPr>
                <w:noProof/>
                <w:webHidden/>
              </w:rPr>
              <w:fldChar w:fldCharType="end"/>
            </w:r>
          </w:hyperlink>
        </w:p>
        <w:p w14:paraId="2023E950" w14:textId="2FDEA833" w:rsidR="00827D99" w:rsidRDefault="00193791">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390119" w:history="1">
            <w:r w:rsidR="00827D99" w:rsidRPr="00EE1F30">
              <w:rPr>
                <w:rStyle w:val="Hiperhivatkozs"/>
                <w:noProof/>
              </w:rPr>
              <w:t>2.3.2</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Morfológiai transzformációk</w:t>
            </w:r>
            <w:r w:rsidR="00827D99">
              <w:rPr>
                <w:noProof/>
                <w:webHidden/>
              </w:rPr>
              <w:tab/>
            </w:r>
            <w:r w:rsidR="00827D99">
              <w:rPr>
                <w:noProof/>
                <w:webHidden/>
              </w:rPr>
              <w:fldChar w:fldCharType="begin"/>
            </w:r>
            <w:r w:rsidR="00827D99">
              <w:rPr>
                <w:noProof/>
                <w:webHidden/>
              </w:rPr>
              <w:instrText xml:space="preserve"> PAGEREF _Toc88390119 \h </w:instrText>
            </w:r>
            <w:r w:rsidR="00827D99">
              <w:rPr>
                <w:noProof/>
                <w:webHidden/>
              </w:rPr>
            </w:r>
            <w:r w:rsidR="00827D99">
              <w:rPr>
                <w:noProof/>
                <w:webHidden/>
              </w:rPr>
              <w:fldChar w:fldCharType="separate"/>
            </w:r>
            <w:r w:rsidR="001D2579">
              <w:rPr>
                <w:noProof/>
                <w:webHidden/>
              </w:rPr>
              <w:t>6</w:t>
            </w:r>
            <w:r w:rsidR="00827D99">
              <w:rPr>
                <w:noProof/>
                <w:webHidden/>
              </w:rPr>
              <w:fldChar w:fldCharType="end"/>
            </w:r>
          </w:hyperlink>
        </w:p>
        <w:p w14:paraId="1CBA6C78" w14:textId="4B3D3FC7" w:rsidR="00827D99" w:rsidRDefault="00193791">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390120" w:history="1">
            <w:r w:rsidR="00827D99" w:rsidRPr="00EE1F30">
              <w:rPr>
                <w:rStyle w:val="Hiperhivatkozs"/>
                <w:noProof/>
              </w:rPr>
              <w:t>2.3.3</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Átméretezés</w:t>
            </w:r>
            <w:r w:rsidR="00827D99">
              <w:rPr>
                <w:noProof/>
                <w:webHidden/>
              </w:rPr>
              <w:tab/>
            </w:r>
            <w:r w:rsidR="00827D99">
              <w:rPr>
                <w:noProof/>
                <w:webHidden/>
              </w:rPr>
              <w:fldChar w:fldCharType="begin"/>
            </w:r>
            <w:r w:rsidR="00827D99">
              <w:rPr>
                <w:noProof/>
                <w:webHidden/>
              </w:rPr>
              <w:instrText xml:space="preserve"> PAGEREF _Toc88390120 \h </w:instrText>
            </w:r>
            <w:r w:rsidR="00827D99">
              <w:rPr>
                <w:noProof/>
                <w:webHidden/>
              </w:rPr>
            </w:r>
            <w:r w:rsidR="00827D99">
              <w:rPr>
                <w:noProof/>
                <w:webHidden/>
              </w:rPr>
              <w:fldChar w:fldCharType="separate"/>
            </w:r>
            <w:r w:rsidR="001D2579">
              <w:rPr>
                <w:noProof/>
                <w:webHidden/>
              </w:rPr>
              <w:t>8</w:t>
            </w:r>
            <w:r w:rsidR="00827D99">
              <w:rPr>
                <w:noProof/>
                <w:webHidden/>
              </w:rPr>
              <w:fldChar w:fldCharType="end"/>
            </w:r>
          </w:hyperlink>
        </w:p>
        <w:p w14:paraId="36DFF93B" w14:textId="1C322BD3" w:rsidR="00827D99" w:rsidRDefault="00193791">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390121" w:history="1">
            <w:r w:rsidR="00827D99" w:rsidRPr="00EE1F30">
              <w:rPr>
                <w:rStyle w:val="Hiperhivatkozs"/>
                <w:noProof/>
              </w:rPr>
              <w:t>2.3.4</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Forgatás</w:t>
            </w:r>
            <w:r w:rsidR="00827D99">
              <w:rPr>
                <w:noProof/>
                <w:webHidden/>
              </w:rPr>
              <w:tab/>
            </w:r>
            <w:r w:rsidR="00827D99">
              <w:rPr>
                <w:noProof/>
                <w:webHidden/>
              </w:rPr>
              <w:fldChar w:fldCharType="begin"/>
            </w:r>
            <w:r w:rsidR="00827D99">
              <w:rPr>
                <w:noProof/>
                <w:webHidden/>
              </w:rPr>
              <w:instrText xml:space="preserve"> PAGEREF _Toc88390121 \h </w:instrText>
            </w:r>
            <w:r w:rsidR="00827D99">
              <w:rPr>
                <w:noProof/>
                <w:webHidden/>
              </w:rPr>
            </w:r>
            <w:r w:rsidR="00827D99">
              <w:rPr>
                <w:noProof/>
                <w:webHidden/>
              </w:rPr>
              <w:fldChar w:fldCharType="separate"/>
            </w:r>
            <w:r w:rsidR="001D2579">
              <w:rPr>
                <w:noProof/>
                <w:webHidden/>
              </w:rPr>
              <w:t>8</w:t>
            </w:r>
            <w:r w:rsidR="00827D99">
              <w:rPr>
                <w:noProof/>
                <w:webHidden/>
              </w:rPr>
              <w:fldChar w:fldCharType="end"/>
            </w:r>
          </w:hyperlink>
        </w:p>
        <w:p w14:paraId="49692AC5" w14:textId="5482423B" w:rsidR="00827D99" w:rsidRDefault="00193791">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390122" w:history="1">
            <w:r w:rsidR="00827D99" w:rsidRPr="00EE1F30">
              <w:rPr>
                <w:rStyle w:val="Hiperhivatkozs"/>
                <w:noProof/>
              </w:rPr>
              <w:t>2.3.5</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Perspektíva transzformáció</w:t>
            </w:r>
            <w:r w:rsidR="00827D99">
              <w:rPr>
                <w:noProof/>
                <w:webHidden/>
              </w:rPr>
              <w:tab/>
            </w:r>
            <w:r w:rsidR="00827D99">
              <w:rPr>
                <w:noProof/>
                <w:webHidden/>
              </w:rPr>
              <w:fldChar w:fldCharType="begin"/>
            </w:r>
            <w:r w:rsidR="00827D99">
              <w:rPr>
                <w:noProof/>
                <w:webHidden/>
              </w:rPr>
              <w:instrText xml:space="preserve"> PAGEREF _Toc88390122 \h </w:instrText>
            </w:r>
            <w:r w:rsidR="00827D99">
              <w:rPr>
                <w:noProof/>
                <w:webHidden/>
              </w:rPr>
            </w:r>
            <w:r w:rsidR="00827D99">
              <w:rPr>
                <w:noProof/>
                <w:webHidden/>
              </w:rPr>
              <w:fldChar w:fldCharType="separate"/>
            </w:r>
            <w:r w:rsidR="001D2579">
              <w:rPr>
                <w:noProof/>
                <w:webHidden/>
              </w:rPr>
              <w:t>9</w:t>
            </w:r>
            <w:r w:rsidR="00827D99">
              <w:rPr>
                <w:noProof/>
                <w:webHidden/>
              </w:rPr>
              <w:fldChar w:fldCharType="end"/>
            </w:r>
          </w:hyperlink>
        </w:p>
        <w:p w14:paraId="629A9557" w14:textId="6FAE3209" w:rsidR="00827D99" w:rsidRDefault="00193791">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390123" w:history="1">
            <w:r w:rsidR="00827D99" w:rsidRPr="00EE1F30">
              <w:rPr>
                <w:rStyle w:val="Hiperhivatkozs"/>
                <w:noProof/>
              </w:rPr>
              <w:t>2.4</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Kontúrkeresés</w:t>
            </w:r>
            <w:r w:rsidR="00827D99">
              <w:rPr>
                <w:noProof/>
                <w:webHidden/>
              </w:rPr>
              <w:tab/>
            </w:r>
            <w:r w:rsidR="00827D99">
              <w:rPr>
                <w:noProof/>
                <w:webHidden/>
              </w:rPr>
              <w:fldChar w:fldCharType="begin"/>
            </w:r>
            <w:r w:rsidR="00827D99">
              <w:rPr>
                <w:noProof/>
                <w:webHidden/>
              </w:rPr>
              <w:instrText xml:space="preserve"> PAGEREF _Toc88390123 \h </w:instrText>
            </w:r>
            <w:r w:rsidR="00827D99">
              <w:rPr>
                <w:noProof/>
                <w:webHidden/>
              </w:rPr>
            </w:r>
            <w:r w:rsidR="00827D99">
              <w:rPr>
                <w:noProof/>
                <w:webHidden/>
              </w:rPr>
              <w:fldChar w:fldCharType="separate"/>
            </w:r>
            <w:r w:rsidR="001D2579">
              <w:rPr>
                <w:noProof/>
                <w:webHidden/>
              </w:rPr>
              <w:t>9</w:t>
            </w:r>
            <w:r w:rsidR="00827D99">
              <w:rPr>
                <w:noProof/>
                <w:webHidden/>
              </w:rPr>
              <w:fldChar w:fldCharType="end"/>
            </w:r>
          </w:hyperlink>
        </w:p>
        <w:p w14:paraId="5F601946" w14:textId="2760401F" w:rsidR="00827D99" w:rsidRDefault="00193791">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390124" w:history="1">
            <w:r w:rsidR="00827D99" w:rsidRPr="00EE1F30">
              <w:rPr>
                <w:rStyle w:val="Hiperhivatkozs"/>
                <w:noProof/>
              </w:rPr>
              <w:t>2.5</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Canny éldetektálás</w:t>
            </w:r>
            <w:r w:rsidR="00827D99">
              <w:rPr>
                <w:noProof/>
                <w:webHidden/>
              </w:rPr>
              <w:tab/>
            </w:r>
            <w:r w:rsidR="00827D99">
              <w:rPr>
                <w:noProof/>
                <w:webHidden/>
              </w:rPr>
              <w:fldChar w:fldCharType="begin"/>
            </w:r>
            <w:r w:rsidR="00827D99">
              <w:rPr>
                <w:noProof/>
                <w:webHidden/>
              </w:rPr>
              <w:instrText xml:space="preserve"> PAGEREF _Toc88390124 \h </w:instrText>
            </w:r>
            <w:r w:rsidR="00827D99">
              <w:rPr>
                <w:noProof/>
                <w:webHidden/>
              </w:rPr>
            </w:r>
            <w:r w:rsidR="00827D99">
              <w:rPr>
                <w:noProof/>
                <w:webHidden/>
              </w:rPr>
              <w:fldChar w:fldCharType="separate"/>
            </w:r>
            <w:r w:rsidR="001D2579">
              <w:rPr>
                <w:noProof/>
                <w:webHidden/>
              </w:rPr>
              <w:t>10</w:t>
            </w:r>
            <w:r w:rsidR="00827D99">
              <w:rPr>
                <w:noProof/>
                <w:webHidden/>
              </w:rPr>
              <w:fldChar w:fldCharType="end"/>
            </w:r>
          </w:hyperlink>
        </w:p>
        <w:p w14:paraId="04B67723" w14:textId="3DC8774A" w:rsidR="00827D99" w:rsidRDefault="00193791">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390125" w:history="1">
            <w:r w:rsidR="00827D99" w:rsidRPr="00EE1F30">
              <w:rPr>
                <w:rStyle w:val="Hiperhivatkozs"/>
                <w:noProof/>
              </w:rPr>
              <w:t>2.6</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Hough transzformáció</w:t>
            </w:r>
            <w:r w:rsidR="00827D99">
              <w:rPr>
                <w:noProof/>
                <w:webHidden/>
              </w:rPr>
              <w:tab/>
            </w:r>
            <w:r w:rsidR="00827D99">
              <w:rPr>
                <w:noProof/>
                <w:webHidden/>
              </w:rPr>
              <w:fldChar w:fldCharType="begin"/>
            </w:r>
            <w:r w:rsidR="00827D99">
              <w:rPr>
                <w:noProof/>
                <w:webHidden/>
              </w:rPr>
              <w:instrText xml:space="preserve"> PAGEREF _Toc88390125 \h </w:instrText>
            </w:r>
            <w:r w:rsidR="00827D99">
              <w:rPr>
                <w:noProof/>
                <w:webHidden/>
              </w:rPr>
            </w:r>
            <w:r w:rsidR="00827D99">
              <w:rPr>
                <w:noProof/>
                <w:webHidden/>
              </w:rPr>
              <w:fldChar w:fldCharType="separate"/>
            </w:r>
            <w:r w:rsidR="001D2579">
              <w:rPr>
                <w:noProof/>
                <w:webHidden/>
              </w:rPr>
              <w:t>11</w:t>
            </w:r>
            <w:r w:rsidR="00827D99">
              <w:rPr>
                <w:noProof/>
                <w:webHidden/>
              </w:rPr>
              <w:fldChar w:fldCharType="end"/>
            </w:r>
          </w:hyperlink>
        </w:p>
        <w:p w14:paraId="670531FC" w14:textId="4A931733" w:rsidR="00827D99" w:rsidRDefault="00193791">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390126" w:history="1">
            <w:r w:rsidR="00827D99" w:rsidRPr="00EE1F30">
              <w:rPr>
                <w:rStyle w:val="Hiperhivatkozs"/>
                <w:noProof/>
              </w:rPr>
              <w:t>2.7</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Gépi tanulás</w:t>
            </w:r>
            <w:r w:rsidR="00827D99">
              <w:rPr>
                <w:noProof/>
                <w:webHidden/>
              </w:rPr>
              <w:tab/>
            </w:r>
            <w:r w:rsidR="00827D99">
              <w:rPr>
                <w:noProof/>
                <w:webHidden/>
              </w:rPr>
              <w:fldChar w:fldCharType="begin"/>
            </w:r>
            <w:r w:rsidR="00827D99">
              <w:rPr>
                <w:noProof/>
                <w:webHidden/>
              </w:rPr>
              <w:instrText xml:space="preserve"> PAGEREF _Toc88390126 \h </w:instrText>
            </w:r>
            <w:r w:rsidR="00827D99">
              <w:rPr>
                <w:noProof/>
                <w:webHidden/>
              </w:rPr>
            </w:r>
            <w:r w:rsidR="00827D99">
              <w:rPr>
                <w:noProof/>
                <w:webHidden/>
              </w:rPr>
              <w:fldChar w:fldCharType="separate"/>
            </w:r>
            <w:r w:rsidR="001D2579">
              <w:rPr>
                <w:noProof/>
                <w:webHidden/>
              </w:rPr>
              <w:t>14</w:t>
            </w:r>
            <w:r w:rsidR="00827D99">
              <w:rPr>
                <w:noProof/>
                <w:webHidden/>
              </w:rPr>
              <w:fldChar w:fldCharType="end"/>
            </w:r>
          </w:hyperlink>
        </w:p>
        <w:p w14:paraId="4D5B7A32" w14:textId="4B065954" w:rsidR="00827D99" w:rsidRDefault="00193791">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390127" w:history="1">
            <w:r w:rsidR="00827D99" w:rsidRPr="00EE1F30">
              <w:rPr>
                <w:rStyle w:val="Hiperhivatkozs"/>
                <w:noProof/>
              </w:rPr>
              <w:t>2.8</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Neurális hálózatok</w:t>
            </w:r>
            <w:r w:rsidR="00827D99">
              <w:rPr>
                <w:noProof/>
                <w:webHidden/>
              </w:rPr>
              <w:tab/>
            </w:r>
            <w:r w:rsidR="00827D99">
              <w:rPr>
                <w:noProof/>
                <w:webHidden/>
              </w:rPr>
              <w:fldChar w:fldCharType="begin"/>
            </w:r>
            <w:r w:rsidR="00827D99">
              <w:rPr>
                <w:noProof/>
                <w:webHidden/>
              </w:rPr>
              <w:instrText xml:space="preserve"> PAGEREF _Toc88390127 \h </w:instrText>
            </w:r>
            <w:r w:rsidR="00827D99">
              <w:rPr>
                <w:noProof/>
                <w:webHidden/>
              </w:rPr>
            </w:r>
            <w:r w:rsidR="00827D99">
              <w:rPr>
                <w:noProof/>
                <w:webHidden/>
              </w:rPr>
              <w:fldChar w:fldCharType="separate"/>
            </w:r>
            <w:r w:rsidR="001D2579">
              <w:rPr>
                <w:noProof/>
                <w:webHidden/>
              </w:rPr>
              <w:t>15</w:t>
            </w:r>
            <w:r w:rsidR="00827D99">
              <w:rPr>
                <w:noProof/>
                <w:webHidden/>
              </w:rPr>
              <w:fldChar w:fldCharType="end"/>
            </w:r>
          </w:hyperlink>
        </w:p>
        <w:p w14:paraId="496BAE59" w14:textId="392A5FE9" w:rsidR="00827D99" w:rsidRDefault="00193791">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390128" w:history="1">
            <w:r w:rsidR="00827D99" w:rsidRPr="00EE1F30">
              <w:rPr>
                <w:rStyle w:val="Hiperhivatkozs"/>
                <w:noProof/>
              </w:rPr>
              <w:t>2.8.1</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Általános bemutatás</w:t>
            </w:r>
            <w:r w:rsidR="00827D99">
              <w:rPr>
                <w:noProof/>
                <w:webHidden/>
              </w:rPr>
              <w:tab/>
            </w:r>
            <w:r w:rsidR="00827D99">
              <w:rPr>
                <w:noProof/>
                <w:webHidden/>
              </w:rPr>
              <w:fldChar w:fldCharType="begin"/>
            </w:r>
            <w:r w:rsidR="00827D99">
              <w:rPr>
                <w:noProof/>
                <w:webHidden/>
              </w:rPr>
              <w:instrText xml:space="preserve"> PAGEREF _Toc88390128 \h </w:instrText>
            </w:r>
            <w:r w:rsidR="00827D99">
              <w:rPr>
                <w:noProof/>
                <w:webHidden/>
              </w:rPr>
            </w:r>
            <w:r w:rsidR="00827D99">
              <w:rPr>
                <w:noProof/>
                <w:webHidden/>
              </w:rPr>
              <w:fldChar w:fldCharType="separate"/>
            </w:r>
            <w:r w:rsidR="001D2579">
              <w:rPr>
                <w:noProof/>
                <w:webHidden/>
              </w:rPr>
              <w:t>15</w:t>
            </w:r>
            <w:r w:rsidR="00827D99">
              <w:rPr>
                <w:noProof/>
                <w:webHidden/>
              </w:rPr>
              <w:fldChar w:fldCharType="end"/>
            </w:r>
          </w:hyperlink>
        </w:p>
        <w:p w14:paraId="430C7289" w14:textId="1EDC4781" w:rsidR="00827D99" w:rsidRDefault="00193791">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390129" w:history="1">
            <w:r w:rsidR="00827D99" w:rsidRPr="00EE1F30">
              <w:rPr>
                <w:rStyle w:val="Hiperhivatkozs"/>
                <w:noProof/>
              </w:rPr>
              <w:t>2.8.2</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Felépítés</w:t>
            </w:r>
            <w:r w:rsidR="00827D99">
              <w:rPr>
                <w:noProof/>
                <w:webHidden/>
              </w:rPr>
              <w:tab/>
            </w:r>
            <w:r w:rsidR="00827D99">
              <w:rPr>
                <w:noProof/>
                <w:webHidden/>
              </w:rPr>
              <w:fldChar w:fldCharType="begin"/>
            </w:r>
            <w:r w:rsidR="00827D99">
              <w:rPr>
                <w:noProof/>
                <w:webHidden/>
              </w:rPr>
              <w:instrText xml:space="preserve"> PAGEREF _Toc88390129 \h </w:instrText>
            </w:r>
            <w:r w:rsidR="00827D99">
              <w:rPr>
                <w:noProof/>
                <w:webHidden/>
              </w:rPr>
            </w:r>
            <w:r w:rsidR="00827D99">
              <w:rPr>
                <w:noProof/>
                <w:webHidden/>
              </w:rPr>
              <w:fldChar w:fldCharType="separate"/>
            </w:r>
            <w:r w:rsidR="001D2579">
              <w:rPr>
                <w:noProof/>
                <w:webHidden/>
              </w:rPr>
              <w:t>15</w:t>
            </w:r>
            <w:r w:rsidR="00827D99">
              <w:rPr>
                <w:noProof/>
                <w:webHidden/>
              </w:rPr>
              <w:fldChar w:fldCharType="end"/>
            </w:r>
          </w:hyperlink>
        </w:p>
        <w:p w14:paraId="4F92C251" w14:textId="0E2E410B" w:rsidR="00827D99" w:rsidRDefault="00193791">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390130" w:history="1">
            <w:r w:rsidR="00827D99" w:rsidRPr="00EE1F30">
              <w:rPr>
                <w:rStyle w:val="Hiperhivatkozs"/>
                <w:noProof/>
              </w:rPr>
              <w:t>2.8.3</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Tanítás és tesztelés</w:t>
            </w:r>
            <w:r w:rsidR="00827D99">
              <w:rPr>
                <w:noProof/>
                <w:webHidden/>
              </w:rPr>
              <w:tab/>
            </w:r>
            <w:r w:rsidR="00827D99">
              <w:rPr>
                <w:noProof/>
                <w:webHidden/>
              </w:rPr>
              <w:fldChar w:fldCharType="begin"/>
            </w:r>
            <w:r w:rsidR="00827D99">
              <w:rPr>
                <w:noProof/>
                <w:webHidden/>
              </w:rPr>
              <w:instrText xml:space="preserve"> PAGEREF _Toc88390130 \h </w:instrText>
            </w:r>
            <w:r w:rsidR="00827D99">
              <w:rPr>
                <w:noProof/>
                <w:webHidden/>
              </w:rPr>
            </w:r>
            <w:r w:rsidR="00827D99">
              <w:rPr>
                <w:noProof/>
                <w:webHidden/>
              </w:rPr>
              <w:fldChar w:fldCharType="separate"/>
            </w:r>
            <w:r w:rsidR="001D2579">
              <w:rPr>
                <w:noProof/>
                <w:webHidden/>
              </w:rPr>
              <w:t>17</w:t>
            </w:r>
            <w:r w:rsidR="00827D99">
              <w:rPr>
                <w:noProof/>
                <w:webHidden/>
              </w:rPr>
              <w:fldChar w:fldCharType="end"/>
            </w:r>
          </w:hyperlink>
        </w:p>
        <w:p w14:paraId="4C358161" w14:textId="5A09D869" w:rsidR="00827D99" w:rsidRDefault="00193791">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390131" w:history="1">
            <w:r w:rsidR="00827D99" w:rsidRPr="00EE1F30">
              <w:rPr>
                <w:rStyle w:val="Hiperhivatkozs"/>
                <w:noProof/>
              </w:rPr>
              <w:t>2.9</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Konvolúciós neurális hálózatok</w:t>
            </w:r>
            <w:r w:rsidR="00827D99">
              <w:rPr>
                <w:noProof/>
                <w:webHidden/>
              </w:rPr>
              <w:tab/>
            </w:r>
            <w:r w:rsidR="00827D99">
              <w:rPr>
                <w:noProof/>
                <w:webHidden/>
              </w:rPr>
              <w:fldChar w:fldCharType="begin"/>
            </w:r>
            <w:r w:rsidR="00827D99">
              <w:rPr>
                <w:noProof/>
                <w:webHidden/>
              </w:rPr>
              <w:instrText xml:space="preserve"> PAGEREF _Toc88390131 \h </w:instrText>
            </w:r>
            <w:r w:rsidR="00827D99">
              <w:rPr>
                <w:noProof/>
                <w:webHidden/>
              </w:rPr>
            </w:r>
            <w:r w:rsidR="00827D99">
              <w:rPr>
                <w:noProof/>
                <w:webHidden/>
              </w:rPr>
              <w:fldChar w:fldCharType="separate"/>
            </w:r>
            <w:r w:rsidR="001D2579">
              <w:rPr>
                <w:noProof/>
                <w:webHidden/>
              </w:rPr>
              <w:t>19</w:t>
            </w:r>
            <w:r w:rsidR="00827D99">
              <w:rPr>
                <w:noProof/>
                <w:webHidden/>
              </w:rPr>
              <w:fldChar w:fldCharType="end"/>
            </w:r>
          </w:hyperlink>
        </w:p>
        <w:p w14:paraId="3BB14BEB" w14:textId="5121AB81" w:rsidR="00827D99" w:rsidRDefault="00193791">
          <w:pPr>
            <w:pStyle w:val="TJ2"/>
            <w:tabs>
              <w:tab w:val="left" w:pos="1100"/>
              <w:tab w:val="right" w:leader="dot" w:pos="8777"/>
            </w:tabs>
            <w:rPr>
              <w:rFonts w:asciiTheme="minorHAnsi" w:eastAsiaTheme="minorEastAsia" w:hAnsiTheme="minorHAnsi" w:cstheme="minorBidi"/>
              <w:noProof/>
              <w:color w:val="auto"/>
              <w:kern w:val="0"/>
              <w:sz w:val="22"/>
              <w:szCs w:val="22"/>
              <w:lang w:eastAsia="hu-HU" w:bidi="ar-SA"/>
            </w:rPr>
          </w:pPr>
          <w:hyperlink w:anchor="_Toc88390132" w:history="1">
            <w:r w:rsidR="00827D99" w:rsidRPr="00EE1F30">
              <w:rPr>
                <w:rStyle w:val="Hiperhivatkozs"/>
                <w:noProof/>
              </w:rPr>
              <w:t>2.10</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Hasonló munkák</w:t>
            </w:r>
            <w:r w:rsidR="00827D99">
              <w:rPr>
                <w:noProof/>
                <w:webHidden/>
              </w:rPr>
              <w:tab/>
            </w:r>
            <w:r w:rsidR="00827D99">
              <w:rPr>
                <w:noProof/>
                <w:webHidden/>
              </w:rPr>
              <w:fldChar w:fldCharType="begin"/>
            </w:r>
            <w:r w:rsidR="00827D99">
              <w:rPr>
                <w:noProof/>
                <w:webHidden/>
              </w:rPr>
              <w:instrText xml:space="preserve"> PAGEREF _Toc88390132 \h </w:instrText>
            </w:r>
            <w:r w:rsidR="00827D99">
              <w:rPr>
                <w:noProof/>
                <w:webHidden/>
              </w:rPr>
            </w:r>
            <w:r w:rsidR="00827D99">
              <w:rPr>
                <w:noProof/>
                <w:webHidden/>
              </w:rPr>
              <w:fldChar w:fldCharType="separate"/>
            </w:r>
            <w:r w:rsidR="001D2579">
              <w:rPr>
                <w:noProof/>
                <w:webHidden/>
              </w:rPr>
              <w:t>21</w:t>
            </w:r>
            <w:r w:rsidR="00827D99">
              <w:rPr>
                <w:noProof/>
                <w:webHidden/>
              </w:rPr>
              <w:fldChar w:fldCharType="end"/>
            </w:r>
          </w:hyperlink>
        </w:p>
        <w:p w14:paraId="1BBA3C82" w14:textId="5ED0F5C7" w:rsidR="00827D99" w:rsidRDefault="00193791">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390133" w:history="1">
            <w:r w:rsidR="00827D99" w:rsidRPr="00EE1F30">
              <w:rPr>
                <w:rStyle w:val="Hiperhivatkozs"/>
                <w:noProof/>
              </w:rPr>
              <w:t>2.10.1</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Primitív alakzatokra alapuló felismerés</w:t>
            </w:r>
            <w:r w:rsidR="00827D99">
              <w:rPr>
                <w:noProof/>
                <w:webHidden/>
              </w:rPr>
              <w:tab/>
            </w:r>
            <w:r w:rsidR="00827D99">
              <w:rPr>
                <w:noProof/>
                <w:webHidden/>
              </w:rPr>
              <w:fldChar w:fldCharType="begin"/>
            </w:r>
            <w:r w:rsidR="00827D99">
              <w:rPr>
                <w:noProof/>
                <w:webHidden/>
              </w:rPr>
              <w:instrText xml:space="preserve"> PAGEREF _Toc88390133 \h </w:instrText>
            </w:r>
            <w:r w:rsidR="00827D99">
              <w:rPr>
                <w:noProof/>
                <w:webHidden/>
              </w:rPr>
            </w:r>
            <w:r w:rsidR="00827D99">
              <w:rPr>
                <w:noProof/>
                <w:webHidden/>
              </w:rPr>
              <w:fldChar w:fldCharType="separate"/>
            </w:r>
            <w:r w:rsidR="001D2579">
              <w:rPr>
                <w:noProof/>
                <w:webHidden/>
              </w:rPr>
              <w:t>22</w:t>
            </w:r>
            <w:r w:rsidR="00827D99">
              <w:rPr>
                <w:noProof/>
                <w:webHidden/>
              </w:rPr>
              <w:fldChar w:fldCharType="end"/>
            </w:r>
          </w:hyperlink>
        </w:p>
        <w:p w14:paraId="52AFFB4D" w14:textId="55197456" w:rsidR="00827D99" w:rsidRDefault="00193791">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390134" w:history="1">
            <w:r w:rsidR="00827D99" w:rsidRPr="00EE1F30">
              <w:rPr>
                <w:rStyle w:val="Hiperhivatkozs"/>
                <w:noProof/>
              </w:rPr>
              <w:t>2.10.2</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Hurok alapú felismerés</w:t>
            </w:r>
            <w:r w:rsidR="00827D99">
              <w:rPr>
                <w:noProof/>
                <w:webHidden/>
              </w:rPr>
              <w:tab/>
            </w:r>
            <w:r w:rsidR="00827D99">
              <w:rPr>
                <w:noProof/>
                <w:webHidden/>
              </w:rPr>
              <w:fldChar w:fldCharType="begin"/>
            </w:r>
            <w:r w:rsidR="00827D99">
              <w:rPr>
                <w:noProof/>
                <w:webHidden/>
              </w:rPr>
              <w:instrText xml:space="preserve"> PAGEREF _Toc88390134 \h </w:instrText>
            </w:r>
            <w:r w:rsidR="00827D99">
              <w:rPr>
                <w:noProof/>
                <w:webHidden/>
              </w:rPr>
            </w:r>
            <w:r w:rsidR="00827D99">
              <w:rPr>
                <w:noProof/>
                <w:webHidden/>
              </w:rPr>
              <w:fldChar w:fldCharType="separate"/>
            </w:r>
            <w:r w:rsidR="001D2579">
              <w:rPr>
                <w:noProof/>
                <w:webHidden/>
              </w:rPr>
              <w:t>23</w:t>
            </w:r>
            <w:r w:rsidR="00827D99">
              <w:rPr>
                <w:noProof/>
                <w:webHidden/>
              </w:rPr>
              <w:fldChar w:fldCharType="end"/>
            </w:r>
          </w:hyperlink>
        </w:p>
        <w:p w14:paraId="44489C07" w14:textId="6E4B4676" w:rsidR="00827D99" w:rsidRDefault="00193791">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390135" w:history="1">
            <w:r w:rsidR="00827D99" w:rsidRPr="00EE1F30">
              <w:rPr>
                <w:rStyle w:val="Hiperhivatkozs"/>
                <w:noProof/>
              </w:rPr>
              <w:t>2.10.3</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ANN alapú felismerés</w:t>
            </w:r>
            <w:r w:rsidR="00827D99">
              <w:rPr>
                <w:noProof/>
                <w:webHidden/>
              </w:rPr>
              <w:tab/>
            </w:r>
            <w:r w:rsidR="00827D99">
              <w:rPr>
                <w:noProof/>
                <w:webHidden/>
              </w:rPr>
              <w:fldChar w:fldCharType="begin"/>
            </w:r>
            <w:r w:rsidR="00827D99">
              <w:rPr>
                <w:noProof/>
                <w:webHidden/>
              </w:rPr>
              <w:instrText xml:space="preserve"> PAGEREF _Toc88390135 \h </w:instrText>
            </w:r>
            <w:r w:rsidR="00827D99">
              <w:rPr>
                <w:noProof/>
                <w:webHidden/>
              </w:rPr>
            </w:r>
            <w:r w:rsidR="00827D99">
              <w:rPr>
                <w:noProof/>
                <w:webHidden/>
              </w:rPr>
              <w:fldChar w:fldCharType="separate"/>
            </w:r>
            <w:r w:rsidR="001D2579">
              <w:rPr>
                <w:noProof/>
                <w:webHidden/>
              </w:rPr>
              <w:t>23</w:t>
            </w:r>
            <w:r w:rsidR="00827D99">
              <w:rPr>
                <w:noProof/>
                <w:webHidden/>
              </w:rPr>
              <w:fldChar w:fldCharType="end"/>
            </w:r>
          </w:hyperlink>
        </w:p>
        <w:p w14:paraId="30969754" w14:textId="660E8EB4" w:rsidR="00827D99" w:rsidRDefault="00193791">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390136" w:history="1">
            <w:r w:rsidR="00827D99" w:rsidRPr="00EE1F30">
              <w:rPr>
                <w:rStyle w:val="Hiperhivatkozs"/>
                <w:noProof/>
              </w:rPr>
              <w:t>2.11</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Fejlesztői környezet, programcsomagok</w:t>
            </w:r>
            <w:r w:rsidR="00827D99">
              <w:rPr>
                <w:noProof/>
                <w:webHidden/>
              </w:rPr>
              <w:tab/>
            </w:r>
            <w:r w:rsidR="00827D99">
              <w:rPr>
                <w:noProof/>
                <w:webHidden/>
              </w:rPr>
              <w:fldChar w:fldCharType="begin"/>
            </w:r>
            <w:r w:rsidR="00827D99">
              <w:rPr>
                <w:noProof/>
                <w:webHidden/>
              </w:rPr>
              <w:instrText xml:space="preserve"> PAGEREF _Toc88390136 \h </w:instrText>
            </w:r>
            <w:r w:rsidR="00827D99">
              <w:rPr>
                <w:noProof/>
                <w:webHidden/>
              </w:rPr>
            </w:r>
            <w:r w:rsidR="00827D99">
              <w:rPr>
                <w:noProof/>
                <w:webHidden/>
              </w:rPr>
              <w:fldChar w:fldCharType="separate"/>
            </w:r>
            <w:r w:rsidR="001D2579">
              <w:rPr>
                <w:noProof/>
                <w:webHidden/>
              </w:rPr>
              <w:t>24</w:t>
            </w:r>
            <w:r w:rsidR="00827D99">
              <w:rPr>
                <w:noProof/>
                <w:webHidden/>
              </w:rPr>
              <w:fldChar w:fldCharType="end"/>
            </w:r>
          </w:hyperlink>
        </w:p>
        <w:p w14:paraId="1C3842BE" w14:textId="38CBB870" w:rsidR="00827D99" w:rsidRDefault="00193791">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8390137" w:history="1">
            <w:r w:rsidR="00827D99" w:rsidRPr="00EE1F30">
              <w:rPr>
                <w:rStyle w:val="Hiperhivatkozs"/>
                <w:noProof/>
              </w:rPr>
              <w:t>3</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Megvalósítás</w:t>
            </w:r>
            <w:r w:rsidR="00827D99">
              <w:rPr>
                <w:noProof/>
                <w:webHidden/>
              </w:rPr>
              <w:tab/>
            </w:r>
            <w:r w:rsidR="00827D99">
              <w:rPr>
                <w:noProof/>
                <w:webHidden/>
              </w:rPr>
              <w:fldChar w:fldCharType="begin"/>
            </w:r>
            <w:r w:rsidR="00827D99">
              <w:rPr>
                <w:noProof/>
                <w:webHidden/>
              </w:rPr>
              <w:instrText xml:space="preserve"> PAGEREF _Toc88390137 \h </w:instrText>
            </w:r>
            <w:r w:rsidR="00827D99">
              <w:rPr>
                <w:noProof/>
                <w:webHidden/>
              </w:rPr>
            </w:r>
            <w:r w:rsidR="00827D99">
              <w:rPr>
                <w:noProof/>
                <w:webHidden/>
              </w:rPr>
              <w:fldChar w:fldCharType="separate"/>
            </w:r>
            <w:r w:rsidR="001D2579">
              <w:rPr>
                <w:noProof/>
                <w:webHidden/>
              </w:rPr>
              <w:t>25</w:t>
            </w:r>
            <w:r w:rsidR="00827D99">
              <w:rPr>
                <w:noProof/>
                <w:webHidden/>
              </w:rPr>
              <w:fldChar w:fldCharType="end"/>
            </w:r>
          </w:hyperlink>
        </w:p>
        <w:p w14:paraId="3565229B" w14:textId="1E5565E7" w:rsidR="00827D99" w:rsidRDefault="00193791">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390138" w:history="1">
            <w:r w:rsidR="00827D99" w:rsidRPr="00EE1F30">
              <w:rPr>
                <w:rStyle w:val="Hiperhivatkozs"/>
                <w:noProof/>
              </w:rPr>
              <w:t>3.1</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Program használatának előfeltételei</w:t>
            </w:r>
            <w:r w:rsidR="00827D99">
              <w:rPr>
                <w:noProof/>
                <w:webHidden/>
              </w:rPr>
              <w:tab/>
            </w:r>
            <w:r w:rsidR="00827D99">
              <w:rPr>
                <w:noProof/>
                <w:webHidden/>
              </w:rPr>
              <w:fldChar w:fldCharType="begin"/>
            </w:r>
            <w:r w:rsidR="00827D99">
              <w:rPr>
                <w:noProof/>
                <w:webHidden/>
              </w:rPr>
              <w:instrText xml:space="preserve"> PAGEREF _Toc88390138 \h </w:instrText>
            </w:r>
            <w:r w:rsidR="00827D99">
              <w:rPr>
                <w:noProof/>
                <w:webHidden/>
              </w:rPr>
            </w:r>
            <w:r w:rsidR="00827D99">
              <w:rPr>
                <w:noProof/>
                <w:webHidden/>
              </w:rPr>
              <w:fldChar w:fldCharType="separate"/>
            </w:r>
            <w:r w:rsidR="001D2579">
              <w:rPr>
                <w:noProof/>
                <w:webHidden/>
              </w:rPr>
              <w:t>25</w:t>
            </w:r>
            <w:r w:rsidR="00827D99">
              <w:rPr>
                <w:noProof/>
                <w:webHidden/>
              </w:rPr>
              <w:fldChar w:fldCharType="end"/>
            </w:r>
          </w:hyperlink>
        </w:p>
        <w:p w14:paraId="03ED54E7" w14:textId="3C090AAB" w:rsidR="00827D99" w:rsidRDefault="00193791">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390139" w:history="1">
            <w:r w:rsidR="00827D99" w:rsidRPr="00EE1F30">
              <w:rPr>
                <w:rStyle w:val="Hiperhivatkozs"/>
                <w:noProof/>
              </w:rPr>
              <w:t>3.2</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Segédosztályok, konstansok</w:t>
            </w:r>
            <w:r w:rsidR="00827D99">
              <w:rPr>
                <w:noProof/>
                <w:webHidden/>
              </w:rPr>
              <w:tab/>
            </w:r>
            <w:r w:rsidR="00827D99">
              <w:rPr>
                <w:noProof/>
                <w:webHidden/>
              </w:rPr>
              <w:fldChar w:fldCharType="begin"/>
            </w:r>
            <w:r w:rsidR="00827D99">
              <w:rPr>
                <w:noProof/>
                <w:webHidden/>
              </w:rPr>
              <w:instrText xml:space="preserve"> PAGEREF _Toc88390139 \h </w:instrText>
            </w:r>
            <w:r w:rsidR="00827D99">
              <w:rPr>
                <w:noProof/>
                <w:webHidden/>
              </w:rPr>
            </w:r>
            <w:r w:rsidR="00827D99">
              <w:rPr>
                <w:noProof/>
                <w:webHidden/>
              </w:rPr>
              <w:fldChar w:fldCharType="separate"/>
            </w:r>
            <w:r w:rsidR="001D2579">
              <w:rPr>
                <w:noProof/>
                <w:webHidden/>
              </w:rPr>
              <w:t>26</w:t>
            </w:r>
            <w:r w:rsidR="00827D99">
              <w:rPr>
                <w:noProof/>
                <w:webHidden/>
              </w:rPr>
              <w:fldChar w:fldCharType="end"/>
            </w:r>
          </w:hyperlink>
        </w:p>
        <w:p w14:paraId="42DEC50F" w14:textId="7590A789" w:rsidR="00827D99" w:rsidRDefault="00193791">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390140" w:history="1">
            <w:r w:rsidR="00827D99" w:rsidRPr="00EE1F30">
              <w:rPr>
                <w:rStyle w:val="Hiperhivatkozs"/>
                <w:noProof/>
              </w:rPr>
              <w:t>3.3</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Bemenet és előfeldolgozás</w:t>
            </w:r>
            <w:r w:rsidR="00827D99">
              <w:rPr>
                <w:noProof/>
                <w:webHidden/>
              </w:rPr>
              <w:tab/>
            </w:r>
            <w:r w:rsidR="00827D99">
              <w:rPr>
                <w:noProof/>
                <w:webHidden/>
              </w:rPr>
              <w:fldChar w:fldCharType="begin"/>
            </w:r>
            <w:r w:rsidR="00827D99">
              <w:rPr>
                <w:noProof/>
                <w:webHidden/>
              </w:rPr>
              <w:instrText xml:space="preserve"> PAGEREF _Toc88390140 \h </w:instrText>
            </w:r>
            <w:r w:rsidR="00827D99">
              <w:rPr>
                <w:noProof/>
                <w:webHidden/>
              </w:rPr>
            </w:r>
            <w:r w:rsidR="00827D99">
              <w:rPr>
                <w:noProof/>
                <w:webHidden/>
              </w:rPr>
              <w:fldChar w:fldCharType="separate"/>
            </w:r>
            <w:r w:rsidR="001D2579">
              <w:rPr>
                <w:noProof/>
                <w:webHidden/>
              </w:rPr>
              <w:t>28</w:t>
            </w:r>
            <w:r w:rsidR="00827D99">
              <w:rPr>
                <w:noProof/>
                <w:webHidden/>
              </w:rPr>
              <w:fldChar w:fldCharType="end"/>
            </w:r>
          </w:hyperlink>
        </w:p>
        <w:p w14:paraId="773AB18E" w14:textId="1F3D7AC3" w:rsidR="00827D99" w:rsidRDefault="00193791">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390141" w:history="1">
            <w:r w:rsidR="00827D99" w:rsidRPr="00EE1F30">
              <w:rPr>
                <w:rStyle w:val="Hiperhivatkozs"/>
                <w:noProof/>
              </w:rPr>
              <w:t>3.3.1</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Kép beolvasása, egyszerűsítése</w:t>
            </w:r>
            <w:r w:rsidR="00827D99">
              <w:rPr>
                <w:noProof/>
                <w:webHidden/>
              </w:rPr>
              <w:tab/>
            </w:r>
            <w:r w:rsidR="00827D99">
              <w:rPr>
                <w:noProof/>
                <w:webHidden/>
              </w:rPr>
              <w:fldChar w:fldCharType="begin"/>
            </w:r>
            <w:r w:rsidR="00827D99">
              <w:rPr>
                <w:noProof/>
                <w:webHidden/>
              </w:rPr>
              <w:instrText xml:space="preserve"> PAGEREF _Toc88390141 \h </w:instrText>
            </w:r>
            <w:r w:rsidR="00827D99">
              <w:rPr>
                <w:noProof/>
                <w:webHidden/>
              </w:rPr>
            </w:r>
            <w:r w:rsidR="00827D99">
              <w:rPr>
                <w:noProof/>
                <w:webHidden/>
              </w:rPr>
              <w:fldChar w:fldCharType="separate"/>
            </w:r>
            <w:r w:rsidR="001D2579">
              <w:rPr>
                <w:noProof/>
                <w:webHidden/>
              </w:rPr>
              <w:t>28</w:t>
            </w:r>
            <w:r w:rsidR="00827D99">
              <w:rPr>
                <w:noProof/>
                <w:webHidden/>
              </w:rPr>
              <w:fldChar w:fldCharType="end"/>
            </w:r>
          </w:hyperlink>
        </w:p>
        <w:p w14:paraId="21BA7E03" w14:textId="2789635C" w:rsidR="00827D99" w:rsidRDefault="00193791">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390142" w:history="1">
            <w:r w:rsidR="00827D99" w:rsidRPr="00EE1F30">
              <w:rPr>
                <w:rStyle w:val="Hiperhivatkozs"/>
                <w:noProof/>
              </w:rPr>
              <w:t>3.3.2</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Kép transzformációi</w:t>
            </w:r>
            <w:r w:rsidR="00827D99">
              <w:rPr>
                <w:noProof/>
                <w:webHidden/>
              </w:rPr>
              <w:tab/>
            </w:r>
            <w:r w:rsidR="00827D99">
              <w:rPr>
                <w:noProof/>
                <w:webHidden/>
              </w:rPr>
              <w:fldChar w:fldCharType="begin"/>
            </w:r>
            <w:r w:rsidR="00827D99">
              <w:rPr>
                <w:noProof/>
                <w:webHidden/>
              </w:rPr>
              <w:instrText xml:space="preserve"> PAGEREF _Toc88390142 \h </w:instrText>
            </w:r>
            <w:r w:rsidR="00827D99">
              <w:rPr>
                <w:noProof/>
                <w:webHidden/>
              </w:rPr>
            </w:r>
            <w:r w:rsidR="00827D99">
              <w:rPr>
                <w:noProof/>
                <w:webHidden/>
              </w:rPr>
              <w:fldChar w:fldCharType="separate"/>
            </w:r>
            <w:r w:rsidR="001D2579">
              <w:rPr>
                <w:noProof/>
                <w:webHidden/>
              </w:rPr>
              <w:t>31</w:t>
            </w:r>
            <w:r w:rsidR="00827D99">
              <w:rPr>
                <w:noProof/>
                <w:webHidden/>
              </w:rPr>
              <w:fldChar w:fldCharType="end"/>
            </w:r>
          </w:hyperlink>
        </w:p>
        <w:p w14:paraId="0A810273" w14:textId="3C22C293" w:rsidR="00827D99" w:rsidRDefault="00193791">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390143" w:history="1">
            <w:r w:rsidR="00827D99" w:rsidRPr="00EE1F30">
              <w:rPr>
                <w:rStyle w:val="Hiperhivatkozs"/>
                <w:noProof/>
              </w:rPr>
              <w:t>3.4</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Komponensek és összeköttetések helyének beazonosítása</w:t>
            </w:r>
            <w:r w:rsidR="00827D99">
              <w:rPr>
                <w:noProof/>
                <w:webHidden/>
              </w:rPr>
              <w:tab/>
            </w:r>
            <w:r w:rsidR="00827D99">
              <w:rPr>
                <w:noProof/>
                <w:webHidden/>
              </w:rPr>
              <w:fldChar w:fldCharType="begin"/>
            </w:r>
            <w:r w:rsidR="00827D99">
              <w:rPr>
                <w:noProof/>
                <w:webHidden/>
              </w:rPr>
              <w:instrText xml:space="preserve"> PAGEREF _Toc88390143 \h </w:instrText>
            </w:r>
            <w:r w:rsidR="00827D99">
              <w:rPr>
                <w:noProof/>
                <w:webHidden/>
              </w:rPr>
            </w:r>
            <w:r w:rsidR="00827D99">
              <w:rPr>
                <w:noProof/>
                <w:webHidden/>
              </w:rPr>
              <w:fldChar w:fldCharType="separate"/>
            </w:r>
            <w:r w:rsidR="001D2579">
              <w:rPr>
                <w:noProof/>
                <w:webHidden/>
              </w:rPr>
              <w:t>35</w:t>
            </w:r>
            <w:r w:rsidR="00827D99">
              <w:rPr>
                <w:noProof/>
                <w:webHidden/>
              </w:rPr>
              <w:fldChar w:fldCharType="end"/>
            </w:r>
          </w:hyperlink>
        </w:p>
        <w:p w14:paraId="1247A296" w14:textId="4310C6AB" w:rsidR="00827D99" w:rsidRDefault="00193791">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390144" w:history="1">
            <w:r w:rsidR="00827D99" w:rsidRPr="00EE1F30">
              <w:rPr>
                <w:rStyle w:val="Hiperhivatkozs"/>
                <w:noProof/>
              </w:rPr>
              <w:t>3.4.1</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Vonalak felismerése, feldolgozása</w:t>
            </w:r>
            <w:r w:rsidR="00827D99">
              <w:rPr>
                <w:noProof/>
                <w:webHidden/>
              </w:rPr>
              <w:tab/>
            </w:r>
            <w:r w:rsidR="00827D99">
              <w:rPr>
                <w:noProof/>
                <w:webHidden/>
              </w:rPr>
              <w:fldChar w:fldCharType="begin"/>
            </w:r>
            <w:r w:rsidR="00827D99">
              <w:rPr>
                <w:noProof/>
                <w:webHidden/>
              </w:rPr>
              <w:instrText xml:space="preserve"> PAGEREF _Toc88390144 \h </w:instrText>
            </w:r>
            <w:r w:rsidR="00827D99">
              <w:rPr>
                <w:noProof/>
                <w:webHidden/>
              </w:rPr>
            </w:r>
            <w:r w:rsidR="00827D99">
              <w:rPr>
                <w:noProof/>
                <w:webHidden/>
              </w:rPr>
              <w:fldChar w:fldCharType="separate"/>
            </w:r>
            <w:r w:rsidR="001D2579">
              <w:rPr>
                <w:noProof/>
                <w:webHidden/>
              </w:rPr>
              <w:t>35</w:t>
            </w:r>
            <w:r w:rsidR="00827D99">
              <w:rPr>
                <w:noProof/>
                <w:webHidden/>
              </w:rPr>
              <w:fldChar w:fldCharType="end"/>
            </w:r>
          </w:hyperlink>
        </w:p>
        <w:p w14:paraId="61351FCB" w14:textId="73CB6AE8" w:rsidR="00827D99" w:rsidRDefault="00193791">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390145" w:history="1">
            <w:r w:rsidR="00827D99" w:rsidRPr="00EE1F30">
              <w:rPr>
                <w:rStyle w:val="Hiperhivatkozs"/>
                <w:noProof/>
              </w:rPr>
              <w:t>3.4.2</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Komponensek keresése</w:t>
            </w:r>
            <w:r w:rsidR="00827D99">
              <w:rPr>
                <w:noProof/>
                <w:webHidden/>
              </w:rPr>
              <w:tab/>
            </w:r>
            <w:r w:rsidR="00827D99">
              <w:rPr>
                <w:noProof/>
                <w:webHidden/>
              </w:rPr>
              <w:fldChar w:fldCharType="begin"/>
            </w:r>
            <w:r w:rsidR="00827D99">
              <w:rPr>
                <w:noProof/>
                <w:webHidden/>
              </w:rPr>
              <w:instrText xml:space="preserve"> PAGEREF _Toc88390145 \h </w:instrText>
            </w:r>
            <w:r w:rsidR="00827D99">
              <w:rPr>
                <w:noProof/>
                <w:webHidden/>
              </w:rPr>
            </w:r>
            <w:r w:rsidR="00827D99">
              <w:rPr>
                <w:noProof/>
                <w:webHidden/>
              </w:rPr>
              <w:fldChar w:fldCharType="separate"/>
            </w:r>
            <w:r w:rsidR="001D2579">
              <w:rPr>
                <w:noProof/>
                <w:webHidden/>
              </w:rPr>
              <w:t>37</w:t>
            </w:r>
            <w:r w:rsidR="00827D99">
              <w:rPr>
                <w:noProof/>
                <w:webHidden/>
              </w:rPr>
              <w:fldChar w:fldCharType="end"/>
            </w:r>
          </w:hyperlink>
        </w:p>
        <w:p w14:paraId="4E119DA4" w14:textId="3D36FB13" w:rsidR="00827D99" w:rsidRDefault="00193791">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390146" w:history="1">
            <w:r w:rsidR="00827D99" w:rsidRPr="00EE1F30">
              <w:rPr>
                <w:rStyle w:val="Hiperhivatkozs"/>
                <w:noProof/>
              </w:rPr>
              <w:t>3.5</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Komponensek felismerése, CNN</w:t>
            </w:r>
            <w:r w:rsidR="00827D99">
              <w:rPr>
                <w:noProof/>
                <w:webHidden/>
              </w:rPr>
              <w:tab/>
            </w:r>
            <w:r w:rsidR="00827D99">
              <w:rPr>
                <w:noProof/>
                <w:webHidden/>
              </w:rPr>
              <w:fldChar w:fldCharType="begin"/>
            </w:r>
            <w:r w:rsidR="00827D99">
              <w:rPr>
                <w:noProof/>
                <w:webHidden/>
              </w:rPr>
              <w:instrText xml:space="preserve"> PAGEREF _Toc88390146 \h </w:instrText>
            </w:r>
            <w:r w:rsidR="00827D99">
              <w:rPr>
                <w:noProof/>
                <w:webHidden/>
              </w:rPr>
            </w:r>
            <w:r w:rsidR="00827D99">
              <w:rPr>
                <w:noProof/>
                <w:webHidden/>
              </w:rPr>
              <w:fldChar w:fldCharType="separate"/>
            </w:r>
            <w:r w:rsidR="001D2579">
              <w:rPr>
                <w:noProof/>
                <w:webHidden/>
              </w:rPr>
              <w:t>39</w:t>
            </w:r>
            <w:r w:rsidR="00827D99">
              <w:rPr>
                <w:noProof/>
                <w:webHidden/>
              </w:rPr>
              <w:fldChar w:fldCharType="end"/>
            </w:r>
          </w:hyperlink>
        </w:p>
        <w:p w14:paraId="14D96FD4" w14:textId="309229E5" w:rsidR="00827D99" w:rsidRDefault="00193791">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390147" w:history="1">
            <w:r w:rsidR="00827D99" w:rsidRPr="00EE1F30">
              <w:rPr>
                <w:rStyle w:val="Hiperhivatkozs"/>
                <w:noProof/>
              </w:rPr>
              <w:t>3.5.1</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Komponensek feldolgozása</w:t>
            </w:r>
            <w:r w:rsidR="00827D99">
              <w:rPr>
                <w:noProof/>
                <w:webHidden/>
              </w:rPr>
              <w:tab/>
            </w:r>
            <w:r w:rsidR="00827D99">
              <w:rPr>
                <w:noProof/>
                <w:webHidden/>
              </w:rPr>
              <w:fldChar w:fldCharType="begin"/>
            </w:r>
            <w:r w:rsidR="00827D99">
              <w:rPr>
                <w:noProof/>
                <w:webHidden/>
              </w:rPr>
              <w:instrText xml:space="preserve"> PAGEREF _Toc88390147 \h </w:instrText>
            </w:r>
            <w:r w:rsidR="00827D99">
              <w:rPr>
                <w:noProof/>
                <w:webHidden/>
              </w:rPr>
            </w:r>
            <w:r w:rsidR="00827D99">
              <w:rPr>
                <w:noProof/>
                <w:webHidden/>
              </w:rPr>
              <w:fldChar w:fldCharType="separate"/>
            </w:r>
            <w:r w:rsidR="001D2579">
              <w:rPr>
                <w:noProof/>
                <w:webHidden/>
              </w:rPr>
              <w:t>39</w:t>
            </w:r>
            <w:r w:rsidR="00827D99">
              <w:rPr>
                <w:noProof/>
                <w:webHidden/>
              </w:rPr>
              <w:fldChar w:fldCharType="end"/>
            </w:r>
          </w:hyperlink>
        </w:p>
        <w:p w14:paraId="74A3C3EC" w14:textId="1C88CC5E" w:rsidR="00827D99" w:rsidRDefault="00193791">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390148" w:history="1">
            <w:r w:rsidR="00827D99" w:rsidRPr="00EE1F30">
              <w:rPr>
                <w:rStyle w:val="Hiperhivatkozs"/>
                <w:noProof/>
              </w:rPr>
              <w:t>3.5.2</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CNN</w:t>
            </w:r>
            <w:r w:rsidR="00827D99">
              <w:rPr>
                <w:noProof/>
                <w:webHidden/>
              </w:rPr>
              <w:tab/>
            </w:r>
            <w:r w:rsidR="00827D99">
              <w:rPr>
                <w:noProof/>
                <w:webHidden/>
              </w:rPr>
              <w:fldChar w:fldCharType="begin"/>
            </w:r>
            <w:r w:rsidR="00827D99">
              <w:rPr>
                <w:noProof/>
                <w:webHidden/>
              </w:rPr>
              <w:instrText xml:space="preserve"> PAGEREF _Toc88390148 \h </w:instrText>
            </w:r>
            <w:r w:rsidR="00827D99">
              <w:rPr>
                <w:noProof/>
                <w:webHidden/>
              </w:rPr>
            </w:r>
            <w:r w:rsidR="00827D99">
              <w:rPr>
                <w:noProof/>
                <w:webHidden/>
              </w:rPr>
              <w:fldChar w:fldCharType="separate"/>
            </w:r>
            <w:r w:rsidR="001D2579">
              <w:rPr>
                <w:noProof/>
                <w:webHidden/>
              </w:rPr>
              <w:t>40</w:t>
            </w:r>
            <w:r w:rsidR="00827D99">
              <w:rPr>
                <w:noProof/>
                <w:webHidden/>
              </w:rPr>
              <w:fldChar w:fldCharType="end"/>
            </w:r>
          </w:hyperlink>
        </w:p>
        <w:p w14:paraId="49A01F82" w14:textId="0B0CD685" w:rsidR="00827D99" w:rsidRDefault="00193791">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390149" w:history="1">
            <w:r w:rsidR="00827D99" w:rsidRPr="00EE1F30">
              <w:rPr>
                <w:rStyle w:val="Hiperhivatkozs"/>
                <w:noProof/>
              </w:rPr>
              <w:t>3.6</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Összeköttetések azonosítása</w:t>
            </w:r>
            <w:r w:rsidR="00827D99">
              <w:rPr>
                <w:noProof/>
                <w:webHidden/>
              </w:rPr>
              <w:tab/>
            </w:r>
            <w:r w:rsidR="00827D99">
              <w:rPr>
                <w:noProof/>
                <w:webHidden/>
              </w:rPr>
              <w:fldChar w:fldCharType="begin"/>
            </w:r>
            <w:r w:rsidR="00827D99">
              <w:rPr>
                <w:noProof/>
                <w:webHidden/>
              </w:rPr>
              <w:instrText xml:space="preserve"> PAGEREF _Toc88390149 \h </w:instrText>
            </w:r>
            <w:r w:rsidR="00827D99">
              <w:rPr>
                <w:noProof/>
                <w:webHidden/>
              </w:rPr>
            </w:r>
            <w:r w:rsidR="00827D99">
              <w:rPr>
                <w:noProof/>
                <w:webHidden/>
              </w:rPr>
              <w:fldChar w:fldCharType="separate"/>
            </w:r>
            <w:r w:rsidR="001D2579">
              <w:rPr>
                <w:noProof/>
                <w:webHidden/>
              </w:rPr>
              <w:t>42</w:t>
            </w:r>
            <w:r w:rsidR="00827D99">
              <w:rPr>
                <w:noProof/>
                <w:webHidden/>
              </w:rPr>
              <w:fldChar w:fldCharType="end"/>
            </w:r>
          </w:hyperlink>
        </w:p>
        <w:p w14:paraId="1EE591EC" w14:textId="201773BF" w:rsidR="00827D99" w:rsidRDefault="00193791">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390150" w:history="1">
            <w:r w:rsidR="00827D99" w:rsidRPr="00EE1F30">
              <w:rPr>
                <w:rStyle w:val="Hiperhivatkozs"/>
                <w:noProof/>
              </w:rPr>
              <w:t>3.7</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Kimenet generálása</w:t>
            </w:r>
            <w:r w:rsidR="00827D99">
              <w:rPr>
                <w:noProof/>
                <w:webHidden/>
              </w:rPr>
              <w:tab/>
            </w:r>
            <w:r w:rsidR="00827D99">
              <w:rPr>
                <w:noProof/>
                <w:webHidden/>
              </w:rPr>
              <w:fldChar w:fldCharType="begin"/>
            </w:r>
            <w:r w:rsidR="00827D99">
              <w:rPr>
                <w:noProof/>
                <w:webHidden/>
              </w:rPr>
              <w:instrText xml:space="preserve"> PAGEREF _Toc88390150 \h </w:instrText>
            </w:r>
            <w:r w:rsidR="00827D99">
              <w:rPr>
                <w:noProof/>
                <w:webHidden/>
              </w:rPr>
            </w:r>
            <w:r w:rsidR="00827D99">
              <w:rPr>
                <w:noProof/>
                <w:webHidden/>
              </w:rPr>
              <w:fldChar w:fldCharType="separate"/>
            </w:r>
            <w:r w:rsidR="001D2579">
              <w:rPr>
                <w:noProof/>
                <w:webHidden/>
              </w:rPr>
              <w:t>45</w:t>
            </w:r>
            <w:r w:rsidR="00827D99">
              <w:rPr>
                <w:noProof/>
                <w:webHidden/>
              </w:rPr>
              <w:fldChar w:fldCharType="end"/>
            </w:r>
          </w:hyperlink>
        </w:p>
        <w:p w14:paraId="681BE073" w14:textId="6D53666F" w:rsidR="00827D99" w:rsidRDefault="00193791">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8390151" w:history="1">
            <w:r w:rsidR="00827D99" w:rsidRPr="00EE1F30">
              <w:rPr>
                <w:rStyle w:val="Hiperhivatkozs"/>
                <w:noProof/>
              </w:rPr>
              <w:t>4</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Tesztelés</w:t>
            </w:r>
            <w:r w:rsidR="00827D99">
              <w:rPr>
                <w:noProof/>
                <w:webHidden/>
              </w:rPr>
              <w:tab/>
            </w:r>
            <w:r w:rsidR="00827D99">
              <w:rPr>
                <w:noProof/>
                <w:webHidden/>
              </w:rPr>
              <w:fldChar w:fldCharType="begin"/>
            </w:r>
            <w:r w:rsidR="00827D99">
              <w:rPr>
                <w:noProof/>
                <w:webHidden/>
              </w:rPr>
              <w:instrText xml:space="preserve"> PAGEREF _Toc88390151 \h </w:instrText>
            </w:r>
            <w:r w:rsidR="00827D99">
              <w:rPr>
                <w:noProof/>
                <w:webHidden/>
              </w:rPr>
            </w:r>
            <w:r w:rsidR="00827D99">
              <w:rPr>
                <w:noProof/>
                <w:webHidden/>
              </w:rPr>
              <w:fldChar w:fldCharType="separate"/>
            </w:r>
            <w:r w:rsidR="001D2579">
              <w:rPr>
                <w:noProof/>
                <w:webHidden/>
              </w:rPr>
              <w:t>47</w:t>
            </w:r>
            <w:r w:rsidR="00827D99">
              <w:rPr>
                <w:noProof/>
                <w:webHidden/>
              </w:rPr>
              <w:fldChar w:fldCharType="end"/>
            </w:r>
          </w:hyperlink>
        </w:p>
        <w:p w14:paraId="107E9431" w14:textId="5BA354D8" w:rsidR="00827D99" w:rsidRDefault="00193791">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390152" w:history="1">
            <w:r w:rsidR="00827D99" w:rsidRPr="00EE1F30">
              <w:rPr>
                <w:rStyle w:val="Hiperhivatkozs"/>
                <w:noProof/>
              </w:rPr>
              <w:t>4.1</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Módszer</w:t>
            </w:r>
            <w:r w:rsidR="00827D99">
              <w:rPr>
                <w:noProof/>
                <w:webHidden/>
              </w:rPr>
              <w:tab/>
            </w:r>
            <w:r w:rsidR="00827D99">
              <w:rPr>
                <w:noProof/>
                <w:webHidden/>
              </w:rPr>
              <w:fldChar w:fldCharType="begin"/>
            </w:r>
            <w:r w:rsidR="00827D99">
              <w:rPr>
                <w:noProof/>
                <w:webHidden/>
              </w:rPr>
              <w:instrText xml:space="preserve"> PAGEREF _Toc88390152 \h </w:instrText>
            </w:r>
            <w:r w:rsidR="00827D99">
              <w:rPr>
                <w:noProof/>
                <w:webHidden/>
              </w:rPr>
            </w:r>
            <w:r w:rsidR="00827D99">
              <w:rPr>
                <w:noProof/>
                <w:webHidden/>
              </w:rPr>
              <w:fldChar w:fldCharType="separate"/>
            </w:r>
            <w:r w:rsidR="001D2579">
              <w:rPr>
                <w:noProof/>
                <w:webHidden/>
              </w:rPr>
              <w:t>47</w:t>
            </w:r>
            <w:r w:rsidR="00827D99">
              <w:rPr>
                <w:noProof/>
                <w:webHidden/>
              </w:rPr>
              <w:fldChar w:fldCharType="end"/>
            </w:r>
          </w:hyperlink>
        </w:p>
        <w:p w14:paraId="6307CB4E" w14:textId="65F44A69" w:rsidR="00827D99" w:rsidRDefault="00193791">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390153" w:history="1">
            <w:r w:rsidR="00827D99" w:rsidRPr="00EE1F30">
              <w:rPr>
                <w:rStyle w:val="Hiperhivatkozs"/>
                <w:noProof/>
              </w:rPr>
              <w:t>4.2</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Eredmények, levont következtetések</w:t>
            </w:r>
            <w:r w:rsidR="00827D99">
              <w:rPr>
                <w:noProof/>
                <w:webHidden/>
              </w:rPr>
              <w:tab/>
            </w:r>
            <w:r w:rsidR="00827D99">
              <w:rPr>
                <w:noProof/>
                <w:webHidden/>
              </w:rPr>
              <w:fldChar w:fldCharType="begin"/>
            </w:r>
            <w:r w:rsidR="00827D99">
              <w:rPr>
                <w:noProof/>
                <w:webHidden/>
              </w:rPr>
              <w:instrText xml:space="preserve"> PAGEREF _Toc88390153 \h </w:instrText>
            </w:r>
            <w:r w:rsidR="00827D99">
              <w:rPr>
                <w:noProof/>
                <w:webHidden/>
              </w:rPr>
            </w:r>
            <w:r w:rsidR="00827D99">
              <w:rPr>
                <w:noProof/>
                <w:webHidden/>
              </w:rPr>
              <w:fldChar w:fldCharType="separate"/>
            </w:r>
            <w:r w:rsidR="001D2579">
              <w:rPr>
                <w:noProof/>
                <w:webHidden/>
              </w:rPr>
              <w:t>48</w:t>
            </w:r>
            <w:r w:rsidR="00827D99">
              <w:rPr>
                <w:noProof/>
                <w:webHidden/>
              </w:rPr>
              <w:fldChar w:fldCharType="end"/>
            </w:r>
          </w:hyperlink>
        </w:p>
        <w:p w14:paraId="3D0F4F52" w14:textId="5441C0C1" w:rsidR="00827D99" w:rsidRDefault="00193791">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390154" w:history="1">
            <w:r w:rsidR="00827D99" w:rsidRPr="00EE1F30">
              <w:rPr>
                <w:rStyle w:val="Hiperhivatkozs"/>
                <w:noProof/>
              </w:rPr>
              <w:t>4.2.1</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Rajz feldolgozása, felismerése</w:t>
            </w:r>
            <w:r w:rsidR="00827D99">
              <w:rPr>
                <w:noProof/>
                <w:webHidden/>
              </w:rPr>
              <w:tab/>
            </w:r>
            <w:r w:rsidR="00827D99">
              <w:rPr>
                <w:noProof/>
                <w:webHidden/>
              </w:rPr>
              <w:fldChar w:fldCharType="begin"/>
            </w:r>
            <w:r w:rsidR="00827D99">
              <w:rPr>
                <w:noProof/>
                <w:webHidden/>
              </w:rPr>
              <w:instrText xml:space="preserve"> PAGEREF _Toc88390154 \h </w:instrText>
            </w:r>
            <w:r w:rsidR="00827D99">
              <w:rPr>
                <w:noProof/>
                <w:webHidden/>
              </w:rPr>
            </w:r>
            <w:r w:rsidR="00827D99">
              <w:rPr>
                <w:noProof/>
                <w:webHidden/>
              </w:rPr>
              <w:fldChar w:fldCharType="separate"/>
            </w:r>
            <w:r w:rsidR="001D2579">
              <w:rPr>
                <w:noProof/>
                <w:webHidden/>
              </w:rPr>
              <w:t>48</w:t>
            </w:r>
            <w:r w:rsidR="00827D99">
              <w:rPr>
                <w:noProof/>
                <w:webHidden/>
              </w:rPr>
              <w:fldChar w:fldCharType="end"/>
            </w:r>
          </w:hyperlink>
        </w:p>
        <w:p w14:paraId="0F62CA6B" w14:textId="223A6DF0" w:rsidR="00827D99" w:rsidRDefault="00193791">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390155" w:history="1">
            <w:r w:rsidR="00827D99" w:rsidRPr="00EE1F30">
              <w:rPr>
                <w:rStyle w:val="Hiperhivatkozs"/>
                <w:noProof/>
              </w:rPr>
              <w:t>4.2.2</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Generált kimenet</w:t>
            </w:r>
            <w:r w:rsidR="00827D99">
              <w:rPr>
                <w:noProof/>
                <w:webHidden/>
              </w:rPr>
              <w:tab/>
            </w:r>
            <w:r w:rsidR="00827D99">
              <w:rPr>
                <w:noProof/>
                <w:webHidden/>
              </w:rPr>
              <w:fldChar w:fldCharType="begin"/>
            </w:r>
            <w:r w:rsidR="00827D99">
              <w:rPr>
                <w:noProof/>
                <w:webHidden/>
              </w:rPr>
              <w:instrText xml:space="preserve"> PAGEREF _Toc88390155 \h </w:instrText>
            </w:r>
            <w:r w:rsidR="00827D99">
              <w:rPr>
                <w:noProof/>
                <w:webHidden/>
              </w:rPr>
            </w:r>
            <w:r w:rsidR="00827D99">
              <w:rPr>
                <w:noProof/>
                <w:webHidden/>
              </w:rPr>
              <w:fldChar w:fldCharType="separate"/>
            </w:r>
            <w:r w:rsidR="001D2579">
              <w:rPr>
                <w:noProof/>
                <w:webHidden/>
              </w:rPr>
              <w:t>51</w:t>
            </w:r>
            <w:r w:rsidR="00827D99">
              <w:rPr>
                <w:noProof/>
                <w:webHidden/>
              </w:rPr>
              <w:fldChar w:fldCharType="end"/>
            </w:r>
          </w:hyperlink>
        </w:p>
        <w:p w14:paraId="5BFC253D" w14:textId="0FD7E3D7" w:rsidR="00827D99" w:rsidRDefault="00193791">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8390156" w:history="1">
            <w:r w:rsidR="00827D99" w:rsidRPr="00EE1F30">
              <w:rPr>
                <w:rStyle w:val="Hiperhivatkozs"/>
                <w:noProof/>
              </w:rPr>
              <w:t>5</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Összegzés</w:t>
            </w:r>
            <w:r w:rsidR="00827D99">
              <w:rPr>
                <w:noProof/>
                <w:webHidden/>
              </w:rPr>
              <w:tab/>
            </w:r>
            <w:r w:rsidR="00827D99">
              <w:rPr>
                <w:noProof/>
                <w:webHidden/>
              </w:rPr>
              <w:fldChar w:fldCharType="begin"/>
            </w:r>
            <w:r w:rsidR="00827D99">
              <w:rPr>
                <w:noProof/>
                <w:webHidden/>
              </w:rPr>
              <w:instrText xml:space="preserve"> PAGEREF _Toc88390156 \h </w:instrText>
            </w:r>
            <w:r w:rsidR="00827D99">
              <w:rPr>
                <w:noProof/>
                <w:webHidden/>
              </w:rPr>
            </w:r>
            <w:r w:rsidR="00827D99">
              <w:rPr>
                <w:noProof/>
                <w:webHidden/>
              </w:rPr>
              <w:fldChar w:fldCharType="separate"/>
            </w:r>
            <w:r w:rsidR="001D2579">
              <w:rPr>
                <w:noProof/>
                <w:webHidden/>
              </w:rPr>
              <w:t>54</w:t>
            </w:r>
            <w:r w:rsidR="00827D99">
              <w:rPr>
                <w:noProof/>
                <w:webHidden/>
              </w:rPr>
              <w:fldChar w:fldCharType="end"/>
            </w:r>
          </w:hyperlink>
        </w:p>
        <w:p w14:paraId="732D821A" w14:textId="5569000F" w:rsidR="00827D99" w:rsidRDefault="00193791">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8390157" w:history="1">
            <w:r w:rsidR="00827D99" w:rsidRPr="00EE1F30">
              <w:rPr>
                <w:rStyle w:val="Hiperhivatkozs"/>
                <w:noProof/>
              </w:rPr>
              <w:t>6</w:t>
            </w:r>
            <w:r w:rsidR="00827D99">
              <w:rPr>
                <w:rFonts w:asciiTheme="minorHAnsi" w:eastAsiaTheme="minorEastAsia" w:hAnsiTheme="minorHAnsi" w:cstheme="minorBidi"/>
                <w:noProof/>
                <w:color w:val="auto"/>
                <w:kern w:val="0"/>
                <w:sz w:val="22"/>
                <w:szCs w:val="22"/>
                <w:lang w:eastAsia="hu-HU" w:bidi="ar-SA"/>
              </w:rPr>
              <w:tab/>
            </w:r>
            <w:r w:rsidR="00827D99" w:rsidRPr="00EE1F30">
              <w:rPr>
                <w:rStyle w:val="Hiperhivatkozs"/>
                <w:noProof/>
              </w:rPr>
              <w:t>Irodalomjegyzék</w:t>
            </w:r>
            <w:r w:rsidR="00827D99">
              <w:rPr>
                <w:noProof/>
                <w:webHidden/>
              </w:rPr>
              <w:tab/>
            </w:r>
            <w:r w:rsidR="00827D99">
              <w:rPr>
                <w:noProof/>
                <w:webHidden/>
              </w:rPr>
              <w:fldChar w:fldCharType="begin"/>
            </w:r>
            <w:r w:rsidR="00827D99">
              <w:rPr>
                <w:noProof/>
                <w:webHidden/>
              </w:rPr>
              <w:instrText xml:space="preserve"> PAGEREF _Toc88390157 \h </w:instrText>
            </w:r>
            <w:r w:rsidR="00827D99">
              <w:rPr>
                <w:noProof/>
                <w:webHidden/>
              </w:rPr>
            </w:r>
            <w:r w:rsidR="00827D99">
              <w:rPr>
                <w:noProof/>
                <w:webHidden/>
              </w:rPr>
              <w:fldChar w:fldCharType="separate"/>
            </w:r>
            <w:r w:rsidR="001D2579">
              <w:rPr>
                <w:noProof/>
                <w:webHidden/>
              </w:rPr>
              <w:t>55</w:t>
            </w:r>
            <w:r w:rsidR="00827D99">
              <w:rPr>
                <w:noProof/>
                <w:webHidden/>
              </w:rPr>
              <w:fldChar w:fldCharType="end"/>
            </w:r>
          </w:hyperlink>
        </w:p>
        <w:p w14:paraId="1C069048" w14:textId="33E523B2" w:rsidR="00960834" w:rsidRDefault="00960834" w:rsidP="00DD634A">
          <w:pPr>
            <w:tabs>
              <w:tab w:val="right" w:pos="8787"/>
            </w:tabs>
            <w:rPr>
              <w:b/>
              <w:bCs/>
            </w:rPr>
          </w:pPr>
          <w:r>
            <w:rPr>
              <w:b/>
              <w:bCs/>
            </w:rPr>
            <w:fldChar w:fldCharType="end"/>
          </w:r>
        </w:p>
      </w:sdtContent>
    </w:sdt>
    <w:p w14:paraId="59C4D9CA" w14:textId="77777777" w:rsidR="00DD634A" w:rsidRDefault="00DD634A" w:rsidP="00DD634A">
      <w:pPr>
        <w:tabs>
          <w:tab w:val="right" w:pos="8787"/>
        </w:tabs>
        <w:sectPr w:rsidR="00DD634A" w:rsidSect="0046404F">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701" w:header="1134" w:footer="1134" w:gutter="0"/>
          <w:pgNumType w:start="1"/>
          <w:cols w:space="708"/>
          <w:docGrid w:linePitch="240" w:charSpace="-6554"/>
        </w:sectPr>
      </w:pPr>
    </w:p>
    <w:p w14:paraId="0C6DC00B" w14:textId="4DCAD6D9" w:rsidR="007C5DF4" w:rsidRDefault="007C5DF4" w:rsidP="007204AA">
      <w:pPr>
        <w:pStyle w:val="Cmsor1"/>
      </w:pPr>
      <w:bookmarkStart w:id="2" w:name="_Toc88390113"/>
      <w:r w:rsidRPr="004F2364">
        <w:lastRenderedPageBreak/>
        <w:t>Bevezetés</w:t>
      </w:r>
      <w:bookmarkEnd w:id="2"/>
    </w:p>
    <w:p w14:paraId="35DFCC31" w14:textId="28528AA3" w:rsidR="00E83AA9" w:rsidRDefault="00E83AA9" w:rsidP="00DB309C">
      <w:pPr>
        <w:pStyle w:val="mynormal"/>
      </w:pPr>
      <w:r>
        <w:t>Elektronikai eszközök tervezésekor</w:t>
      </w:r>
      <w:r w:rsidR="00793CAC">
        <w:t xml:space="preserve">, vizsgálatakor gyakran találkozunk kapcsolási rajzokkal. Ezen rajzok, mint egy térkép, segítenek kiigazodni egy eszköz, vagy rendszer működésében, belső felépítésében. </w:t>
      </w:r>
      <w:r w:rsidR="00DA67FC">
        <w:t>A kapcsolási rajzok egy nagyrészt egységes nyelvezetet biztosítanak, amely leírásnak köszönhetően egy adott rendszer könnyen újraépíthető, javíthat</w:t>
      </w:r>
      <w:r w:rsidR="00707FCC">
        <w:t>ó.</w:t>
      </w:r>
      <w:r w:rsidR="00713EB1">
        <w:t xml:space="preserve"> A szakdolgozat célja egy</w:t>
      </w:r>
      <w:r w:rsidR="00BD07FB">
        <w:t xml:space="preserve"> </w:t>
      </w:r>
      <w:r w:rsidR="00713EB1">
        <w:t>kapcsolási rajz digitalizáló szoftver elkészítése.</w:t>
      </w:r>
    </w:p>
    <w:p w14:paraId="2FBF0DF6" w14:textId="3BE14941" w:rsidR="00231B38" w:rsidRDefault="00707FCC" w:rsidP="00DB309C">
      <w:pPr>
        <w:pStyle w:val="mynormal"/>
        <w:sectPr w:rsidR="00231B38" w:rsidSect="0046404F">
          <w:footerReference w:type="default" r:id="rId14"/>
          <w:pgSz w:w="11906" w:h="16838"/>
          <w:pgMar w:top="1418" w:right="1418" w:bottom="1418" w:left="1701" w:header="1134" w:footer="1134" w:gutter="0"/>
          <w:pgNumType w:start="1"/>
          <w:cols w:space="708"/>
          <w:docGrid w:linePitch="240" w:charSpace="-6554"/>
        </w:sectPr>
      </w:pPr>
      <w:r>
        <w:t xml:space="preserve">Kapcsolási rajzok gyakran fellelhetőek nyomtatott formában, egy kezelési útmutatóban, vagy rendszerleíró dokumentumokban. </w:t>
      </w:r>
      <w:r w:rsidR="0012266F">
        <w:t>Ezek a dokumentumok</w:t>
      </w:r>
      <w:r w:rsidR="00BB040D">
        <w:t xml:space="preserve"> régóta léteznek</w:t>
      </w:r>
      <w:r w:rsidR="005F4560">
        <w:t>, azonban a</w:t>
      </w:r>
      <w:r w:rsidR="006359AC">
        <w:t xml:space="preserve"> számítógépes grafika fejlődésével és széleskörű terjedésével megszületett az igény a régebbi formátumú iratok, rajzok digitalizálására. </w:t>
      </w:r>
      <w:r w:rsidR="002134E5">
        <w:t>A</w:t>
      </w:r>
      <w:r w:rsidR="00F818C7">
        <w:t xml:space="preserve"> hasonló</w:t>
      </w:r>
      <w:r w:rsidR="006359AC">
        <w:t xml:space="preserve"> digitalizáció</w:t>
      </w:r>
      <w:r w:rsidR="00F818C7">
        <w:t>s feladatokat lehet kézzel végezni, vagyis egy ember nézi a rajzot, amelyet aztán digitálisan elkészít</w:t>
      </w:r>
      <w:r w:rsidR="006359AC">
        <w:t xml:space="preserve">. </w:t>
      </w:r>
      <w:r w:rsidR="002134E5">
        <w:t>Ez a folyamat könnyíthető, valamint felgyorsítható a gépi látás segítségével.</w:t>
      </w:r>
      <w:r w:rsidR="00FD7ECA">
        <w:t xml:space="preserve"> Már léteznek jól kifejlesztett technológiák a digitalizálásra, amelyek során egy nem szerkeszthető dokumentum vagy kép keletkezik, amely alkalmas az iratok megőrzésére, emberi elemzésére. Ennek egy fejlettebb változata, amikor a bemenetből</w:t>
      </w:r>
      <w:r w:rsidR="00E020FB">
        <w:t xml:space="preserve"> több</w:t>
      </w:r>
      <w:r w:rsidR="00FD7ECA">
        <w:t xml:space="preserve"> információt nyerünk ki, amely segítségével digitálisan szerkeszthetővé válik a </w:t>
      </w:r>
      <w:r w:rsidR="00725E79">
        <w:t xml:space="preserve">bemeneti kép. Ebben az iratban egy ilyen automatikus képfeldolgozás folyamata van </w:t>
      </w:r>
      <w:r w:rsidR="00A10E0A">
        <w:t>bemutatva</w:t>
      </w:r>
      <w:r w:rsidR="001C4A91">
        <w:t>, amely által egy bemeneti kép</w:t>
      </w:r>
      <w:r w:rsidR="002269F9">
        <w:t xml:space="preserve">en </w:t>
      </w:r>
      <w:r w:rsidR="001C4A91">
        <w:t>található nyomtatott áramköri rajzból egy digitálisan szerkeszthető file generálódik.</w:t>
      </w:r>
    </w:p>
    <w:p w14:paraId="5807584F" w14:textId="210951E9" w:rsidR="007C5DF4" w:rsidRPr="004F2364" w:rsidRDefault="004F2364" w:rsidP="007204AA">
      <w:pPr>
        <w:pStyle w:val="Cmsor1"/>
      </w:pPr>
      <w:bookmarkStart w:id="3" w:name="_Toc88390114"/>
      <w:r w:rsidRPr="00F72713">
        <w:lastRenderedPageBreak/>
        <w:t>Elméleti</w:t>
      </w:r>
      <w:r w:rsidRPr="004F2364">
        <w:t xml:space="preserve"> háttér</w:t>
      </w:r>
      <w:bookmarkEnd w:id="3"/>
    </w:p>
    <w:p w14:paraId="190B71DC" w14:textId="746495CA" w:rsidR="0092152F" w:rsidRPr="0092152F" w:rsidRDefault="00231B38" w:rsidP="00EE0933">
      <w:pPr>
        <w:pStyle w:val="Cmsor2"/>
      </w:pPr>
      <w:bookmarkStart w:id="4" w:name="_Toc88390115"/>
      <w:r w:rsidRPr="00F72713">
        <w:t>Kapcsolási rajzok</w:t>
      </w:r>
      <w:bookmarkEnd w:id="4"/>
    </w:p>
    <w:p w14:paraId="6127BF46" w14:textId="30FBB5F6" w:rsidR="00A71D40" w:rsidRDefault="005150B5" w:rsidP="00DB309C">
      <w:pPr>
        <w:pStyle w:val="mynormal"/>
      </w:pPr>
      <w:r>
        <w:t>A kapcsolási rajz egy elektromos áramkör vázlatrajza. Segítségével áttekinthető egy áramkör szerkezete, hogy milyen komponensekből áll össze, valamint azok milyen módon vannak összeköttetve.</w:t>
      </w:r>
      <w:r w:rsidR="00107872">
        <w:t xml:space="preserve"> Ezeknél a rajzoknál a lényeg a komponenseken van, hogy mikből áll össze egy rendszer, hogyan vannak az adott eszközök egybekapcsolva. </w:t>
      </w:r>
      <w:r w:rsidR="00355601">
        <w:t>A komponensek elhelyezkedése általában eltér a rajzban lévőkhöz képest, azonban a kapcsolataik ugyan azok.</w:t>
      </w:r>
      <w:r w:rsidR="009455C8">
        <w:t xml:space="preserve"> Egy kapcsolási rajz által az abban leírt áramkör újra előállítható, valamint segít az adott áramkör megértésében, </w:t>
      </w:r>
      <w:r w:rsidR="006A06CC">
        <w:t>szükség esetén</w:t>
      </w:r>
      <w:r w:rsidR="009455C8">
        <w:t xml:space="preserve"> javításában.</w:t>
      </w:r>
    </w:p>
    <w:p w14:paraId="160640CC" w14:textId="77777777" w:rsidR="007F3162" w:rsidRDefault="007F3162" w:rsidP="006903C3">
      <w:pPr>
        <w:pStyle w:val="mynormal"/>
        <w:keepNext/>
        <w:ind w:firstLine="0"/>
        <w:jc w:val="center"/>
      </w:pPr>
      <w:r>
        <w:rPr>
          <w:noProof/>
        </w:rPr>
        <w:drawing>
          <wp:inline distT="0" distB="0" distL="0" distR="0" wp14:anchorId="0730A98C" wp14:editId="44E069D1">
            <wp:extent cx="5579745" cy="2099945"/>
            <wp:effectExtent l="0" t="0" r="1905"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2099945"/>
                    </a:xfrm>
                    <a:prstGeom prst="rect">
                      <a:avLst/>
                    </a:prstGeom>
                    <a:noFill/>
                    <a:ln>
                      <a:noFill/>
                    </a:ln>
                  </pic:spPr>
                </pic:pic>
              </a:graphicData>
            </a:graphic>
          </wp:inline>
        </w:drawing>
      </w:r>
    </w:p>
    <w:bookmarkStart w:id="5" w:name="_Ref88125381"/>
    <w:p w14:paraId="43805CEF" w14:textId="3717B8C0" w:rsidR="007F3162" w:rsidRDefault="007F3162" w:rsidP="007F3162">
      <w:pPr>
        <w:pStyle w:val="Kpalrs"/>
        <w:jc w:val="center"/>
      </w:pPr>
      <w:r>
        <w:fldChar w:fldCharType="begin"/>
      </w:r>
      <w:r>
        <w:instrText xml:space="preserve"> SEQ ábra \* ARABIC </w:instrText>
      </w:r>
      <w:r>
        <w:fldChar w:fldCharType="separate"/>
      </w:r>
      <w:r w:rsidR="001D2579">
        <w:rPr>
          <w:noProof/>
        </w:rPr>
        <w:t>1</w:t>
      </w:r>
      <w:r>
        <w:fldChar w:fldCharType="end"/>
      </w:r>
      <w:r>
        <w:t>. ábra</w:t>
      </w:r>
      <w:bookmarkEnd w:id="5"/>
      <w:r w:rsidRPr="007F3162">
        <w:rPr>
          <w:rFonts w:cs="Times New Roman"/>
        </w:rPr>
        <w:t xml:space="preserve"> </w:t>
      </w:r>
      <w:r>
        <w:rPr>
          <w:rFonts w:cs="Times New Roman"/>
        </w:rPr>
        <w:t>Különböző stílusú ellenállás szimbólumok</w:t>
      </w:r>
      <w:r>
        <w:rPr>
          <w:rFonts w:cs="Times New Roman"/>
        </w:rPr>
        <w:br/>
        <w:t xml:space="preserve">Forrás: </w:t>
      </w:r>
      <w:r>
        <w:rPr>
          <w:rFonts w:cs="Times New Roman"/>
        </w:rPr>
        <w:fldChar w:fldCharType="begin"/>
      </w:r>
      <w:r>
        <w:rPr>
          <w:rFonts w:cs="Times New Roman"/>
        </w:rPr>
        <w:instrText xml:space="preserve"> REF _Ref88125155 \r \h </w:instrText>
      </w:r>
      <w:r>
        <w:rPr>
          <w:rFonts w:cs="Times New Roman"/>
        </w:rPr>
      </w:r>
      <w:r>
        <w:rPr>
          <w:rFonts w:cs="Times New Roman"/>
        </w:rPr>
        <w:fldChar w:fldCharType="separate"/>
      </w:r>
      <w:r w:rsidR="001D2579">
        <w:rPr>
          <w:rFonts w:cs="Times New Roman"/>
        </w:rPr>
        <w:t>[2]</w:t>
      </w:r>
      <w:r>
        <w:rPr>
          <w:rFonts w:cs="Times New Roman"/>
        </w:rPr>
        <w:fldChar w:fldCharType="end"/>
      </w:r>
    </w:p>
    <w:p w14:paraId="54FE183A" w14:textId="4F044B93" w:rsidR="00A370DD" w:rsidRDefault="00C607E1" w:rsidP="00DB309C">
      <w:pPr>
        <w:pStyle w:val="mynormal"/>
      </w:pPr>
      <w:r>
        <w:t>A kapcsolási rajzok általában hasonló irányelveket követnek</w:t>
      </w:r>
      <w:r w:rsidR="00B767BC">
        <w:t>. Felépítésük, megjelenésük általában hasonló</w:t>
      </w:r>
      <w:r>
        <w:t>, azonban vannak stílusb</w:t>
      </w:r>
      <w:r w:rsidR="00D12B85">
        <w:t>é</w:t>
      </w:r>
      <w:r>
        <w:t xml:space="preserve">li eltérések. </w:t>
      </w:r>
      <w:r w:rsidR="00CC3F9B">
        <w:t xml:space="preserve">Ezen eltérések leginkább a komponenseket leíró szimbólumok különbségében mutatkozik meg. </w:t>
      </w:r>
      <w:r w:rsidR="0098100D">
        <w:t>Létezik standard</w:t>
      </w:r>
      <w:r w:rsidR="007F7DB7">
        <w:t xml:space="preserve"> </w:t>
      </w:r>
      <w:r w:rsidR="00F34889">
        <w:fldChar w:fldCharType="begin"/>
      </w:r>
      <w:r w:rsidR="00F34889">
        <w:instrText xml:space="preserve"> REF _Ref67392713 \r \h </w:instrText>
      </w:r>
      <w:r w:rsidR="00F34889">
        <w:fldChar w:fldCharType="separate"/>
      </w:r>
      <w:r w:rsidR="001D2579">
        <w:t>[1]</w:t>
      </w:r>
      <w:r w:rsidR="00F34889">
        <w:fldChar w:fldCharType="end"/>
      </w:r>
      <w:r w:rsidR="0098100D">
        <w:t xml:space="preserve"> a szimbólumok leírására, azonban ezt nem mindenhol követik teljesen, </w:t>
      </w:r>
      <w:r w:rsidR="00630E37">
        <w:t>néhány helyen</w:t>
      </w:r>
      <w:r w:rsidR="0098100D">
        <w:t xml:space="preserve"> még régebbi</w:t>
      </w:r>
      <w:r w:rsidR="00303C98">
        <w:t xml:space="preserve">, </w:t>
      </w:r>
      <w:r w:rsidR="00594DF6">
        <w:t>más</w:t>
      </w:r>
      <w:r w:rsidR="00303C98">
        <w:t xml:space="preserve"> standard szerinti</w:t>
      </w:r>
      <w:r w:rsidR="0098100D">
        <w:t xml:space="preserve"> írásmódot használnak, a szabványtól eltérő szimbólumokkal</w:t>
      </w:r>
      <w:r w:rsidR="00AB0622">
        <w:t xml:space="preserve"> (</w:t>
      </w:r>
      <w:r w:rsidR="006903C3">
        <w:fldChar w:fldCharType="begin"/>
      </w:r>
      <w:r w:rsidR="006903C3">
        <w:instrText xml:space="preserve"> REF _Ref88125381 \h </w:instrText>
      </w:r>
      <w:r w:rsidR="006903C3">
        <w:fldChar w:fldCharType="separate"/>
      </w:r>
      <w:r w:rsidR="001D2579">
        <w:rPr>
          <w:noProof/>
        </w:rPr>
        <w:t>1</w:t>
      </w:r>
      <w:r w:rsidR="001D2579">
        <w:t>. ábra</w:t>
      </w:r>
      <w:r w:rsidR="006903C3">
        <w:fldChar w:fldCharType="end"/>
      </w:r>
      <w:r w:rsidR="00AB0622">
        <w:t>)</w:t>
      </w:r>
      <w:r w:rsidR="0098100D">
        <w:t>.</w:t>
      </w:r>
      <w:r w:rsidR="002959DE">
        <w:t xml:space="preserve"> </w:t>
      </w:r>
      <w:r w:rsidR="00630E37">
        <w:t>Az ilyen eltérések miatt, valamint a</w:t>
      </w:r>
      <w:r w:rsidR="009D6A72">
        <w:t>z esetleges félreértések elkerülése végett a későbbiekben meg lesz állapítva egy lista a szimbólumokról, amelyekre a szoftver fel van készítve.</w:t>
      </w:r>
    </w:p>
    <w:p w14:paraId="2A4767F9" w14:textId="77777777" w:rsidR="00A370DD" w:rsidRDefault="00A370DD">
      <w:pPr>
        <w:widowControl/>
        <w:suppressAutoHyphens w:val="0"/>
      </w:pPr>
      <w:r>
        <w:br w:type="page"/>
      </w:r>
    </w:p>
    <w:p w14:paraId="0F6B572E" w14:textId="20848725" w:rsidR="003D77A8" w:rsidRDefault="003D77A8" w:rsidP="00EE0933">
      <w:pPr>
        <w:pStyle w:val="Cmsor2"/>
      </w:pPr>
      <w:bookmarkStart w:id="6" w:name="_Toc88390116"/>
      <w:r>
        <w:lastRenderedPageBreak/>
        <w:t>A probléma bemutatása</w:t>
      </w:r>
      <w:bookmarkEnd w:id="6"/>
    </w:p>
    <w:p w14:paraId="0E9DFAB7" w14:textId="33C8C996" w:rsidR="003706EE" w:rsidRDefault="000D54F2" w:rsidP="00DB309C">
      <w:pPr>
        <w:pStyle w:val="mynormal"/>
      </w:pPr>
      <w:r>
        <w:t xml:space="preserve">A modern rendszerek leírására szolgáló kapcsolási rajzok általában már digitálisan eltároltak, azonban a régebbi rendszerek esetében sokszor csak a nyomtatott változat maradt meg. </w:t>
      </w:r>
      <w:r w:rsidR="006E232E">
        <w:t>Egy nyomtatott kapcsolási rajz könnyen áttekinthető emberek számára, azonban nagyobb mennyiségben megnehezíti a munkát a keresés, valamint a rendszerezettség hiánya miatt.</w:t>
      </w:r>
      <w:r w:rsidR="006B66CC">
        <w:t xml:space="preserve"> Ez akkor mutatkozik meg leginkább, amikor egy </w:t>
      </w:r>
      <w:r w:rsidR="00E3266A">
        <w:t>nagy rendszerről van leírás. Ilyen esetben általában a rendszert részenként, egységekre bontva kezelik, így nem egy, hanem sok, kisebb leírás és rajz keletkezik róla.</w:t>
      </w:r>
      <w:r w:rsidR="003706EE">
        <w:t xml:space="preserve"> Ilyen esetben a nyomtatott rajzok beazonosítása, valamint egyként kezelése nehézkes lehet.</w:t>
      </w:r>
      <w:r w:rsidR="00720E4C">
        <w:t xml:space="preserve"> Továbbá, ha egy rendszer nem megfelelően működik, akkor a javításhoz szükséges a rendszer ismerete, amely megismeréséhez a kapcsolási rajzok segítenek. </w:t>
      </w:r>
      <w:r w:rsidR="00EB0C9D">
        <w:t>Olyan esetben, amikor sok rajz létezik egy rendszerről, a kézi keresése, valamint a részletek egyként kezelése megnehezíti, és lelassítja a munkát.</w:t>
      </w:r>
    </w:p>
    <w:p w14:paraId="10F76007" w14:textId="65BA09C2" w:rsidR="00231B38" w:rsidRDefault="006E232E" w:rsidP="00DB309C">
      <w:pPr>
        <w:pStyle w:val="mynormal"/>
      </w:pPr>
      <w:r>
        <w:t xml:space="preserve">Ezen </w:t>
      </w:r>
      <w:r w:rsidR="006B66CC">
        <w:t>felül,</w:t>
      </w:r>
      <w:r>
        <w:t xml:space="preserve"> ha a rendszerben változás történik, és nincs egy digitálisan szerkeszthető változat egy rajzról, akkor az egész rajzot újra el kell készíteni, az aktuális változtatások beiktatásával. </w:t>
      </w:r>
      <w:r w:rsidR="00882358">
        <w:t xml:space="preserve">Változtatások általában </w:t>
      </w:r>
      <w:r w:rsidR="00882358" w:rsidRPr="00F72713">
        <w:t>tervezési</w:t>
      </w:r>
      <w:r w:rsidR="00882358">
        <w:t xml:space="preserve"> fázisban történnek, amikor még szerkeszthető a dokumentum, azonban változtatási igény keletkezhet később is. Ha egy tömeggyártott termék leírását vesszük alapul, igény a változtatásra keletkezhet a gyártás megkezdése után is, </w:t>
      </w:r>
      <w:r w:rsidR="00AF0803">
        <w:t>például,</w:t>
      </w:r>
      <w:r w:rsidR="00882358">
        <w:t xml:space="preserve"> ha a termék valamilyen szempontból nem úgy működik, ahogy kéne, vagy bizonytalan a minősége a felépítése miatt, akkor a terméket újra kell tervezni, hogy kijavítsák a hibát a meglévő termékekben, vagy új sorozatot bocsátsanak ki.</w:t>
      </w:r>
      <w:r w:rsidR="00AF0803">
        <w:t xml:space="preserve"> Egy másik példa az utólagos módosításra, ha egy régebbi termék új változatát adják ki, amelyben más komponenseket, vagy újabb funkciókat mutatnak be.</w:t>
      </w:r>
    </w:p>
    <w:p w14:paraId="6F676211" w14:textId="16878EC8" w:rsidR="001D522F" w:rsidRDefault="00D705B8" w:rsidP="00DB309C">
      <w:pPr>
        <w:pStyle w:val="mynormal"/>
      </w:pPr>
      <w:r>
        <w:t xml:space="preserve">Ezen szituációk bekövetkezésekor előnyös, ha a termék belső felépítésének kapcsolási rajza elérhető szerkeszthető, valamint könnyen kereshető formában, azaz digitálisan. </w:t>
      </w:r>
      <w:r w:rsidR="007C3FEE">
        <w:t xml:space="preserve">Amennyiben ez nem elérhető, akkor a régebbi, nyomtatott </w:t>
      </w:r>
      <w:r w:rsidR="007E3958">
        <w:t>dokumentumok digitalizálására van szükség.</w:t>
      </w:r>
      <w:r w:rsidR="001D522F">
        <w:t xml:space="preserve"> Ez a digitalizáció eleinte kézzel valósult meg, ahol egy ember gépen újra elkészített egy már létező rajzot. </w:t>
      </w:r>
      <w:r w:rsidR="00E66614">
        <w:t xml:space="preserve">Ilyen esetben hátrány volt az emberi pontatlanság, a rajz elemei nem biztos, hogy ugyanott lesznek a digitalizált változaton, mint a rajzon. </w:t>
      </w:r>
      <w:r w:rsidR="007B2138">
        <w:t xml:space="preserve">Ez inkább csak a kinézetet befolyásolja, hiszen a lényeg az elemek közötti kapcsolatokban </w:t>
      </w:r>
      <w:r w:rsidR="00647D4F">
        <w:t>van.</w:t>
      </w:r>
      <w:r w:rsidR="007B2138">
        <w:t xml:space="preserve"> </w:t>
      </w:r>
      <w:r w:rsidR="00647D4F">
        <w:t>További hátrány, hogy ez egy relatívan lassú, valamint repetitív folyamat, és ha sok rajzot kell digitalizálni, az ember fáradékonysága hibákhoz vezet.</w:t>
      </w:r>
    </w:p>
    <w:p w14:paraId="0563A5ED" w14:textId="20C38804" w:rsidR="009C03CA" w:rsidRDefault="009C03CA" w:rsidP="00DB309C">
      <w:pPr>
        <w:pStyle w:val="mynormal"/>
      </w:pPr>
      <w:r>
        <w:lastRenderedPageBreak/>
        <w:t>A gépi látás</w:t>
      </w:r>
      <w:r w:rsidR="00335E3C">
        <w:t xml:space="preserve"> technológiák fejlődésével a hasonló digitalizációs folyamatok automatizálhatóvá váltak. </w:t>
      </w:r>
      <w:r w:rsidR="008C48BC">
        <w:t xml:space="preserve">A gépi feldolgozásnak számos előnye van a kézi digitalizációhoz képest. A legnyilvánvalóbb előny a gyorsaság. A képfeldolgozás sokkal gyorsabban teljesíthető, azonban a bemeneti képek adagolása még mindig visszafoghatja az ilyen rendszereket. </w:t>
      </w:r>
      <w:r w:rsidR="00FF4716">
        <w:t xml:space="preserve">További előny, hogy a gép nem fárad, folyamatosan hasonló eredményeket produkál, vagy egy megfelelően konfigurált gépi tanulás megvalósítása által a felismerési hibák száma csökkenthető. </w:t>
      </w:r>
      <w:r w:rsidR="007117EE">
        <w:t>Az ember általi digitalizációval szemben előnye továbbá, hogy a tudástára nagyobb lehet, valamint tetszőlegesen tovább bővíthető</w:t>
      </w:r>
      <w:r w:rsidR="00FE2F36">
        <w:t xml:space="preserve">, azaz sokkal rövidebb idő alatt több információt képes kivonni a különféle </w:t>
      </w:r>
      <w:r w:rsidR="008F7188">
        <w:t>bemenetekből</w:t>
      </w:r>
      <w:r w:rsidR="00FE2F36">
        <w:t>.</w:t>
      </w:r>
    </w:p>
    <w:p w14:paraId="5E49107B" w14:textId="51370CC9" w:rsidR="00CA6612" w:rsidRDefault="00E5556E" w:rsidP="00DB309C">
      <w:pPr>
        <w:pStyle w:val="mynormal"/>
      </w:pPr>
      <w:r>
        <w:t xml:space="preserve">A továbbiakban bemutatásra </w:t>
      </w:r>
      <w:r w:rsidR="004F2364">
        <w:t xml:space="preserve">kerülnek azok a technológiák, valamint módszerek, amelyek felépítik a </w:t>
      </w:r>
      <w:r w:rsidR="00027008">
        <w:t>szoftvert, és lehetővé teszik a digitalizálást.</w:t>
      </w:r>
    </w:p>
    <w:p w14:paraId="47F261BF" w14:textId="78BE60AA" w:rsidR="00E876EE" w:rsidRDefault="00E876EE" w:rsidP="00EE0933">
      <w:pPr>
        <w:pStyle w:val="Cmsor2"/>
      </w:pPr>
      <w:bookmarkStart w:id="7" w:name="_Toc88390117"/>
      <w:r>
        <w:t>Képek előfeldolgozása</w:t>
      </w:r>
      <w:bookmarkEnd w:id="7"/>
    </w:p>
    <w:p w14:paraId="6F48E4D5" w14:textId="6E149D49" w:rsidR="00BB3666" w:rsidRDefault="00E876EE" w:rsidP="00DB309C">
      <w:pPr>
        <w:pStyle w:val="mynormal"/>
      </w:pPr>
      <w:r>
        <w:t>Ebben a fejezetben azokról az eszközökről lesz szó, amelyek segítségével egy bemeneti kép átalakítható, a gép számára feldolgozhatóbb formára.</w:t>
      </w:r>
      <w:r w:rsidR="00210038">
        <w:t xml:space="preserve"> Ezekkel a módszerekkel még nem vonunk ki információt a bemeneti képből, csak átalakítjuk azt, hogy könnyebb legyen az információk kinyerése.</w:t>
      </w:r>
      <w:r w:rsidR="00C0217F">
        <w:t xml:space="preserve"> A felismerés ezen szakaszában általában megtörténik a képeken található zajok, nem kívánatos elemek eltávolítása, a fontos elemek kiemelése, egyszerűsítése, elkülönítése a háttértől.</w:t>
      </w:r>
      <w:r w:rsidR="00BD671F">
        <w:t xml:space="preserve"> Ideális esetben a képen csak a felismerés szempontjából fontosnak bizonyuló elemek maradnak.</w:t>
      </w:r>
    </w:p>
    <w:p w14:paraId="7A92F574" w14:textId="121CDFB2" w:rsidR="00F34889" w:rsidRPr="00F34889" w:rsidRDefault="0028174A" w:rsidP="00F34889">
      <w:pPr>
        <w:pStyle w:val="Cmsor3"/>
      </w:pPr>
      <w:bookmarkStart w:id="8" w:name="_Toc88390118"/>
      <w:r>
        <w:t>Thresholding</w:t>
      </w:r>
      <w:bookmarkEnd w:id="8"/>
    </w:p>
    <w:p w14:paraId="6E091292" w14:textId="63048E2C" w:rsidR="00594A17" w:rsidRDefault="00594A17" w:rsidP="00DB309C">
      <w:pPr>
        <w:pStyle w:val="mynormal"/>
      </w:pPr>
      <w:r>
        <w:t xml:space="preserve">Az egyik legalapvetőbb képfeldolgozási metódus a </w:t>
      </w:r>
      <w:r w:rsidR="0024721C">
        <w:t>küszöbölés (</w:t>
      </w:r>
      <w:r>
        <w:t>thresholding</w:t>
      </w:r>
      <w:r w:rsidR="0024721C">
        <w:t>)</w:t>
      </w:r>
      <w:r w:rsidR="00FB7169">
        <w:t>. Segítségével egy képen szétválaszthatjuk a hasznos, információt hordozó pixeleket a többi (általában háttér) pixelektől. Lefutása után az egyik részt fekete</w:t>
      </w:r>
      <w:r w:rsidR="0024721C">
        <w:t xml:space="preserve"> (alacsony intenzitású)</w:t>
      </w:r>
      <w:r w:rsidR="00FB7169">
        <w:t>, a másikat fehér</w:t>
      </w:r>
      <w:r w:rsidR="0024721C">
        <w:t xml:space="preserve"> (magas intenzitású)</w:t>
      </w:r>
      <w:r w:rsidR="00FB7169">
        <w:t xml:space="preserve"> pixelek fogják jellemezni</w:t>
      </w:r>
      <w:r w:rsidR="0024721C">
        <w:t>, ezáltal binarizálva a képet. Azt, hogy melyik pixelekhez melyik intenzitást rendeljük, azt a küszöbölés típusa dönti el.</w:t>
      </w:r>
      <w:r w:rsidR="00BB6CEA">
        <w:t xml:space="preserve"> A binarizálás előnye, hogy csökkenti az adatok komplexitását, ezáltal egyszerűbbé téve a további műveleteket.</w:t>
      </w:r>
      <w:r w:rsidR="00CC641E" w:rsidRPr="00CC641E">
        <w:t xml:space="preserve"> </w:t>
      </w:r>
      <w:r w:rsidR="00CC641E">
        <w:fldChar w:fldCharType="begin"/>
      </w:r>
      <w:r w:rsidR="00CC641E">
        <w:instrText xml:space="preserve"> REF _Ref67392687 \r \h </w:instrText>
      </w:r>
      <w:r w:rsidR="00CC641E">
        <w:fldChar w:fldCharType="separate"/>
      </w:r>
      <w:r w:rsidR="001D2579">
        <w:t>[3]</w:t>
      </w:r>
      <w:r w:rsidR="00CC641E">
        <w:fldChar w:fldCharType="end"/>
      </w:r>
      <w:r w:rsidR="004C141F">
        <w:fldChar w:fldCharType="begin"/>
      </w:r>
      <w:r w:rsidR="004C141F">
        <w:instrText xml:space="preserve"> REF _Ref67392766 \r \h </w:instrText>
      </w:r>
      <w:r w:rsidR="004C141F">
        <w:fldChar w:fldCharType="separate"/>
      </w:r>
      <w:r w:rsidR="001D2579">
        <w:t>[4]</w:t>
      </w:r>
      <w:r w:rsidR="004C141F">
        <w:fldChar w:fldCharType="end"/>
      </w:r>
    </w:p>
    <w:p w14:paraId="7C8C53BF" w14:textId="655A0E0F" w:rsidR="00047FE9" w:rsidRDefault="0024721C" w:rsidP="00DB309C">
      <w:pPr>
        <w:pStyle w:val="mynormal"/>
      </w:pPr>
      <w:r>
        <w:t>A</w:t>
      </w:r>
      <w:r w:rsidR="008C099A">
        <w:t xml:space="preserve"> leggyakoribb</w:t>
      </w:r>
      <w:r w:rsidR="003A34AD">
        <w:t xml:space="preserve"> </w:t>
      </w:r>
      <w:r>
        <w:t xml:space="preserve">thresholding </w:t>
      </w:r>
      <w:r w:rsidR="008C099A">
        <w:t xml:space="preserve">technikában egy </w:t>
      </w:r>
      <w:r>
        <w:t>paraméter</w:t>
      </w:r>
      <w:r w:rsidR="008C099A">
        <w:t>, a</w:t>
      </w:r>
      <w:r>
        <w:t xml:space="preserve"> küszöbérték (</w:t>
      </w:r>
      <w:r w:rsidR="005406DB">
        <w:t>T</w:t>
      </w:r>
      <w:r>
        <w:t>)</w:t>
      </w:r>
      <w:r w:rsidR="008C099A">
        <w:t xml:space="preserve"> segítségével történik a szétválasztás</w:t>
      </w:r>
      <w:r>
        <w:t xml:space="preserve">. </w:t>
      </w:r>
      <w:r w:rsidR="00B46532">
        <w:t>Ilyen esetben a bemeneti szürkeárnyalatos kép minden pixelje esetén, ha az a küszöbérték alatt van, akkor fekete lesz, ha felette van, akkor fehér.</w:t>
      </w:r>
      <w:r w:rsidR="005406DB">
        <w:t xml:space="preserve"> A metódus </w:t>
      </w:r>
      <w:r w:rsidR="005406DB">
        <w:lastRenderedPageBreak/>
        <w:t>esetén értelemszerűen kritikus lépés a T megfelelő megválasztása.</w:t>
      </w:r>
      <w:r w:rsidR="00CC641E" w:rsidRPr="00CC641E">
        <w:t xml:space="preserve"> </w:t>
      </w:r>
      <w:r w:rsidR="00CC641E">
        <w:fldChar w:fldCharType="begin"/>
      </w:r>
      <w:r w:rsidR="00CC641E">
        <w:instrText xml:space="preserve"> REF _Ref67392687 \r \h </w:instrText>
      </w:r>
      <w:r w:rsidR="00CC641E">
        <w:fldChar w:fldCharType="separate"/>
      </w:r>
      <w:r w:rsidR="001D2579">
        <w:t>[3]</w:t>
      </w:r>
      <w:r w:rsidR="00CC641E">
        <w:fldChar w:fldCharType="end"/>
      </w:r>
    </w:p>
    <w:p w14:paraId="47B870C0" w14:textId="11460A1C" w:rsidR="00BD2BCB" w:rsidRDefault="008602CC" w:rsidP="00DB309C">
      <w:pPr>
        <w:pStyle w:val="mynormal"/>
      </w:pPr>
      <w:r>
        <w:t xml:space="preserve">Egy másik változata az </w:t>
      </w:r>
      <w:r w:rsidRPr="00C0217F">
        <w:t>adaptive threshold</w:t>
      </w:r>
      <w:r>
        <w:t xml:space="preserve">, amely esetén a küszöbérték nem egy konstans, hanem változó. Ennek az értéke egy pixel esetén a körülötte levő pixelek súlyozott átlaga alapján számítódik, mínusz egy konstans. A blokk mérete, amely megadja, hogy mekkora területen vizsgáljuk a pixelek szomszédjait, valamint a konstans paraméterként megadandó. </w:t>
      </w:r>
      <w:r w:rsidR="00BD2BCB">
        <w:t>A súlyozott átlag kiszámítása két módszer áll rendelkezésre. Az első az egyszerű átlagolás</w:t>
      </w:r>
      <w:r w:rsidR="00393687">
        <w:t xml:space="preserve"> (mean</w:t>
      </w:r>
      <w:r w:rsidR="00712576">
        <w:t xml:space="preserve"> thresholding</w:t>
      </w:r>
      <w:r w:rsidR="00393687">
        <w:t>)</w:t>
      </w:r>
      <w:r w:rsidR="00BD2BCB">
        <w:t>, amely esetén minden pixel ugyanakkora súllyal számít az átlagba. A második a gaussian átlag</w:t>
      </w:r>
      <w:r w:rsidR="00712576">
        <w:t xml:space="preserve"> (gaussian thresholding)</w:t>
      </w:r>
      <w:r w:rsidR="00BD2BCB">
        <w:t xml:space="preserve">, </w:t>
      </w:r>
      <w:r w:rsidR="001C48C8">
        <w:t>amely esetén a pixelek a középtől való távolságuk alapján vannak súlyozva.</w:t>
      </w:r>
      <w:r w:rsidR="00CC641E" w:rsidRPr="00CC641E">
        <w:t xml:space="preserve"> </w:t>
      </w:r>
      <w:r w:rsidR="001C74DC">
        <w:rPr>
          <w:noProof/>
        </w:rPr>
        <mc:AlternateContent>
          <mc:Choice Requires="wps">
            <w:drawing>
              <wp:anchor distT="0" distB="0" distL="114300" distR="114300" simplePos="0" relativeHeight="251660288" behindDoc="0" locked="0" layoutInCell="1" allowOverlap="1" wp14:anchorId="37E253EB" wp14:editId="1E323CD6">
                <wp:simplePos x="0" y="0"/>
                <wp:positionH relativeFrom="margin">
                  <wp:align>center</wp:align>
                </wp:positionH>
                <wp:positionV relativeFrom="paragraph">
                  <wp:posOffset>5429250</wp:posOffset>
                </wp:positionV>
                <wp:extent cx="5539740" cy="594360"/>
                <wp:effectExtent l="0" t="0" r="3810" b="0"/>
                <wp:wrapTopAndBottom/>
                <wp:docPr id="9" name="Szövegdoboz 9"/>
                <wp:cNvGraphicFramePr/>
                <a:graphic xmlns:a="http://schemas.openxmlformats.org/drawingml/2006/main">
                  <a:graphicData uri="http://schemas.microsoft.com/office/word/2010/wordprocessingShape">
                    <wps:wsp>
                      <wps:cNvSpPr txBox="1"/>
                      <wps:spPr>
                        <a:xfrm>
                          <a:off x="0" y="0"/>
                          <a:ext cx="5539740" cy="594360"/>
                        </a:xfrm>
                        <a:prstGeom prst="rect">
                          <a:avLst/>
                        </a:prstGeom>
                        <a:solidFill>
                          <a:prstClr val="white"/>
                        </a:solidFill>
                        <a:ln>
                          <a:noFill/>
                        </a:ln>
                      </wps:spPr>
                      <wps:txbx>
                        <w:txbxContent>
                          <w:p w14:paraId="399EB78F" w14:textId="26EF4377" w:rsidR="00B8199D" w:rsidRPr="00FF429A" w:rsidRDefault="00B8199D" w:rsidP="001808E5">
                            <w:pPr>
                              <w:pStyle w:val="Kpalrs"/>
                              <w:jc w:val="center"/>
                              <w:rPr>
                                <w:rFonts w:ascii="Times New Roman" w:hAnsi="Times New Roman" w:cs="Times New Roman"/>
                                <w:noProof/>
                              </w:rPr>
                            </w:pPr>
                            <w:r w:rsidRPr="00FF429A">
                              <w:rPr>
                                <w:rFonts w:ascii="Times New Roman" w:hAnsi="Times New Roman" w:cs="Times New Roman"/>
                                <w:i w:val="0"/>
                                <w:iCs w:val="0"/>
                                <w:noProof/>
                              </w:rPr>
                              <w:fldChar w:fldCharType="begin"/>
                            </w:r>
                            <w:r w:rsidRPr="00FF429A">
                              <w:rPr>
                                <w:rFonts w:ascii="Times New Roman" w:hAnsi="Times New Roman" w:cs="Times New Roman"/>
                                <w:i w:val="0"/>
                                <w:iCs w:val="0"/>
                                <w:noProof/>
                              </w:rPr>
                              <w:instrText xml:space="preserve"> SEQ ábra \* ARABIC </w:instrText>
                            </w:r>
                            <w:r w:rsidRPr="00FF429A">
                              <w:rPr>
                                <w:rFonts w:ascii="Times New Roman" w:hAnsi="Times New Roman" w:cs="Times New Roman"/>
                                <w:i w:val="0"/>
                                <w:iCs w:val="0"/>
                                <w:noProof/>
                              </w:rPr>
                              <w:fldChar w:fldCharType="separate"/>
                            </w:r>
                            <w:r w:rsidR="001D2579">
                              <w:rPr>
                                <w:rFonts w:ascii="Times New Roman" w:hAnsi="Times New Roman" w:cs="Times New Roman"/>
                                <w:i w:val="0"/>
                                <w:iCs w:val="0"/>
                                <w:noProof/>
                              </w:rPr>
                              <w:t>2</w:t>
                            </w:r>
                            <w:r w:rsidRPr="00FF429A">
                              <w:rPr>
                                <w:rFonts w:ascii="Times New Roman" w:hAnsi="Times New Roman" w:cs="Times New Roman"/>
                                <w:i w:val="0"/>
                                <w:iCs w:val="0"/>
                                <w:noProof/>
                              </w:rPr>
                              <w:fldChar w:fldCharType="end"/>
                            </w:r>
                            <w:r w:rsidRPr="00FF429A">
                              <w:rPr>
                                <w:rFonts w:ascii="Times New Roman" w:hAnsi="Times New Roman" w:cs="Times New Roman"/>
                                <w:i w:val="0"/>
                                <w:iCs w:val="0"/>
                              </w:rPr>
                              <w:t>. ábra: Thresholding technikák</w:t>
                            </w:r>
                            <w:r w:rsidRPr="00FF429A">
                              <w:rPr>
                                <w:rFonts w:ascii="Times New Roman" w:hAnsi="Times New Roman" w:cs="Times New Roman"/>
                              </w:rPr>
                              <w:br/>
                              <w:t xml:space="preserve">Forrás: </w:t>
                            </w:r>
                            <w:r w:rsidR="00832434">
                              <w:rPr>
                                <w:rFonts w:ascii="Times New Roman" w:hAnsi="Times New Roman" w:cs="Times New Roman"/>
                              </w:rPr>
                              <w:fldChar w:fldCharType="begin"/>
                            </w:r>
                            <w:r w:rsidR="00832434">
                              <w:rPr>
                                <w:rFonts w:ascii="Times New Roman" w:hAnsi="Times New Roman" w:cs="Times New Roman"/>
                              </w:rPr>
                              <w:instrText xml:space="preserve"> REF _Ref88125668 \r \h </w:instrText>
                            </w:r>
                            <w:r w:rsidR="00832434">
                              <w:rPr>
                                <w:rFonts w:ascii="Times New Roman" w:hAnsi="Times New Roman" w:cs="Times New Roman"/>
                              </w:rPr>
                            </w:r>
                            <w:r w:rsidR="00832434">
                              <w:rPr>
                                <w:rFonts w:ascii="Times New Roman" w:hAnsi="Times New Roman" w:cs="Times New Roman"/>
                              </w:rPr>
                              <w:fldChar w:fldCharType="separate"/>
                            </w:r>
                            <w:r w:rsidR="001D2579">
                              <w:rPr>
                                <w:rFonts w:ascii="Times New Roman" w:hAnsi="Times New Roman" w:cs="Times New Roman"/>
                              </w:rPr>
                              <w:t>[5]</w:t>
                            </w:r>
                            <w:r w:rsidR="00832434">
                              <w:rPr>
                                <w:rFonts w:ascii="Times New Roman" w:hAnsi="Times New Roman"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E253EB" id="_x0000_t202" coordsize="21600,21600" o:spt="202" path="m,l,21600r21600,l21600,xe">
                <v:stroke joinstyle="miter"/>
                <v:path gradientshapeok="t" o:connecttype="rect"/>
              </v:shapetype>
              <v:shape id="Szövegdoboz 9" o:spid="_x0000_s1026" type="#_x0000_t202" style="position:absolute;left:0;text-align:left;margin-left:0;margin-top:427.5pt;width:436.2pt;height:46.8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" stroked="f">
                <v:textbox inset="0,0,0,0">
                  <w:txbxContent>
                    <w:p w14:paraId="399EB78F" w14:textId="26EF4377" w:rsidR="00B8199D" w:rsidRPr="00FF429A" w:rsidRDefault="00B8199D" w:rsidP="001808E5">
                      <w:pPr>
                        <w:pStyle w:val="Kpalrs"/>
                        <w:jc w:val="center"/>
                        <w:rPr>
                          <w:rFonts w:ascii="Times New Roman" w:hAnsi="Times New Roman" w:cs="Times New Roman"/>
                          <w:noProof/>
                        </w:rPr>
                      </w:pPr>
                      <w:r w:rsidRPr="00FF429A">
                        <w:rPr>
                          <w:rFonts w:ascii="Times New Roman" w:hAnsi="Times New Roman" w:cs="Times New Roman"/>
                          <w:i w:val="0"/>
                          <w:iCs w:val="0"/>
                          <w:noProof/>
                        </w:rPr>
                        <w:fldChar w:fldCharType="begin"/>
                      </w:r>
                      <w:r w:rsidRPr="00FF429A">
                        <w:rPr>
                          <w:rFonts w:ascii="Times New Roman" w:hAnsi="Times New Roman" w:cs="Times New Roman"/>
                          <w:i w:val="0"/>
                          <w:iCs w:val="0"/>
                          <w:noProof/>
                        </w:rPr>
                        <w:instrText xml:space="preserve"> SEQ ábra \* ARABIC </w:instrText>
                      </w:r>
                      <w:r w:rsidRPr="00FF429A">
                        <w:rPr>
                          <w:rFonts w:ascii="Times New Roman" w:hAnsi="Times New Roman" w:cs="Times New Roman"/>
                          <w:i w:val="0"/>
                          <w:iCs w:val="0"/>
                          <w:noProof/>
                        </w:rPr>
                        <w:fldChar w:fldCharType="separate"/>
                      </w:r>
                      <w:r w:rsidR="001D2579">
                        <w:rPr>
                          <w:rFonts w:ascii="Times New Roman" w:hAnsi="Times New Roman" w:cs="Times New Roman"/>
                          <w:i w:val="0"/>
                          <w:iCs w:val="0"/>
                          <w:noProof/>
                        </w:rPr>
                        <w:t>2</w:t>
                      </w:r>
                      <w:r w:rsidRPr="00FF429A">
                        <w:rPr>
                          <w:rFonts w:ascii="Times New Roman" w:hAnsi="Times New Roman" w:cs="Times New Roman"/>
                          <w:i w:val="0"/>
                          <w:iCs w:val="0"/>
                          <w:noProof/>
                        </w:rPr>
                        <w:fldChar w:fldCharType="end"/>
                      </w:r>
                      <w:r w:rsidRPr="00FF429A">
                        <w:rPr>
                          <w:rFonts w:ascii="Times New Roman" w:hAnsi="Times New Roman" w:cs="Times New Roman"/>
                          <w:i w:val="0"/>
                          <w:iCs w:val="0"/>
                        </w:rPr>
                        <w:t>. ábra: Thresholding technikák</w:t>
                      </w:r>
                      <w:r w:rsidRPr="00FF429A">
                        <w:rPr>
                          <w:rFonts w:ascii="Times New Roman" w:hAnsi="Times New Roman" w:cs="Times New Roman"/>
                        </w:rPr>
                        <w:br/>
                        <w:t xml:space="preserve">Forrás: </w:t>
                      </w:r>
                      <w:r w:rsidR="00832434">
                        <w:rPr>
                          <w:rFonts w:ascii="Times New Roman" w:hAnsi="Times New Roman" w:cs="Times New Roman"/>
                        </w:rPr>
                        <w:fldChar w:fldCharType="begin"/>
                      </w:r>
                      <w:r w:rsidR="00832434">
                        <w:rPr>
                          <w:rFonts w:ascii="Times New Roman" w:hAnsi="Times New Roman" w:cs="Times New Roman"/>
                        </w:rPr>
                        <w:instrText xml:space="preserve"> REF _Ref88125668 \r \h </w:instrText>
                      </w:r>
                      <w:r w:rsidR="00832434">
                        <w:rPr>
                          <w:rFonts w:ascii="Times New Roman" w:hAnsi="Times New Roman" w:cs="Times New Roman"/>
                        </w:rPr>
                      </w:r>
                      <w:r w:rsidR="00832434">
                        <w:rPr>
                          <w:rFonts w:ascii="Times New Roman" w:hAnsi="Times New Roman" w:cs="Times New Roman"/>
                        </w:rPr>
                        <w:fldChar w:fldCharType="separate"/>
                      </w:r>
                      <w:r w:rsidR="001D2579">
                        <w:rPr>
                          <w:rFonts w:ascii="Times New Roman" w:hAnsi="Times New Roman" w:cs="Times New Roman"/>
                        </w:rPr>
                        <w:t>[5]</w:t>
                      </w:r>
                      <w:r w:rsidR="00832434">
                        <w:rPr>
                          <w:rFonts w:ascii="Times New Roman" w:hAnsi="Times New Roman" w:cs="Times New Roman"/>
                        </w:rPr>
                        <w:fldChar w:fldCharType="end"/>
                      </w:r>
                    </w:p>
                  </w:txbxContent>
                </v:textbox>
                <w10:wrap type="topAndBottom" anchorx="margin"/>
              </v:shape>
            </w:pict>
          </mc:Fallback>
        </mc:AlternateContent>
      </w:r>
      <w:r w:rsidR="00CC641E">
        <w:fldChar w:fldCharType="begin"/>
      </w:r>
      <w:r w:rsidR="00CC641E">
        <w:instrText xml:space="preserve"> REF _Ref67392687 \r \h </w:instrText>
      </w:r>
      <w:r w:rsidR="00CC641E">
        <w:fldChar w:fldCharType="separate"/>
      </w:r>
      <w:r w:rsidR="001D2579">
        <w:t>[3]</w:t>
      </w:r>
      <w:r w:rsidR="00CC641E">
        <w:fldChar w:fldCharType="end"/>
      </w:r>
    </w:p>
    <w:p w14:paraId="6CB653B8" w14:textId="3163F1EA" w:rsidR="00C74749" w:rsidRDefault="001808E5" w:rsidP="00DB309C">
      <w:pPr>
        <w:pStyle w:val="mynormal"/>
      </w:pPr>
      <w:r>
        <w:rPr>
          <w:noProof/>
        </w:rPr>
        <w:drawing>
          <wp:anchor distT="0" distB="0" distL="114300" distR="114300" simplePos="0" relativeHeight="251658240" behindDoc="0" locked="0" layoutInCell="1" allowOverlap="1" wp14:anchorId="6AD7B7E7" wp14:editId="0854B184">
            <wp:simplePos x="0" y="0"/>
            <wp:positionH relativeFrom="margin">
              <wp:align>center</wp:align>
            </wp:positionH>
            <wp:positionV relativeFrom="paragraph">
              <wp:posOffset>0</wp:posOffset>
            </wp:positionV>
            <wp:extent cx="3345180" cy="3553140"/>
            <wp:effectExtent l="0" t="0" r="7620" b="9525"/>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5180" cy="3553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4749">
        <w:t xml:space="preserve">Az adaptive threshold akkor mutat előnyt a szimpla thresholding ellenében, amikor a binarizálandó kép megvilágítása nagy mértékben egyenletlen. </w:t>
      </w:r>
      <w:r w:rsidR="00604D99">
        <w:t>Ilyen esetben</w:t>
      </w:r>
      <w:r w:rsidR="00875060">
        <w:t>, ahogy a 2. ábrán is látható,</w:t>
      </w:r>
      <w:r w:rsidR="00604D99">
        <w:t xml:space="preserve"> az egyszerű küszöbölés esetén a kép rosszul megvilágított része olyan sötét, hogy a háttér intenzitása is áteshet a küszöbértéken, és az egész megvilágítatlan területet hasznos pixelcsoportként kategorizálja. </w:t>
      </w:r>
      <w:r w:rsidR="00F0426D">
        <w:t xml:space="preserve">Az adaptive változat ilyen esetben sokkal jobb eredményeket ad, mivel a megvilágított területen a pixelek a környezetükhöz képest még mindig elkülöníthetők. </w:t>
      </w:r>
      <w:r w:rsidR="00031F1F">
        <w:t>Ilyenkor a képtől függően keletkezhet pontszerű zaj, azonban kevesebb információt veszíthetünk el a folyamat által.</w:t>
      </w:r>
      <w:r w:rsidR="00CC641E" w:rsidRPr="00CC641E">
        <w:t xml:space="preserve"> </w:t>
      </w:r>
      <w:r w:rsidR="00CC641E">
        <w:fldChar w:fldCharType="begin"/>
      </w:r>
      <w:r w:rsidR="00CC641E">
        <w:instrText xml:space="preserve"> REF _Ref67392687 \r \h </w:instrText>
      </w:r>
      <w:r w:rsidR="00CC641E">
        <w:fldChar w:fldCharType="separate"/>
      </w:r>
      <w:r w:rsidR="001D2579">
        <w:t>[3]</w:t>
      </w:r>
      <w:r w:rsidR="00CC641E">
        <w:fldChar w:fldCharType="end"/>
      </w:r>
    </w:p>
    <w:p w14:paraId="2E75C34B" w14:textId="77777777" w:rsidR="00047FE9" w:rsidRDefault="00047FE9" w:rsidP="00047FE9">
      <w:pPr>
        <w:pStyle w:val="Cmsor3"/>
      </w:pPr>
      <w:bookmarkStart w:id="9" w:name="_Toc88390119"/>
      <w:r>
        <w:lastRenderedPageBreak/>
        <w:t>Morfológiai transzformációk</w:t>
      </w:r>
      <w:bookmarkEnd w:id="9"/>
    </w:p>
    <w:p w14:paraId="30470DF9" w14:textId="7335E55C" w:rsidR="003E2B4D" w:rsidRDefault="004F0F8C" w:rsidP="00DB309C">
      <w:pPr>
        <w:pStyle w:val="mynormal"/>
      </w:pPr>
      <w:r>
        <w:t xml:space="preserve">A morfológiai transzformációk olyan műveletek, amelyek </w:t>
      </w:r>
      <w:r w:rsidR="003E2B4D">
        <w:t xml:space="preserve">célja a képen esetlegesen jelenlévő hibák, tökéletlenségek javítása. </w:t>
      </w:r>
      <w:r w:rsidR="00702FED">
        <w:t xml:space="preserve">Általában binarizált képeken alkalmazzák, de használható szürkeárnyalatos képeken is. </w:t>
      </w:r>
      <w:r w:rsidR="00D367AE">
        <w:t>A transzformáció a strukturális elem (structuring element) segítségével hajtja végre műveleteit. A strukturális elem egy kernel, amely alakja, mérete szabadon választható, és van egy rögzítési pontja (anchor point).</w:t>
      </w:r>
      <w:r w:rsidR="001E1887">
        <w:t xml:space="preserve"> Általában a kernel négyzet alakú, és a középpontja az anchor pont</w:t>
      </w:r>
      <w:r w:rsidR="00D367AE">
        <w:t xml:space="preserve"> </w:t>
      </w:r>
      <w:r w:rsidR="001E1887">
        <w:t>A kernel végig szkenneli a képet, és a műveletnek megfelelően beállítja a kiválasztott anchor pontot a megfelelő értékre.</w:t>
      </w:r>
      <w:r w:rsidR="002A00B8">
        <w:t xml:space="preserve"> A két alapvető művelet az erózió és a dilatáció.</w:t>
      </w:r>
      <w:r w:rsidR="004C141F">
        <w:t xml:space="preserve"> </w:t>
      </w:r>
      <w:r w:rsidR="004C141F">
        <w:fldChar w:fldCharType="begin"/>
      </w:r>
      <w:r w:rsidR="004C141F">
        <w:instrText xml:space="preserve"> REF _Ref67392687 \r \h </w:instrText>
      </w:r>
      <w:r w:rsidR="004C141F">
        <w:fldChar w:fldCharType="separate"/>
      </w:r>
      <w:r w:rsidR="001D2579">
        <w:t>[3]</w:t>
      </w:r>
      <w:r w:rsidR="004C141F">
        <w:fldChar w:fldCharType="end"/>
      </w:r>
    </w:p>
    <w:p w14:paraId="7BED236D" w14:textId="08767988" w:rsidR="003E2B4D" w:rsidRDefault="002C5F31" w:rsidP="00DB309C">
      <w:pPr>
        <w:pStyle w:val="mynormal"/>
      </w:pPr>
      <w:r w:rsidRPr="00C0217F">
        <w:t>Dilatáció (dilation)</w:t>
      </w:r>
      <w:r>
        <w:t xml:space="preserve"> esetén, amikor a kernel </w:t>
      </w:r>
      <w:r w:rsidR="00DF407D">
        <w:t xml:space="preserve">áthalad </w:t>
      </w:r>
      <w:r>
        <w:t xml:space="preserve">a képen, minden állomásnál megkeresi a kernel által lefedett pixelek közül a legnagyobb értékűt, és az anchor pontot beállítja arra az értékre. </w:t>
      </w:r>
      <w:r w:rsidR="00A41D8F">
        <w:t>Ennek következtében a világos területek a képen növekednek.</w:t>
      </w:r>
      <w:r w:rsidR="004C141F" w:rsidRPr="004C141F">
        <w:t xml:space="preserve"> </w:t>
      </w:r>
      <w:r w:rsidR="004C141F">
        <w:fldChar w:fldCharType="begin"/>
      </w:r>
      <w:r w:rsidR="004C141F">
        <w:instrText xml:space="preserve"> REF _Ref67392687 \r \h </w:instrText>
      </w:r>
      <w:r w:rsidR="004C141F">
        <w:fldChar w:fldCharType="separate"/>
      </w:r>
      <w:r w:rsidR="001D2579">
        <w:t>[3]</w:t>
      </w:r>
      <w:r w:rsidR="004C141F">
        <w:fldChar w:fldCharType="end"/>
      </w:r>
    </w:p>
    <w:p w14:paraId="4F7965A4" w14:textId="77777777" w:rsidR="00D90274" w:rsidRDefault="00D90274" w:rsidP="00D90274">
      <w:pPr>
        <w:pStyle w:val="mynormal"/>
        <w:keepNext/>
        <w:ind w:firstLine="0"/>
        <w:jc w:val="center"/>
      </w:pPr>
      <w:r w:rsidRPr="00D90274">
        <w:rPr>
          <w:noProof/>
        </w:rPr>
        <w:drawing>
          <wp:inline distT="0" distB="0" distL="0" distR="0" wp14:anchorId="6ED774A3" wp14:editId="342ACB47">
            <wp:extent cx="4680000" cy="3542888"/>
            <wp:effectExtent l="0" t="0" r="6350" b="63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0000" cy="3542888"/>
                    </a:xfrm>
                    <a:prstGeom prst="rect">
                      <a:avLst/>
                    </a:prstGeom>
                    <a:noFill/>
                    <a:ln>
                      <a:noFill/>
                    </a:ln>
                  </pic:spPr>
                </pic:pic>
              </a:graphicData>
            </a:graphic>
          </wp:inline>
        </w:drawing>
      </w:r>
    </w:p>
    <w:p w14:paraId="4A9F8164" w14:textId="47E3A9E6" w:rsidR="00D90274" w:rsidRPr="0020252C" w:rsidRDefault="00D90274" w:rsidP="00D90274">
      <w:pPr>
        <w:pStyle w:val="Kpalrs"/>
        <w:jc w:val="center"/>
        <w:rPr>
          <w:rFonts w:ascii="Times New Roman" w:hAnsi="Times New Roman" w:cs="Times New Roman"/>
        </w:rPr>
      </w:pPr>
      <w:r w:rsidRPr="0020252C">
        <w:rPr>
          <w:rFonts w:ascii="Times New Roman" w:hAnsi="Times New Roman" w:cs="Times New Roman"/>
          <w:i w:val="0"/>
          <w:iCs w:val="0"/>
        </w:rPr>
        <w:fldChar w:fldCharType="begin"/>
      </w:r>
      <w:r w:rsidRPr="0020252C">
        <w:rPr>
          <w:rFonts w:ascii="Times New Roman" w:hAnsi="Times New Roman" w:cs="Times New Roman"/>
          <w:i w:val="0"/>
          <w:iCs w:val="0"/>
        </w:rPr>
        <w:instrText xml:space="preserve"> SEQ ábra \* ARABIC </w:instrText>
      </w:r>
      <w:r w:rsidRPr="0020252C">
        <w:rPr>
          <w:rFonts w:ascii="Times New Roman" w:hAnsi="Times New Roman" w:cs="Times New Roman"/>
          <w:i w:val="0"/>
          <w:iCs w:val="0"/>
        </w:rPr>
        <w:fldChar w:fldCharType="separate"/>
      </w:r>
      <w:r w:rsidR="001D2579">
        <w:rPr>
          <w:rFonts w:ascii="Times New Roman" w:hAnsi="Times New Roman" w:cs="Times New Roman"/>
          <w:i w:val="0"/>
          <w:iCs w:val="0"/>
          <w:noProof/>
        </w:rPr>
        <w:t>3</w:t>
      </w:r>
      <w:r w:rsidRPr="0020252C">
        <w:rPr>
          <w:rFonts w:ascii="Times New Roman" w:hAnsi="Times New Roman" w:cs="Times New Roman"/>
          <w:i w:val="0"/>
          <w:iCs w:val="0"/>
        </w:rPr>
        <w:fldChar w:fldCharType="end"/>
      </w:r>
      <w:r w:rsidRPr="0020252C">
        <w:rPr>
          <w:rFonts w:ascii="Times New Roman" w:hAnsi="Times New Roman" w:cs="Times New Roman"/>
          <w:i w:val="0"/>
          <w:iCs w:val="0"/>
        </w:rPr>
        <w:t>. ábra: Dilatáció (sötét területek csökkennek, világos területek növekednek)</w:t>
      </w:r>
      <w:r w:rsidR="0020252C" w:rsidRPr="0020252C">
        <w:rPr>
          <w:rFonts w:ascii="Times New Roman" w:hAnsi="Times New Roman" w:cs="Times New Roman"/>
          <w:i w:val="0"/>
          <w:iCs w:val="0"/>
        </w:rPr>
        <w:br/>
      </w:r>
      <w:r w:rsidR="0020252C" w:rsidRPr="0020252C">
        <w:rPr>
          <w:rFonts w:ascii="Times New Roman" w:hAnsi="Times New Roman" w:cs="Times New Roman"/>
        </w:rPr>
        <w:t xml:space="preserve">Forrás: </w:t>
      </w:r>
      <w:r w:rsidR="0020252C" w:rsidRPr="0020252C">
        <w:rPr>
          <w:rFonts w:ascii="Times New Roman" w:hAnsi="Times New Roman" w:cs="Times New Roman"/>
        </w:rPr>
        <w:fldChar w:fldCharType="begin"/>
      </w:r>
      <w:r w:rsidR="0020252C" w:rsidRPr="0020252C">
        <w:rPr>
          <w:rFonts w:ascii="Times New Roman" w:hAnsi="Times New Roman" w:cs="Times New Roman"/>
        </w:rPr>
        <w:instrText xml:space="preserve"> REF _Ref67392687 \r \h </w:instrText>
      </w:r>
      <w:r w:rsidR="0020252C">
        <w:rPr>
          <w:rFonts w:ascii="Times New Roman" w:hAnsi="Times New Roman" w:cs="Times New Roman"/>
        </w:rPr>
        <w:instrText xml:space="preserve"> \* MERGEFORMAT </w:instrText>
      </w:r>
      <w:r w:rsidR="0020252C" w:rsidRPr="0020252C">
        <w:rPr>
          <w:rFonts w:ascii="Times New Roman" w:hAnsi="Times New Roman" w:cs="Times New Roman"/>
        </w:rPr>
      </w:r>
      <w:r w:rsidR="0020252C" w:rsidRPr="0020252C">
        <w:rPr>
          <w:rFonts w:ascii="Times New Roman" w:hAnsi="Times New Roman" w:cs="Times New Roman"/>
        </w:rPr>
        <w:fldChar w:fldCharType="separate"/>
      </w:r>
      <w:r w:rsidR="001D2579">
        <w:rPr>
          <w:rFonts w:ascii="Times New Roman" w:hAnsi="Times New Roman" w:cs="Times New Roman"/>
        </w:rPr>
        <w:t>[3]</w:t>
      </w:r>
      <w:r w:rsidR="0020252C" w:rsidRPr="0020252C">
        <w:rPr>
          <w:rFonts w:ascii="Times New Roman" w:hAnsi="Times New Roman" w:cs="Times New Roman"/>
        </w:rPr>
        <w:fldChar w:fldCharType="end"/>
      </w:r>
    </w:p>
    <w:p w14:paraId="74B5CB84" w14:textId="1FA8BD6A" w:rsidR="00A41D8F" w:rsidRDefault="00A41D8F" w:rsidP="00DB309C">
      <w:pPr>
        <w:pStyle w:val="mynormal"/>
      </w:pPr>
      <w:r>
        <w:t xml:space="preserve">Az </w:t>
      </w:r>
      <w:r w:rsidRPr="00C0217F">
        <w:t>erózió (erosion)</w:t>
      </w:r>
      <w:r>
        <w:t xml:space="preserve"> a dilatáció ellentéte. Ebben az esetben nem a maximumot, hanem a minimumot keresi a kernelben, és arra állítja a pixelt. </w:t>
      </w:r>
      <w:r w:rsidR="000C4103">
        <w:t>Ennek következtében nem a világos, hanem a sötét területek növekednek meg.</w:t>
      </w:r>
      <w:r w:rsidR="004C141F" w:rsidRPr="004C141F">
        <w:t xml:space="preserve"> </w:t>
      </w:r>
      <w:r w:rsidR="004C141F">
        <w:fldChar w:fldCharType="begin"/>
      </w:r>
      <w:r w:rsidR="004C141F">
        <w:instrText xml:space="preserve"> REF _Ref67392687 \r \h </w:instrText>
      </w:r>
      <w:r w:rsidR="004C141F">
        <w:fldChar w:fldCharType="separate"/>
      </w:r>
      <w:r w:rsidR="001D2579">
        <w:t>[3]</w:t>
      </w:r>
      <w:r w:rsidR="004C141F">
        <w:fldChar w:fldCharType="end"/>
      </w:r>
    </w:p>
    <w:p w14:paraId="4E12B9A6" w14:textId="77777777" w:rsidR="00D90274" w:rsidRDefault="00D90274" w:rsidP="00D90274">
      <w:pPr>
        <w:pStyle w:val="mynormal"/>
        <w:keepNext/>
        <w:ind w:firstLine="0"/>
        <w:jc w:val="center"/>
      </w:pPr>
      <w:r w:rsidRPr="00D90274">
        <w:rPr>
          <w:noProof/>
        </w:rPr>
        <w:lastRenderedPageBreak/>
        <w:drawing>
          <wp:inline distT="0" distB="0" distL="0" distR="0" wp14:anchorId="2F78FF89" wp14:editId="68C530B7">
            <wp:extent cx="4680000" cy="3542888"/>
            <wp:effectExtent l="0" t="0" r="6350" b="635"/>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0000" cy="3542888"/>
                    </a:xfrm>
                    <a:prstGeom prst="rect">
                      <a:avLst/>
                    </a:prstGeom>
                    <a:noFill/>
                    <a:ln>
                      <a:noFill/>
                    </a:ln>
                  </pic:spPr>
                </pic:pic>
              </a:graphicData>
            </a:graphic>
          </wp:inline>
        </w:drawing>
      </w:r>
    </w:p>
    <w:p w14:paraId="7904C4EC" w14:textId="1C20C7B3" w:rsidR="00D90274" w:rsidRPr="00D90274" w:rsidRDefault="00D90274" w:rsidP="00D90274">
      <w:pPr>
        <w:pStyle w:val="Kpalrs"/>
        <w:jc w:val="center"/>
        <w:rPr>
          <w:rFonts w:ascii="Times New Roman" w:hAnsi="Times New Roman" w:cs="Times New Roman"/>
        </w:rPr>
      </w:pPr>
      <w:r w:rsidRPr="00D90274">
        <w:rPr>
          <w:rFonts w:ascii="Times New Roman" w:hAnsi="Times New Roman" w:cs="Times New Roman"/>
          <w:i w:val="0"/>
          <w:iCs w:val="0"/>
        </w:rPr>
        <w:fldChar w:fldCharType="begin"/>
      </w:r>
      <w:r w:rsidRPr="00D90274">
        <w:rPr>
          <w:rFonts w:ascii="Times New Roman" w:hAnsi="Times New Roman" w:cs="Times New Roman"/>
          <w:i w:val="0"/>
          <w:iCs w:val="0"/>
        </w:rPr>
        <w:instrText xml:space="preserve"> SEQ ábra \* ARABIC </w:instrText>
      </w:r>
      <w:r w:rsidRPr="00D90274">
        <w:rPr>
          <w:rFonts w:ascii="Times New Roman" w:hAnsi="Times New Roman" w:cs="Times New Roman"/>
          <w:i w:val="0"/>
          <w:iCs w:val="0"/>
        </w:rPr>
        <w:fldChar w:fldCharType="separate"/>
      </w:r>
      <w:r w:rsidR="001D2579">
        <w:rPr>
          <w:rFonts w:ascii="Times New Roman" w:hAnsi="Times New Roman" w:cs="Times New Roman"/>
          <w:i w:val="0"/>
          <w:iCs w:val="0"/>
          <w:noProof/>
        </w:rPr>
        <w:t>4</w:t>
      </w:r>
      <w:r w:rsidRPr="00D90274">
        <w:rPr>
          <w:rFonts w:ascii="Times New Roman" w:hAnsi="Times New Roman" w:cs="Times New Roman"/>
          <w:i w:val="0"/>
          <w:iCs w:val="0"/>
        </w:rPr>
        <w:fldChar w:fldCharType="end"/>
      </w:r>
      <w:r w:rsidRPr="00D90274">
        <w:rPr>
          <w:rFonts w:ascii="Times New Roman" w:hAnsi="Times New Roman" w:cs="Times New Roman"/>
          <w:i w:val="0"/>
          <w:iCs w:val="0"/>
        </w:rPr>
        <w:t>. ábra: Erózió (sötét területek növekednek, világos területek csökkennek)</w:t>
      </w:r>
      <w:r w:rsidRPr="00D90274">
        <w:rPr>
          <w:rFonts w:ascii="Times New Roman" w:hAnsi="Times New Roman" w:cs="Times New Roman"/>
          <w:i w:val="0"/>
          <w:iCs w:val="0"/>
        </w:rPr>
        <w:br/>
      </w:r>
      <w:r w:rsidRPr="00D90274">
        <w:rPr>
          <w:rFonts w:ascii="Times New Roman" w:hAnsi="Times New Roman" w:cs="Times New Roman"/>
        </w:rPr>
        <w:t xml:space="preserve">Forrás: </w:t>
      </w:r>
      <w:r w:rsidRPr="00D90274">
        <w:rPr>
          <w:rFonts w:ascii="Times New Roman" w:hAnsi="Times New Roman" w:cs="Times New Roman"/>
        </w:rPr>
        <w:fldChar w:fldCharType="begin"/>
      </w:r>
      <w:r w:rsidRPr="00D90274">
        <w:rPr>
          <w:rFonts w:ascii="Times New Roman" w:hAnsi="Times New Roman" w:cs="Times New Roman"/>
        </w:rPr>
        <w:instrText xml:space="preserve"> REF _Ref67392687 \r \h </w:instrText>
      </w:r>
      <w:r>
        <w:rPr>
          <w:rFonts w:ascii="Times New Roman" w:hAnsi="Times New Roman" w:cs="Times New Roman"/>
        </w:rPr>
        <w:instrText xml:space="preserve"> \* MERGEFORMAT </w:instrText>
      </w:r>
      <w:r w:rsidRPr="00D90274">
        <w:rPr>
          <w:rFonts w:ascii="Times New Roman" w:hAnsi="Times New Roman" w:cs="Times New Roman"/>
        </w:rPr>
      </w:r>
      <w:r w:rsidRPr="00D90274">
        <w:rPr>
          <w:rFonts w:ascii="Times New Roman" w:hAnsi="Times New Roman" w:cs="Times New Roman"/>
        </w:rPr>
        <w:fldChar w:fldCharType="separate"/>
      </w:r>
      <w:r w:rsidR="001D2579">
        <w:rPr>
          <w:rFonts w:ascii="Times New Roman" w:hAnsi="Times New Roman" w:cs="Times New Roman"/>
        </w:rPr>
        <w:t>[3]</w:t>
      </w:r>
      <w:r w:rsidRPr="00D90274">
        <w:rPr>
          <w:rFonts w:ascii="Times New Roman" w:hAnsi="Times New Roman" w:cs="Times New Roman"/>
        </w:rPr>
        <w:fldChar w:fldCharType="end"/>
      </w:r>
    </w:p>
    <w:p w14:paraId="03E3F397" w14:textId="1B9C0A48" w:rsidR="00110A81" w:rsidRDefault="00110A81" w:rsidP="00DB309C">
      <w:pPr>
        <w:pStyle w:val="mynormal"/>
      </w:pPr>
      <w:r>
        <w:t>Egy olyan képen, amelyen a háttér fekete, és a hasznos elemek fehérek, az erózió szűkíti a hasznos területeket, alakzatokat, míg a dilatáció növeli azokat.</w:t>
      </w:r>
      <w:r w:rsidR="00BE1EF3">
        <w:t xml:space="preserve"> A két módszer egymás fordítottja, azonban egymás után alkalmazva a kettőt, ugyanazon a képen, nem feltétlenül adja vissza az eredeti képet. </w:t>
      </w:r>
      <w:r w:rsidR="00C8218C">
        <w:t xml:space="preserve">Ez megtörténhet </w:t>
      </w:r>
      <w:r w:rsidR="00B77BC7">
        <w:t>például,</w:t>
      </w:r>
      <w:r w:rsidR="00C8218C">
        <w:t xml:space="preserve"> ha az erózió következtében eltűnik egy 1 pixel vastagságú vonalszakasz, vagy a dilatáció következtében két elem, amelyek között kevés hely volt, egybeér ezután. </w:t>
      </w:r>
      <w:r w:rsidR="00B77BC7">
        <w:t>Ilyen esetekben a másik módszer nem tudja visszafordítani a történteket. Ezt kihasználva a két módszer kombinálásával létrejöttek új funkciók is. Ezek a morfológiai nyitás, valamint zárás.</w:t>
      </w:r>
      <w:r w:rsidR="004C141F" w:rsidRPr="004C141F">
        <w:t xml:space="preserve"> </w:t>
      </w:r>
      <w:r w:rsidR="004C141F">
        <w:fldChar w:fldCharType="begin"/>
      </w:r>
      <w:r w:rsidR="004C141F">
        <w:instrText xml:space="preserve"> REF _Ref67392687 \r \h </w:instrText>
      </w:r>
      <w:r w:rsidR="004C141F">
        <w:fldChar w:fldCharType="separate"/>
      </w:r>
      <w:r w:rsidR="001D2579">
        <w:t>[3]</w:t>
      </w:r>
      <w:r w:rsidR="004C141F">
        <w:fldChar w:fldCharType="end"/>
      </w:r>
    </w:p>
    <w:p w14:paraId="6B22AF6F" w14:textId="4A460BCD" w:rsidR="001768F0" w:rsidRDefault="00B77BC7" w:rsidP="00DB309C">
      <w:pPr>
        <w:pStyle w:val="mynormal"/>
      </w:pPr>
      <w:r w:rsidRPr="00C0217F">
        <w:t>Nyitás</w:t>
      </w:r>
      <w:r>
        <w:t xml:space="preserve"> esetén a képen először erózió, aztán dilatáció megy végbe. </w:t>
      </w:r>
      <w:r w:rsidR="005338A0">
        <w:t>Ennek következtében a korábban felvetett példán, ahol fehér az információ, és fekete a háttér, a nyitás közben az erózió eltávolítja a kis méretű elemeket, amelyeket utána a dilatáció nem tud visszanagyítani. Ennek haszna a zajok eltávolítása a bináris képről.</w:t>
      </w:r>
      <w:r w:rsidR="004C141F" w:rsidRPr="004C141F">
        <w:t xml:space="preserve"> </w:t>
      </w:r>
      <w:r w:rsidR="004C141F">
        <w:fldChar w:fldCharType="begin"/>
      </w:r>
      <w:r w:rsidR="004C141F">
        <w:instrText xml:space="preserve"> REF _Ref67392687 \r \h </w:instrText>
      </w:r>
      <w:r w:rsidR="004C141F">
        <w:fldChar w:fldCharType="separate"/>
      </w:r>
      <w:r w:rsidR="001D2579">
        <w:t>[3]</w:t>
      </w:r>
      <w:r w:rsidR="004C141F">
        <w:fldChar w:fldCharType="end"/>
      </w:r>
    </w:p>
    <w:p w14:paraId="22D0A004" w14:textId="2FB90496" w:rsidR="00B77BC7" w:rsidRDefault="00E9268D" w:rsidP="00DB309C">
      <w:pPr>
        <w:pStyle w:val="mynormal"/>
      </w:pPr>
      <w:r>
        <w:t xml:space="preserve">A </w:t>
      </w:r>
      <w:r w:rsidRPr="00C0217F">
        <w:t>zárás</w:t>
      </w:r>
      <w:r>
        <w:t xml:space="preserve"> esetén először a dilatáció megy végbe, utána az erózió. </w:t>
      </w:r>
      <w:r w:rsidR="00B95C2B">
        <w:t>Ebben az esetben olyan szakaszok, amelyek között kevés hely van, egybeolvadnak. Ez akkor hasznos, ha van például egy vonalszakasz, amely a kép átalakítása közben sérült, azaz egy kis szakasz hiányzik belőle</w:t>
      </w:r>
      <w:r w:rsidR="00B4513A">
        <w:t>. Ebben az esetben az a szakasz</w:t>
      </w:r>
      <w:r w:rsidR="00722F29">
        <w:t xml:space="preserve"> </w:t>
      </w:r>
      <w:r w:rsidR="00B4513A">
        <w:t>a zárás használatával kipótolható.</w:t>
      </w:r>
      <w:r w:rsidR="004C141F" w:rsidRPr="004C141F">
        <w:t xml:space="preserve"> </w:t>
      </w:r>
      <w:r w:rsidR="004C141F">
        <w:fldChar w:fldCharType="begin"/>
      </w:r>
      <w:r w:rsidR="004C141F">
        <w:instrText xml:space="preserve"> REF _Ref67392687 \r \h </w:instrText>
      </w:r>
      <w:r w:rsidR="004C141F">
        <w:fldChar w:fldCharType="separate"/>
      </w:r>
      <w:r w:rsidR="001D2579">
        <w:t>[3]</w:t>
      </w:r>
      <w:r w:rsidR="004C141F">
        <w:fldChar w:fldCharType="end"/>
      </w:r>
    </w:p>
    <w:p w14:paraId="460B01D9" w14:textId="19F62B84" w:rsidR="004F0F8C" w:rsidRDefault="001768F0" w:rsidP="00DB309C">
      <w:pPr>
        <w:pStyle w:val="mynormal"/>
      </w:pPr>
      <w:r>
        <w:lastRenderedPageBreak/>
        <w:t>A morfológiai műveletek segítségével a binarizált képet át lehet formálni úgy, hogy a különféle felismerési folyamatok könnyebben fel tudják ismerni a komponenseket a képen</w:t>
      </w:r>
      <w:r w:rsidR="00E92391">
        <w:t xml:space="preserve">, ezáltal digitalizálás esetén is </w:t>
      </w:r>
      <w:r w:rsidR="0024127C">
        <w:t xml:space="preserve">sokszor </w:t>
      </w:r>
      <w:r w:rsidR="00E92391">
        <w:t>egy hasznos eszköz lehet.</w:t>
      </w:r>
    </w:p>
    <w:p w14:paraId="4E131D71" w14:textId="6E142E92" w:rsidR="00FB7169" w:rsidRDefault="0028174A" w:rsidP="0028174A">
      <w:pPr>
        <w:pStyle w:val="Cmsor3"/>
      </w:pPr>
      <w:bookmarkStart w:id="10" w:name="_Toc88390120"/>
      <w:r>
        <w:t>Átméretezés</w:t>
      </w:r>
      <w:bookmarkEnd w:id="10"/>
    </w:p>
    <w:p w14:paraId="174B7766" w14:textId="40408654" w:rsidR="0028174A" w:rsidRDefault="00047FE9" w:rsidP="00DB309C">
      <w:pPr>
        <w:pStyle w:val="mynormal"/>
      </w:pPr>
      <w:r>
        <w:t>A vizsgált képek átméretezésére több esetben is hasznos lehet. Ha a bemeneti kép méretét csökkentjük, azáltal a rajta való műveletek végrehajtása gyorsabban lefut. Ezzel azonban vigyázni kell, mivel minden kisebbre méretezéskor információ veszik el, hiszen ugyanannyi információ leírására kevesebb hely áll rendelkezésre.</w:t>
      </w:r>
      <w:r w:rsidR="00D600AF">
        <w:t xml:space="preserve"> </w:t>
      </w:r>
      <w:r w:rsidR="00D600AF">
        <w:fldChar w:fldCharType="begin"/>
      </w:r>
      <w:r w:rsidR="00D600AF">
        <w:instrText xml:space="preserve"> REF _Ref67392687 \r \h </w:instrText>
      </w:r>
      <w:r w:rsidR="00D600AF">
        <w:fldChar w:fldCharType="separate"/>
      </w:r>
      <w:r w:rsidR="001D2579">
        <w:t>[3]</w:t>
      </w:r>
      <w:r w:rsidR="00D600AF">
        <w:fldChar w:fldCharType="end"/>
      </w:r>
    </w:p>
    <w:p w14:paraId="7FE383BA" w14:textId="4A195486" w:rsidR="00206B0D" w:rsidRDefault="00BF0C74" w:rsidP="00DB309C">
      <w:pPr>
        <w:pStyle w:val="mynormal"/>
      </w:pPr>
      <w:r>
        <w:t>Amikor egy képet lekicsinyítünk, néhány pixel a cél képen nem illeszkedik, hanem pixelek közé esik az eredeti képen</w:t>
      </w:r>
      <w:r w:rsidR="00AC5154">
        <w:t>, amelyek értékét nem lehet egyértelműen kikövetkeztetni</w:t>
      </w:r>
      <w:r>
        <w:t>.</w:t>
      </w:r>
      <w:r w:rsidR="00AC5154">
        <w:t xml:space="preserve"> Ez a probléma nagyításkor is megjelenik, </w:t>
      </w:r>
      <w:r w:rsidR="00A43C85">
        <w:t xml:space="preserve">mivel vannak </w:t>
      </w:r>
      <w:r w:rsidR="00AC5154">
        <w:t>a felnagyított képen keletkez</w:t>
      </w:r>
      <w:r w:rsidR="00A43C85">
        <w:t>ett</w:t>
      </w:r>
      <w:r w:rsidR="00AC5154">
        <w:t xml:space="preserve"> új pixelek</w:t>
      </w:r>
      <w:r w:rsidR="00036BA6">
        <w:t>, amelyek nem csatolhatóak közvetlenül az eredeti kép egy pixeléhez.</w:t>
      </w:r>
      <w:r>
        <w:t xml:space="preserve"> Ilyen eset</w:t>
      </w:r>
      <w:r w:rsidR="00AC5154">
        <w:t>ek</w:t>
      </w:r>
      <w:r w:rsidR="00673731">
        <w:t>ben</w:t>
      </w:r>
      <w:r>
        <w:t xml:space="preserve"> az </w:t>
      </w:r>
      <w:r w:rsidRPr="00C0217F">
        <w:t>interpoláció</w:t>
      </w:r>
      <w:r>
        <w:t xml:space="preserve"> befolyásolja, hogy egy adott pixel értéke hogyan legyen eldöntve. </w:t>
      </w:r>
      <w:r w:rsidR="00C626F7">
        <w:t>A legegyszerűbb módszer az, hogy az átméretezett képen lévő pixelekhez mindig a legközelebbi pixel értékét rendeljük, az eredeti képről.</w:t>
      </w:r>
      <w:r w:rsidR="00E946E2">
        <w:t xml:space="preserve"> Ez a legközelebbi szomszéd (Nearest Neighbor) módszer. </w:t>
      </w:r>
      <w:r w:rsidR="006A3093">
        <w:t>Egy másik megoldás</w:t>
      </w:r>
      <w:r w:rsidR="00B34A03">
        <w:t xml:space="preserve"> (bilineáris)</w:t>
      </w:r>
      <w:r w:rsidR="006A3093">
        <w:t>, amikor a pixel környezetében lévő pixelek alapján dől el az értéke, méghozzá a távolságuk által vett súlyozás alapján.</w:t>
      </w:r>
      <w:r w:rsidR="00CA3538">
        <w:t xml:space="preserve"> További megoldás, amikor az új pixelt rávetítjük az eredeti képre, és a körülötte lévő pixelek átlaga alapján dől el az új érték.</w:t>
      </w:r>
      <w:r w:rsidR="00965692">
        <w:t xml:space="preserve"> A bicubic interpoláció hasonló a bilineárishoz, azonban nem csak </w:t>
      </w:r>
      <w:r w:rsidR="008C790C">
        <w:t>a 4, hanem a legközelebbi 16 szomszéd alapján dönt, parciális deriválás segítségével.</w:t>
      </w:r>
      <w:r w:rsidR="00D600AF">
        <w:t xml:space="preserve"> </w:t>
      </w:r>
      <w:r w:rsidR="00D600AF">
        <w:fldChar w:fldCharType="begin"/>
      </w:r>
      <w:r w:rsidR="00D600AF">
        <w:instrText xml:space="preserve"> REF _Ref67392687 \r \h </w:instrText>
      </w:r>
      <w:r w:rsidR="00D600AF">
        <w:fldChar w:fldCharType="separate"/>
      </w:r>
      <w:r w:rsidR="001D2579">
        <w:t>[3]</w:t>
      </w:r>
      <w:r w:rsidR="00D600AF">
        <w:fldChar w:fldCharType="end"/>
      </w:r>
    </w:p>
    <w:p w14:paraId="1F9DA979" w14:textId="4EB538AC" w:rsidR="005260CB" w:rsidRDefault="00047FE9" w:rsidP="00DB309C">
      <w:pPr>
        <w:pStyle w:val="mynormal"/>
      </w:pPr>
      <w:r>
        <w:t xml:space="preserve">A feldolgozás felgyorsítása érdekében végzett kicsinyítés biztonságosabban megoldható egy már binarizált képen, amelyen az információ egyértelműen elkülönül a háttértől. </w:t>
      </w:r>
      <w:r w:rsidR="00520F09">
        <w:t xml:space="preserve">Ilyen esetben </w:t>
      </w:r>
      <w:r w:rsidR="007C5EE2">
        <w:t xml:space="preserve">(tapasztalatom szerint) </w:t>
      </w:r>
      <w:r w:rsidR="00520F09">
        <w:t>még mindig probléma, hogy ha a képen kis elemek, vékony vonalak vannak jelen, mivel azok könnyen eltűnhetnek a folyamatban. Erre megoldás lehet a morfológiai dilatáció, amely segítségével megvastagíthatjuk ezen elemeket</w:t>
      </w:r>
      <w:r w:rsidR="002C2B03">
        <w:t>, ilyen esetben azonban vigyázni kell, mert a túl nagymértékű vastagítás esetén a nagyon közel lévő szakaszok egybefolyhatnak</w:t>
      </w:r>
      <w:r w:rsidR="00A958DF">
        <w:t>, amellyel szintén információt veszítünk.</w:t>
      </w:r>
    </w:p>
    <w:p w14:paraId="0212B074" w14:textId="3524AF87" w:rsidR="002B6626" w:rsidRDefault="002B6626" w:rsidP="002B6626">
      <w:pPr>
        <w:pStyle w:val="Cmsor3"/>
      </w:pPr>
      <w:bookmarkStart w:id="11" w:name="_Toc88390121"/>
      <w:r>
        <w:t>Forgatás</w:t>
      </w:r>
      <w:bookmarkEnd w:id="11"/>
    </w:p>
    <w:p w14:paraId="5B6EA555" w14:textId="655AF51C" w:rsidR="002B6626" w:rsidRDefault="002B6626" w:rsidP="00DB309C">
      <w:pPr>
        <w:pStyle w:val="mynormal"/>
      </w:pPr>
      <w:r>
        <w:t>Amennyiben egy képet 90°</w:t>
      </w:r>
      <w:r w:rsidR="00E25DA0">
        <w:t xml:space="preserve"> vagy annak többszöröseivel forgatunk, akkor a pixelek</w:t>
      </w:r>
      <w:r w:rsidR="009D6642">
        <w:t xml:space="preserve"> értéke</w:t>
      </w:r>
      <w:r w:rsidR="00E25DA0">
        <w:t xml:space="preserve"> egyértelmű, mivel ilyenkor csak a pixelek pozícióját kell változtatni. </w:t>
      </w:r>
      <w:r w:rsidR="009D6642">
        <w:t xml:space="preserve">Más szögben való forgatás esetén keletkeznek olyan pixelek a cél képen, amelyeket nem lehet közvetlenül </w:t>
      </w:r>
      <w:r w:rsidR="009D6642">
        <w:lastRenderedPageBreak/>
        <w:t>párosítani egy pixellel az eredeti képen. Ilyen esetben is megjelenik a 2.3.3 fejezetben bemutatott interpoláció.</w:t>
      </w:r>
      <w:r w:rsidR="000C774F">
        <w:t xml:space="preserve"> </w:t>
      </w:r>
      <w:r w:rsidR="000C774F">
        <w:fldChar w:fldCharType="begin"/>
      </w:r>
      <w:r w:rsidR="000C774F">
        <w:instrText xml:space="preserve"> REF _Ref67392687 \r \h </w:instrText>
      </w:r>
      <w:r w:rsidR="000C774F">
        <w:fldChar w:fldCharType="separate"/>
      </w:r>
      <w:r w:rsidR="001D2579">
        <w:t>[3]</w:t>
      </w:r>
      <w:r w:rsidR="000C774F">
        <w:fldChar w:fldCharType="end"/>
      </w:r>
    </w:p>
    <w:p w14:paraId="6F378FB9" w14:textId="7F9F6EC2" w:rsidR="00F1197D" w:rsidRDefault="00F1197D" w:rsidP="00DB309C">
      <w:pPr>
        <w:pStyle w:val="mynormal"/>
      </w:pPr>
      <w:r>
        <w:t>A legtöbb forgatási algoritmus lefutása után az eredeti kép részei</w:t>
      </w:r>
      <w:r w:rsidR="007C73DF">
        <w:t xml:space="preserve"> általában</w:t>
      </w:r>
      <w:r>
        <w:t xml:space="preserve"> levágásra kerülnek, ha nem fér bele az eredeti alakzatba. </w:t>
      </w:r>
      <w:r w:rsidR="007C73DF">
        <w:t xml:space="preserve">Ez elkerülhető, ha az eredeti képet behelyezzük egy nagyobb kép közepére, vagyis egy keretet adunk a képnek. Ilyen esetben a forgatás után a nagyobb keretből vágódnak le a szélek, nem az eredeti képből, ezáltal megőrizve minden hasznos </w:t>
      </w:r>
      <w:r w:rsidR="00E936A8">
        <w:t>elemet.</w:t>
      </w:r>
      <w:r w:rsidR="000C774F">
        <w:t xml:space="preserve"> </w:t>
      </w:r>
      <w:r w:rsidR="000C774F">
        <w:fldChar w:fldCharType="begin"/>
      </w:r>
      <w:r w:rsidR="000C774F">
        <w:instrText xml:space="preserve"> REF _Ref67392687 \r \h </w:instrText>
      </w:r>
      <w:r w:rsidR="000C774F">
        <w:fldChar w:fldCharType="separate"/>
      </w:r>
      <w:r w:rsidR="001D2579">
        <w:t>[3]</w:t>
      </w:r>
      <w:r w:rsidR="000C774F">
        <w:fldChar w:fldCharType="end"/>
      </w:r>
    </w:p>
    <w:p w14:paraId="5DC3CC8A" w14:textId="6460468D" w:rsidR="00872D0E" w:rsidRDefault="00132629" w:rsidP="00872D0E">
      <w:pPr>
        <w:pStyle w:val="Cmsor3"/>
      </w:pPr>
      <w:bookmarkStart w:id="12" w:name="_Toc88390122"/>
      <w:r>
        <w:t>Perspektíva transzformáció</w:t>
      </w:r>
      <w:bookmarkEnd w:id="12"/>
    </w:p>
    <w:p w14:paraId="5ACE453B" w14:textId="2FCCEBFF" w:rsidR="00872D0E" w:rsidRDefault="00132629" w:rsidP="00DB309C">
      <w:pPr>
        <w:pStyle w:val="mynormal"/>
      </w:pPr>
      <w:r>
        <w:t>A perspektíva transzformáció (perspective transform) segítségével egy képet át tudunk alakítani más, trapezoid formá</w:t>
      </w:r>
      <w:r w:rsidR="008819B8">
        <w:t>júra</w:t>
      </w:r>
      <w:r>
        <w:t>, ezáltal úgy formálva a képet, mintha más nézőpontból látnánk azt.</w:t>
      </w:r>
      <w:r w:rsidR="00772709">
        <w:t xml:space="preserve"> A gépi látás terén </w:t>
      </w:r>
      <w:r w:rsidR="00E06C74">
        <w:t>sokszor hasznos, főleg madárnézetű (bird’s eye view) képek létrehozására.</w:t>
      </w:r>
      <w:r w:rsidR="00E52D8B">
        <w:t xml:space="preserve"> </w:t>
      </w:r>
      <w:r w:rsidR="00E06C74">
        <w:fldChar w:fldCharType="begin"/>
      </w:r>
      <w:r w:rsidR="00E06C74">
        <w:instrText xml:space="preserve"> REF _Ref67392687 \r \h </w:instrText>
      </w:r>
      <w:r w:rsidR="00E06C74">
        <w:fldChar w:fldCharType="separate"/>
      </w:r>
      <w:r w:rsidR="001D2579">
        <w:t>[3]</w:t>
      </w:r>
      <w:r w:rsidR="00E06C74">
        <w:fldChar w:fldCharType="end"/>
      </w:r>
    </w:p>
    <w:p w14:paraId="03FD1EC2" w14:textId="3727903A" w:rsidR="00772709" w:rsidRPr="00872D0E" w:rsidRDefault="00132629" w:rsidP="00DB309C">
      <w:pPr>
        <w:pStyle w:val="mynormal"/>
      </w:pPr>
      <w:r>
        <w:t xml:space="preserve">A transzformációhoz szükség van egy </w:t>
      </w:r>
      <m:oMath>
        <m:r>
          <w:rPr>
            <w:rFonts w:ascii="Cambria Math" w:hAnsi="Cambria Math"/>
          </w:rPr>
          <m:t>3×3</m:t>
        </m:r>
      </m:oMath>
      <w:r>
        <w:t xml:space="preserve">-as méretű perspektíva mátrixra. </w:t>
      </w:r>
      <w:r w:rsidR="008819B8">
        <w:t>A mátrix segítségével a kép akármelyik pontját át lehet számítani az új formájú képre, egy szorzás segítségével.</w:t>
      </w:r>
      <w:r w:rsidR="006209ED">
        <w:t xml:space="preserve"> Ez a folyamat a homográfia, azaz egy felületen lévő pontok átszámítása egy másik felületre, esetünkben pixelek számítása egyik képről egy másik formájú képre</w:t>
      </w:r>
      <w:r w:rsidR="00772709">
        <w:t>, egyetlen mátrix segítségével</w:t>
      </w:r>
      <w:r w:rsidR="006209ED">
        <w:t>.</w:t>
      </w:r>
      <w:r w:rsidR="00E52D8B">
        <w:t xml:space="preserve"> </w:t>
      </w:r>
      <w:r w:rsidR="00E06C74">
        <w:fldChar w:fldCharType="begin"/>
      </w:r>
      <w:r w:rsidR="00E06C74">
        <w:instrText xml:space="preserve"> REF _Ref67392687 \r \h </w:instrText>
      </w:r>
      <w:r w:rsidR="00E06C74">
        <w:fldChar w:fldCharType="separate"/>
      </w:r>
      <w:r w:rsidR="001D2579">
        <w:t>[3]</w:t>
      </w:r>
      <w:r w:rsidR="00E06C74">
        <w:fldChar w:fldCharType="end"/>
      </w:r>
    </w:p>
    <w:p w14:paraId="290A5D62" w14:textId="5E1E2D9E" w:rsidR="001F6C6C" w:rsidRDefault="00EE05ED" w:rsidP="00EE0933">
      <w:pPr>
        <w:pStyle w:val="Cmsor2"/>
      </w:pPr>
      <w:bookmarkStart w:id="13" w:name="_Toc88390123"/>
      <w:r>
        <w:t>Kontúrkeresés</w:t>
      </w:r>
      <w:bookmarkEnd w:id="13"/>
    </w:p>
    <w:p w14:paraId="38D02976" w14:textId="15FEE3EB" w:rsidR="00EE05ED" w:rsidRDefault="00B95328" w:rsidP="00DB309C">
      <w:pPr>
        <w:pStyle w:val="mynormal"/>
      </w:pPr>
      <w:r>
        <w:t>Egy kép binárissá alakítása után</w:t>
      </w:r>
      <w:r w:rsidR="006971C3">
        <w:t xml:space="preserve"> a kép egyszínű hátterén, a háttérrel ellenkező színű (fekete vagy fehér) pixelcsoportok maradnak. Ezen csoportok leírására</w:t>
      </w:r>
      <w:r w:rsidR="004F6642">
        <w:t>, valamint összehasonlítására</w:t>
      </w:r>
      <w:r w:rsidR="006971C3">
        <w:t xml:space="preserve"> szolgáló </w:t>
      </w:r>
      <w:r w:rsidR="004F6642">
        <w:t>módszer a kontúrkeresés. Egy kontúr</w:t>
      </w:r>
      <w:r w:rsidR="0030317B">
        <w:t xml:space="preserve"> pontok listája, amely egy görbét ír le egy képen, másféleképpen</w:t>
      </w:r>
      <w:r w:rsidR="004F6642">
        <w:t xml:space="preserve"> értelmezhető úgy, mint egy objektumot körülvevő vonal. Egy ilyen vonalat többféleképpen le lehet írni, a</w:t>
      </w:r>
      <w:r w:rsidR="0083466F">
        <w:t xml:space="preserve"> két</w:t>
      </w:r>
      <w:r w:rsidR="004F6642">
        <w:t xml:space="preserve"> leggyakoribb leírási módszer </w:t>
      </w:r>
      <w:r w:rsidR="0083466F">
        <w:t>a sokszögekkel való leírás, valamint a</w:t>
      </w:r>
      <w:r w:rsidR="004F6642">
        <w:t xml:space="preserve"> Freeman lánckód.</w:t>
      </w:r>
      <w:r w:rsidR="00D600AF">
        <w:t xml:space="preserve"> </w:t>
      </w:r>
      <w:r w:rsidR="00D600AF">
        <w:fldChar w:fldCharType="begin"/>
      </w:r>
      <w:r w:rsidR="00D600AF">
        <w:instrText xml:space="preserve"> REF _Ref67392766 \r \h </w:instrText>
      </w:r>
      <w:r w:rsidR="00D600AF">
        <w:fldChar w:fldCharType="separate"/>
      </w:r>
      <w:r w:rsidR="001D2579">
        <w:t>[4]</w:t>
      </w:r>
      <w:r w:rsidR="00D600AF">
        <w:fldChar w:fldCharType="end"/>
      </w:r>
    </w:p>
    <w:p w14:paraId="7C31A6A7" w14:textId="17D34F54" w:rsidR="003B7AEE" w:rsidRDefault="00D73FF0" w:rsidP="00DB309C">
      <w:pPr>
        <w:pStyle w:val="mynormal"/>
      </w:pPr>
      <w:r>
        <w:t>A Freeman lánckód esetén egy kontúr leírása egyenes vonalszakasz</w:t>
      </w:r>
      <w:r w:rsidR="00430320">
        <w:t>ok</w:t>
      </w:r>
      <w:r>
        <w:t xml:space="preserve"> segítségével van leírva. </w:t>
      </w:r>
      <w:r w:rsidR="001337D1">
        <w:t xml:space="preserve">Ezek a szakaszok felfoghatóak lépések ként, amelyek megmutatják, hogy hogyan lehet körbejárni az alakzatot. Minden ilyen lépés rámutat egy következő lépésre. Ez a rámutatás 8 féle irányba történhet (fel, le, balra, jobbra, valamint az átlós irányok). </w:t>
      </w:r>
      <w:r w:rsidR="00563ADD">
        <w:t xml:space="preserve">Minden irányhoz hozzá van rendelve egy szám 0-tól 7-ig. </w:t>
      </w:r>
      <w:r w:rsidR="00E756B2">
        <w:t xml:space="preserve">Mivel minden irányhoz van egy szám rendelve, ezért egy objektumot körülvevő irányított szakasz sorozatot leírhatunk a szakaszok </w:t>
      </w:r>
      <w:r w:rsidR="00E756B2">
        <w:lastRenderedPageBreak/>
        <w:t>irányaihoz társított számok sorozatával. Ez a sorozat a lánckód.</w:t>
      </w:r>
    </w:p>
    <w:p w14:paraId="0126FDA1" w14:textId="77777777" w:rsidR="003B7AEE" w:rsidRDefault="003B7AEE" w:rsidP="003B7AEE">
      <w:pPr>
        <w:pStyle w:val="mynormal"/>
        <w:keepNext/>
        <w:ind w:firstLine="0"/>
        <w:jc w:val="center"/>
      </w:pPr>
      <w:r>
        <w:rPr>
          <w:noProof/>
        </w:rPr>
        <w:drawing>
          <wp:inline distT="0" distB="0" distL="0" distR="0" wp14:anchorId="273060A8" wp14:editId="6FEAD915">
            <wp:extent cx="3810330" cy="1767993"/>
            <wp:effectExtent l="0" t="0" r="0" b="381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pic:cNvPicPr/>
                  </pic:nvPicPr>
                  <pic:blipFill>
                    <a:blip r:embed="rId19">
                      <a:extLst>
                        <a:ext uri="{28A0092B-C50C-407E-A947-70E740481C1C}">
                          <a14:useLocalDpi xmlns:a14="http://schemas.microsoft.com/office/drawing/2010/main" val="0"/>
                        </a:ext>
                      </a:extLst>
                    </a:blip>
                    <a:stretch>
                      <a:fillRect/>
                    </a:stretch>
                  </pic:blipFill>
                  <pic:spPr>
                    <a:xfrm>
                      <a:off x="0" y="0"/>
                      <a:ext cx="3810330" cy="1767993"/>
                    </a:xfrm>
                    <a:prstGeom prst="rect">
                      <a:avLst/>
                    </a:prstGeom>
                  </pic:spPr>
                </pic:pic>
              </a:graphicData>
            </a:graphic>
          </wp:inline>
        </w:drawing>
      </w:r>
    </w:p>
    <w:p w14:paraId="20970A55" w14:textId="2B868BA4" w:rsidR="003B7AEE" w:rsidRPr="003B7AEE" w:rsidRDefault="003B7AEE" w:rsidP="003B7AEE">
      <w:pPr>
        <w:pStyle w:val="Kpalrs"/>
        <w:jc w:val="center"/>
        <w:rPr>
          <w:rFonts w:ascii="Times New Roman" w:hAnsi="Times New Roman" w:cs="Times New Roman"/>
        </w:rPr>
      </w:pPr>
      <w:r w:rsidRPr="003B7AEE">
        <w:rPr>
          <w:rFonts w:ascii="Times New Roman" w:hAnsi="Times New Roman" w:cs="Times New Roman"/>
          <w:i w:val="0"/>
          <w:iCs w:val="0"/>
        </w:rPr>
        <w:fldChar w:fldCharType="begin"/>
      </w:r>
      <w:r w:rsidRPr="003B7AEE">
        <w:rPr>
          <w:rFonts w:ascii="Times New Roman" w:hAnsi="Times New Roman" w:cs="Times New Roman"/>
          <w:i w:val="0"/>
          <w:iCs w:val="0"/>
        </w:rPr>
        <w:instrText xml:space="preserve"> SEQ ábra \* ARABIC </w:instrText>
      </w:r>
      <w:r w:rsidRPr="003B7AEE">
        <w:rPr>
          <w:rFonts w:ascii="Times New Roman" w:hAnsi="Times New Roman" w:cs="Times New Roman"/>
          <w:i w:val="0"/>
          <w:iCs w:val="0"/>
        </w:rPr>
        <w:fldChar w:fldCharType="separate"/>
      </w:r>
      <w:r w:rsidR="001D2579">
        <w:rPr>
          <w:rFonts w:ascii="Times New Roman" w:hAnsi="Times New Roman" w:cs="Times New Roman"/>
          <w:i w:val="0"/>
          <w:iCs w:val="0"/>
          <w:noProof/>
        </w:rPr>
        <w:t>5</w:t>
      </w:r>
      <w:r w:rsidRPr="003B7AEE">
        <w:rPr>
          <w:rFonts w:ascii="Times New Roman" w:hAnsi="Times New Roman" w:cs="Times New Roman"/>
          <w:i w:val="0"/>
          <w:iCs w:val="0"/>
        </w:rPr>
        <w:fldChar w:fldCharType="end"/>
      </w:r>
      <w:r w:rsidRPr="003B7AEE">
        <w:rPr>
          <w:rFonts w:ascii="Times New Roman" w:hAnsi="Times New Roman" w:cs="Times New Roman"/>
          <w:i w:val="0"/>
          <w:iCs w:val="0"/>
        </w:rPr>
        <w:t>. ábra: Freeman lánckód</w:t>
      </w:r>
      <w:r w:rsidRPr="003B7AEE">
        <w:rPr>
          <w:rFonts w:ascii="Times New Roman" w:hAnsi="Times New Roman" w:cs="Times New Roman"/>
          <w:i w:val="0"/>
          <w:iCs w:val="0"/>
        </w:rPr>
        <w:br/>
      </w:r>
      <w:r w:rsidRPr="003B7AEE">
        <w:rPr>
          <w:rFonts w:ascii="Times New Roman" w:hAnsi="Times New Roman" w:cs="Times New Roman"/>
        </w:rPr>
        <w:t xml:space="preserve">Forrás: </w:t>
      </w:r>
      <w:r w:rsidRPr="003B7AEE">
        <w:rPr>
          <w:rFonts w:ascii="Times New Roman" w:hAnsi="Times New Roman" w:cs="Times New Roman"/>
        </w:rPr>
        <w:fldChar w:fldCharType="begin"/>
      </w:r>
      <w:r w:rsidRPr="003B7AEE">
        <w:rPr>
          <w:rFonts w:ascii="Times New Roman" w:hAnsi="Times New Roman" w:cs="Times New Roman"/>
        </w:rPr>
        <w:instrText xml:space="preserve"> REF _Ref67392766 \r \h </w:instrText>
      </w:r>
      <w:r>
        <w:rPr>
          <w:rFonts w:ascii="Times New Roman" w:hAnsi="Times New Roman" w:cs="Times New Roman"/>
        </w:rPr>
        <w:instrText xml:space="preserve"> \* MERGEFORMAT </w:instrText>
      </w:r>
      <w:r w:rsidRPr="003B7AEE">
        <w:rPr>
          <w:rFonts w:ascii="Times New Roman" w:hAnsi="Times New Roman" w:cs="Times New Roman"/>
        </w:rPr>
      </w:r>
      <w:r w:rsidRPr="003B7AEE">
        <w:rPr>
          <w:rFonts w:ascii="Times New Roman" w:hAnsi="Times New Roman" w:cs="Times New Roman"/>
        </w:rPr>
        <w:fldChar w:fldCharType="separate"/>
      </w:r>
      <w:r w:rsidR="001D2579">
        <w:rPr>
          <w:rFonts w:ascii="Times New Roman" w:hAnsi="Times New Roman" w:cs="Times New Roman"/>
        </w:rPr>
        <w:t>[4]</w:t>
      </w:r>
      <w:r w:rsidRPr="003B7AEE">
        <w:rPr>
          <w:rFonts w:ascii="Times New Roman" w:hAnsi="Times New Roman" w:cs="Times New Roman"/>
        </w:rPr>
        <w:fldChar w:fldCharType="end"/>
      </w:r>
    </w:p>
    <w:p w14:paraId="45497B4A" w14:textId="54F7EA55" w:rsidR="007F6939" w:rsidRDefault="00C32E14" w:rsidP="00DB309C">
      <w:pPr>
        <w:pStyle w:val="mynormal"/>
      </w:pPr>
      <w:r>
        <w:t>Ezek a lánckódok könnyen tárolhatóak, valamint a lánckód ismeretében a kontúrok újra kirajzolhatóak.</w:t>
      </w:r>
      <w:r w:rsidR="007F6939">
        <w:t xml:space="preserve"> Emellett nagy előnye a Freeman-lánckódnak, ha a hosszúságok szabadon változtathatók, akkor skála-invariáns lesz, </w:t>
      </w:r>
      <w:r w:rsidR="00D03E7F">
        <w:t>valamint,</w:t>
      </w:r>
      <w:r w:rsidR="007F6939">
        <w:t xml:space="preserve"> ha a </w:t>
      </w:r>
      <w:r w:rsidR="005B1134">
        <w:t>számkódolás, amely az irányokat adja meg, forgatható, akkor az lánckód által leírt alakzat is forgatható lesz.</w:t>
      </w:r>
      <w:r w:rsidR="00D600AF">
        <w:t xml:space="preserve"> </w:t>
      </w:r>
      <w:r w:rsidR="00D600AF">
        <w:fldChar w:fldCharType="begin"/>
      </w:r>
      <w:r w:rsidR="00D600AF">
        <w:instrText xml:space="preserve"> REF _Ref67392687 \r \h </w:instrText>
      </w:r>
      <w:r w:rsidR="00D600AF">
        <w:fldChar w:fldCharType="separate"/>
      </w:r>
      <w:r w:rsidR="001D2579">
        <w:t>[3]</w:t>
      </w:r>
      <w:r w:rsidR="00D600AF">
        <w:fldChar w:fldCharType="end"/>
      </w:r>
      <w:r w:rsidR="00D600AF">
        <w:fldChar w:fldCharType="begin"/>
      </w:r>
      <w:r w:rsidR="00D600AF">
        <w:instrText xml:space="preserve"> REF _Ref67392766 \r \h </w:instrText>
      </w:r>
      <w:r w:rsidR="00D600AF">
        <w:fldChar w:fldCharType="separate"/>
      </w:r>
      <w:r w:rsidR="001D2579">
        <w:t>[4]</w:t>
      </w:r>
      <w:r w:rsidR="00D600AF">
        <w:fldChar w:fldCharType="end"/>
      </w:r>
    </w:p>
    <w:p w14:paraId="4717CFEA" w14:textId="181FEE7A" w:rsidR="00BA2362" w:rsidRDefault="00E51B4B" w:rsidP="00BA2362">
      <w:pPr>
        <w:pStyle w:val="mynormal"/>
      </w:pPr>
      <w:r>
        <w:t xml:space="preserve">A kontúrok sokféle lehetőséget biztosítanak a gépi látás terén. </w:t>
      </w:r>
      <w:r w:rsidR="004C6696">
        <w:t xml:space="preserve">Kontúrokat össze lehet hasonlítani egymással, </w:t>
      </w:r>
      <w:r w:rsidR="00B22A70">
        <w:t>a kontúr görbéket egyszerűsítve</w:t>
      </w:r>
      <w:r w:rsidR="00905749">
        <w:t>,</w:t>
      </w:r>
      <w:r w:rsidR="00B22A70">
        <w:t xml:space="preserve"> hozzávetőlegesen megállapítani az alakjukat, </w:t>
      </w:r>
      <w:r w:rsidR="00905749">
        <w:t>azonban ami a későbbiekben a leghasznosabb lesz, az a lehetőség a kontúrok pozíciójának, valamint a kontúrokat körbevevő téglalapok méretének megállapítására.</w:t>
      </w:r>
      <w:r w:rsidR="00A72F93">
        <w:t xml:space="preserve"> </w:t>
      </w:r>
      <w:r w:rsidR="00A72F93">
        <w:fldChar w:fldCharType="begin"/>
      </w:r>
      <w:r w:rsidR="00A72F93">
        <w:instrText xml:space="preserve"> REF _Ref67392766 \r \h </w:instrText>
      </w:r>
      <w:r w:rsidR="00A72F93">
        <w:fldChar w:fldCharType="separate"/>
      </w:r>
      <w:r w:rsidR="001D2579">
        <w:t>[4]</w:t>
      </w:r>
      <w:r w:rsidR="00A72F93">
        <w:fldChar w:fldCharType="end"/>
      </w:r>
    </w:p>
    <w:p w14:paraId="77901262" w14:textId="77777777" w:rsidR="00BA2362" w:rsidRDefault="00BA2362" w:rsidP="00BA2362">
      <w:pPr>
        <w:pStyle w:val="Cmsor2"/>
      </w:pPr>
      <w:bookmarkStart w:id="14" w:name="_Toc88390124"/>
      <w:r>
        <w:t>Canny éldetektálás</w:t>
      </w:r>
      <w:bookmarkEnd w:id="14"/>
    </w:p>
    <w:p w14:paraId="6D1E1EC1" w14:textId="28C07F61" w:rsidR="00BA2362" w:rsidRDefault="00BA2362" w:rsidP="00BA2362">
      <w:pPr>
        <w:pStyle w:val="mynormal"/>
      </w:pPr>
      <w:r>
        <w:t xml:space="preserve">A canny éldetektálás széleskörben használt a gépi látás terén. A módszer első lépése a kapott kép szűrése, simítása, amelyet Gaussian szűrő segítségével hajt végre. Második lépése a kép gradiens mértékének és irányának kiszámítása, deriválás segítségével. A canny </w:t>
      </w:r>
      <m:oMath>
        <m:r>
          <w:rPr>
            <w:rFonts w:ascii="Cambria Math" w:hAnsi="Cambria Math"/>
          </w:rPr>
          <m:t>2×2</m:t>
        </m:r>
      </m:oMath>
      <w:r>
        <w:t xml:space="preserve">-es szomszédos területeket használ a számításra, így az azok közötti gradiens kiszámítható több irányban is (vízszintes, függőleges, átlós). Harmadik lépésben nem-maximum szűrés (non-maximum suppression – NMS) van alkalmazva, amely célja, hogy minden élt csak egy vonal képviseljen. </w:t>
      </w:r>
      <w:r>
        <w:fldChar w:fldCharType="begin"/>
      </w:r>
      <w:r>
        <w:instrText xml:space="preserve"> REF _Ref87091284 \r \h </w:instrText>
      </w:r>
      <w:r>
        <w:fldChar w:fldCharType="separate"/>
      </w:r>
      <w:r w:rsidR="001D2579">
        <w:t>[6]</w:t>
      </w:r>
      <w:r>
        <w:fldChar w:fldCharType="end"/>
      </w:r>
    </w:p>
    <w:p w14:paraId="2F76A768" w14:textId="6256820A" w:rsidR="001C74DC" w:rsidRDefault="00BA2362" w:rsidP="00BA2362">
      <w:pPr>
        <w:pStyle w:val="mynormal"/>
      </w:pPr>
      <w:r>
        <w:t xml:space="preserve">A canny algoritmus következő lépése a dupla küszöbölés (duble-treshold), amely esetében van egy magas és egy alacsony küszöbérték. Amennyiben egy pixel gradiens nagysága meghaladja a magas küszöbértéket, akkor az a pixel egy él pontjaként lesz megjelölve. Ellenben, ha egy pixel gradiens értéke az alacsony határ alá esik, akkor az nem vonal elemként lesz megjelölve. A maradék pontok, amelyek a két határ közé estek, </w:t>
      </w:r>
      <w:r>
        <w:lastRenderedPageBreak/>
        <w:t xml:space="preserve">lehetséges jelöltekként lesznek jelölve. Ezek a pontok csak akkor lesznek vonalelemként feljegyezve, amennyiben csatlakoznak más, biztosan vonalelemként jelölt pontokhoz. Ez a módszer segít a zaj hatások csökkentésében a vonalfelismerés terén. </w:t>
      </w:r>
      <w:r>
        <w:fldChar w:fldCharType="begin"/>
      </w:r>
      <w:r>
        <w:instrText xml:space="preserve"> REF _Ref87091284 \r \h </w:instrText>
      </w:r>
      <w:r>
        <w:fldChar w:fldCharType="separate"/>
      </w:r>
      <w:r w:rsidR="001D2579">
        <w:t>[6]</w:t>
      </w:r>
      <w:r>
        <w:fldChar w:fldCharType="end"/>
      </w:r>
    </w:p>
    <w:p w14:paraId="12ACB9C3" w14:textId="77777777" w:rsidR="00C36395" w:rsidRDefault="00C36395" w:rsidP="00C36395">
      <w:pPr>
        <w:pStyle w:val="mynormal"/>
        <w:keepNext/>
        <w:ind w:firstLine="0"/>
        <w:jc w:val="center"/>
      </w:pPr>
      <w:r w:rsidRPr="00C36395">
        <w:rPr>
          <w:noProof/>
        </w:rPr>
        <w:drawing>
          <wp:inline distT="0" distB="0" distL="0" distR="0" wp14:anchorId="71FD8A9A" wp14:editId="1F96FD75">
            <wp:extent cx="4680000" cy="3542888"/>
            <wp:effectExtent l="0" t="0" r="6350" b="63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0000" cy="3542888"/>
                    </a:xfrm>
                    <a:prstGeom prst="rect">
                      <a:avLst/>
                    </a:prstGeom>
                    <a:noFill/>
                    <a:ln>
                      <a:noFill/>
                    </a:ln>
                  </pic:spPr>
                </pic:pic>
              </a:graphicData>
            </a:graphic>
          </wp:inline>
        </w:drawing>
      </w:r>
    </w:p>
    <w:p w14:paraId="116F6005" w14:textId="7F4EA8B4" w:rsidR="00C36395" w:rsidRPr="00C36395" w:rsidRDefault="00C36395" w:rsidP="00C36395">
      <w:pPr>
        <w:pStyle w:val="Kpalrs"/>
        <w:jc w:val="center"/>
        <w:rPr>
          <w:rFonts w:ascii="Times New Roman" w:hAnsi="Times New Roman" w:cs="Times New Roman"/>
        </w:rPr>
      </w:pPr>
      <w:r w:rsidRPr="00C36395">
        <w:rPr>
          <w:rFonts w:ascii="Times New Roman" w:hAnsi="Times New Roman" w:cs="Times New Roman"/>
          <w:i w:val="0"/>
          <w:iCs w:val="0"/>
        </w:rPr>
        <w:fldChar w:fldCharType="begin"/>
      </w:r>
      <w:r w:rsidRPr="00C36395">
        <w:rPr>
          <w:rFonts w:ascii="Times New Roman" w:hAnsi="Times New Roman" w:cs="Times New Roman"/>
          <w:i w:val="0"/>
          <w:iCs w:val="0"/>
        </w:rPr>
        <w:instrText xml:space="preserve"> SEQ ábra \* ARABIC </w:instrText>
      </w:r>
      <w:r w:rsidRPr="00C36395">
        <w:rPr>
          <w:rFonts w:ascii="Times New Roman" w:hAnsi="Times New Roman" w:cs="Times New Roman"/>
          <w:i w:val="0"/>
          <w:iCs w:val="0"/>
        </w:rPr>
        <w:fldChar w:fldCharType="separate"/>
      </w:r>
      <w:r w:rsidR="001D2579">
        <w:rPr>
          <w:rFonts w:ascii="Times New Roman" w:hAnsi="Times New Roman" w:cs="Times New Roman"/>
          <w:i w:val="0"/>
          <w:iCs w:val="0"/>
          <w:noProof/>
        </w:rPr>
        <w:t>6</w:t>
      </w:r>
      <w:r w:rsidRPr="00C36395">
        <w:rPr>
          <w:rFonts w:ascii="Times New Roman" w:hAnsi="Times New Roman" w:cs="Times New Roman"/>
          <w:i w:val="0"/>
          <w:iCs w:val="0"/>
        </w:rPr>
        <w:fldChar w:fldCharType="end"/>
      </w:r>
      <w:r w:rsidRPr="00C36395">
        <w:rPr>
          <w:rFonts w:ascii="Times New Roman" w:hAnsi="Times New Roman" w:cs="Times New Roman"/>
          <w:i w:val="0"/>
          <w:iCs w:val="0"/>
        </w:rPr>
        <w:t>. ábra: Canny éldetektálás</w:t>
      </w:r>
      <w:r w:rsidRPr="00C36395">
        <w:rPr>
          <w:rFonts w:ascii="Times New Roman" w:hAnsi="Times New Roman" w:cs="Times New Roman"/>
          <w:i w:val="0"/>
          <w:iCs w:val="0"/>
        </w:rPr>
        <w:br/>
      </w:r>
      <w:r w:rsidRPr="00C36395">
        <w:rPr>
          <w:rFonts w:ascii="Times New Roman" w:hAnsi="Times New Roman" w:cs="Times New Roman"/>
        </w:rPr>
        <w:t xml:space="preserve">Forrás: </w:t>
      </w:r>
      <w:r w:rsidRPr="00C36395">
        <w:rPr>
          <w:rFonts w:ascii="Times New Roman" w:hAnsi="Times New Roman" w:cs="Times New Roman"/>
        </w:rPr>
        <w:fldChar w:fldCharType="begin"/>
      </w:r>
      <w:r w:rsidRPr="00C36395">
        <w:rPr>
          <w:rFonts w:ascii="Times New Roman" w:hAnsi="Times New Roman" w:cs="Times New Roman"/>
        </w:rPr>
        <w:instrText xml:space="preserve"> REF _Ref67392687 \r \h </w:instrText>
      </w:r>
      <w:r>
        <w:rPr>
          <w:rFonts w:ascii="Times New Roman" w:hAnsi="Times New Roman" w:cs="Times New Roman"/>
        </w:rPr>
        <w:instrText xml:space="preserve"> \* MERGEFORMAT </w:instrText>
      </w:r>
      <w:r w:rsidRPr="00C36395">
        <w:rPr>
          <w:rFonts w:ascii="Times New Roman" w:hAnsi="Times New Roman" w:cs="Times New Roman"/>
        </w:rPr>
      </w:r>
      <w:r w:rsidRPr="00C36395">
        <w:rPr>
          <w:rFonts w:ascii="Times New Roman" w:hAnsi="Times New Roman" w:cs="Times New Roman"/>
        </w:rPr>
        <w:fldChar w:fldCharType="separate"/>
      </w:r>
      <w:r w:rsidR="001D2579">
        <w:rPr>
          <w:rFonts w:ascii="Times New Roman" w:hAnsi="Times New Roman" w:cs="Times New Roman"/>
        </w:rPr>
        <w:t>[3]</w:t>
      </w:r>
      <w:r w:rsidRPr="00C36395">
        <w:rPr>
          <w:rFonts w:ascii="Times New Roman" w:hAnsi="Times New Roman" w:cs="Times New Roman"/>
        </w:rPr>
        <w:fldChar w:fldCharType="end"/>
      </w:r>
    </w:p>
    <w:p w14:paraId="7746448E" w14:textId="081F7760" w:rsidR="00F72713" w:rsidRDefault="00D5524F" w:rsidP="00EE0933">
      <w:pPr>
        <w:pStyle w:val="Cmsor2"/>
      </w:pPr>
      <w:bookmarkStart w:id="15" w:name="_Toc88390125"/>
      <w:r>
        <w:t>Hough</w:t>
      </w:r>
      <w:r w:rsidR="007B7ABD">
        <w:t xml:space="preserve"> transzformáció</w:t>
      </w:r>
      <w:bookmarkEnd w:id="15"/>
    </w:p>
    <w:p w14:paraId="5CB0EEA6" w14:textId="4332DAF4" w:rsidR="00733647" w:rsidRDefault="00056D80" w:rsidP="00DB309C">
      <w:pPr>
        <w:pStyle w:val="mynormal"/>
      </w:pPr>
      <w:r>
        <w:t xml:space="preserve">A Hough transzformáció egy olyan módszer, amely segítségével egy képen kereshetünk egyszerű formákat, mint </w:t>
      </w:r>
      <w:r w:rsidR="00C61EE8">
        <w:t>vonal</w:t>
      </w:r>
      <w:r>
        <w:t xml:space="preserve"> </w:t>
      </w:r>
      <w:r w:rsidR="001907A9">
        <w:t>vagy kör</w:t>
      </w:r>
      <w:r>
        <w:t>.</w:t>
      </w:r>
      <w:r w:rsidR="00DA6FFA">
        <w:t xml:space="preserve"> </w:t>
      </w:r>
      <w:r w:rsidR="00C61EE8">
        <w:t>A legtöbbször vonalak keresésére használják</w:t>
      </w:r>
      <w:r w:rsidR="00FE11AC">
        <w:t>.</w:t>
      </w:r>
      <w:r w:rsidR="00625F5C">
        <w:t xml:space="preserve"> </w:t>
      </w:r>
      <w:r w:rsidR="00625F5C">
        <w:fldChar w:fldCharType="begin"/>
      </w:r>
      <w:r w:rsidR="00625F5C">
        <w:instrText xml:space="preserve"> REF _Ref67392687 \r \h </w:instrText>
      </w:r>
      <w:r w:rsidR="00625F5C">
        <w:fldChar w:fldCharType="separate"/>
      </w:r>
      <w:r w:rsidR="001D2579">
        <w:t>[3]</w:t>
      </w:r>
      <w:r w:rsidR="00625F5C">
        <w:fldChar w:fldCharType="end"/>
      </w:r>
    </w:p>
    <w:p w14:paraId="337E1F03" w14:textId="450FD378" w:rsidR="000D19C7" w:rsidRDefault="00174F89" w:rsidP="00DB309C">
      <w:pPr>
        <w:pStyle w:val="mynormal"/>
      </w:pPr>
      <w:r>
        <w:t xml:space="preserve">A vonalak keresése a Hough transzformáció segítségével azon az elven alapszik, hogy minden pont, ami egy bináris képen található, része lehet a képen fellelhető </w:t>
      </w:r>
      <w:r w:rsidRPr="004409F0">
        <w:t>vonalaknak</w:t>
      </w:r>
      <w:r>
        <w:t xml:space="preserve">. </w:t>
      </w:r>
      <w:r w:rsidR="00216AC3">
        <w:t>Egy vonalat felírhatunk egy koordináta rendszerben</w:t>
      </w:r>
      <w:r w:rsidR="00625F5C">
        <w:t xml:space="preserve"> </w:t>
      </w:r>
      <w:r w:rsidR="00625F5C">
        <w:fldChar w:fldCharType="begin"/>
      </w:r>
      <w:r w:rsidR="00625F5C">
        <w:instrText xml:space="preserve"> REF _Ref67392687 \r \h </w:instrText>
      </w:r>
      <w:r w:rsidR="00625F5C">
        <w:fldChar w:fldCharType="separate"/>
      </w:r>
      <w:r w:rsidR="001D2579">
        <w:t>[3]</w:t>
      </w:r>
      <w:r w:rsidR="00625F5C">
        <w:fldChar w:fldCharType="end"/>
      </w:r>
      <w:r w:rsidR="000D19C7">
        <w:t>:</w:t>
      </w:r>
    </w:p>
    <w:p w14:paraId="67EB0E7D" w14:textId="3489CA4D" w:rsidR="000D19C7" w:rsidRDefault="004409F0" w:rsidP="00DB309C">
      <w:pPr>
        <w:pStyle w:val="Egyenlet"/>
      </w:pPr>
      <w:r>
        <w:tab/>
      </w:r>
      <m:oMath>
        <m:r>
          <w:rPr>
            <w:rFonts w:ascii="Cambria Math" w:hAnsi="Cambria Math"/>
          </w:rPr>
          <m:t>y</m:t>
        </m:r>
        <m:r>
          <m:rPr>
            <m:sty m:val="p"/>
          </m:rPr>
          <w:rPr>
            <w:rFonts w:ascii="Cambria Math" w:hAnsi="Cambria Math"/>
          </w:rPr>
          <m:t>=</m:t>
        </m:r>
        <m:r>
          <w:rPr>
            <w:rFonts w:ascii="Cambria Math" w:hAnsi="Cambria Math"/>
          </w:rPr>
          <m:t>ax</m:t>
        </m:r>
        <m:r>
          <m:rPr>
            <m:sty m:val="p"/>
          </m:rPr>
          <w:rPr>
            <w:rFonts w:ascii="Cambria Math" w:hAnsi="Cambria Math"/>
          </w:rPr>
          <m:t>+</m:t>
        </m:r>
        <m:r>
          <w:rPr>
            <w:rFonts w:ascii="Cambria Math" w:hAnsi="Cambria Math"/>
          </w:rPr>
          <m:t>b</m:t>
        </m:r>
      </m:oMath>
      <w:r>
        <w:tab/>
        <w:t>(1)</w:t>
      </w:r>
    </w:p>
    <w:p w14:paraId="67B746AE" w14:textId="5D8A26D9" w:rsidR="00AA445E" w:rsidRDefault="00314A39" w:rsidP="00DB309C">
      <w:pPr>
        <w:pStyle w:val="Egyenlet"/>
      </w:pPr>
      <w:r>
        <w:t xml:space="preserve">Az </w:t>
      </w:r>
      <m:oMath>
        <m:r>
          <w:rPr>
            <w:rFonts w:ascii="Cambria Math" w:hAnsi="Cambria Math"/>
          </w:rPr>
          <m:t>a</m:t>
        </m:r>
      </m:oMath>
      <w:r>
        <w:t xml:space="preserve"> paraméter megadja a meredekségét a vonalnak, </w:t>
      </w:r>
      <m:oMath>
        <m:r>
          <w:rPr>
            <w:rFonts w:ascii="Cambria Math" w:hAnsi="Cambria Math"/>
          </w:rPr>
          <m:t>b</m:t>
        </m:r>
      </m:oMath>
      <w:r>
        <w:t xml:space="preserve"> pedig a metszéspontját az y tengellyel. </w:t>
      </w:r>
      <w:r w:rsidR="000D19C7">
        <w:t>Ebben az esetben, ha megcseréljük a paramétereket</w:t>
      </w:r>
      <w:r w:rsidR="00227407">
        <w:t xml:space="preserve"> </w:t>
      </w:r>
      <w:r w:rsidR="000D19C7">
        <w:t>a változókkal, akkor</w:t>
      </w:r>
      <w:r w:rsidR="00DD224A">
        <w:t xml:space="preserve"> az eredeti kép</w:t>
      </w:r>
      <w:r w:rsidR="000D19C7">
        <w:t xml:space="preserve"> minden pont</w:t>
      </w:r>
      <w:r w:rsidR="00DD224A">
        <w:t>ja</w:t>
      </w:r>
      <w:r w:rsidR="00FB0DD7">
        <w:t xml:space="preserve"> vonalként jelenik meg az alábbi síkon</w:t>
      </w:r>
      <w:r w:rsidR="00CB0518">
        <w:t xml:space="preserve"> </w:t>
      </w:r>
      <w:r w:rsidR="00CB0518">
        <w:fldChar w:fldCharType="begin"/>
      </w:r>
      <w:r w:rsidR="00CB0518">
        <w:instrText xml:space="preserve"> REF _Ref67392687 \r \h </w:instrText>
      </w:r>
      <w:r w:rsidR="00CB0518">
        <w:fldChar w:fldCharType="separate"/>
      </w:r>
      <w:r w:rsidR="001D2579">
        <w:t>[3]</w:t>
      </w:r>
      <w:r w:rsidR="00CB0518">
        <w:fldChar w:fldCharType="end"/>
      </w:r>
      <w:r w:rsidR="00FB0DD7">
        <w:t>:</w:t>
      </w:r>
    </w:p>
    <w:p w14:paraId="3944F8C1" w14:textId="2A691297" w:rsidR="00AA445E" w:rsidRDefault="00AA445E" w:rsidP="00DB309C">
      <w:pPr>
        <w:pStyle w:val="Egyenlet"/>
      </w:pPr>
      <w:r>
        <w:tab/>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oMath>
      <w:r>
        <w:tab/>
        <w:t>(2)</w:t>
      </w:r>
    </w:p>
    <w:p w14:paraId="183847C9" w14:textId="0406C707" w:rsidR="00174F89" w:rsidRDefault="006B42D5" w:rsidP="00DB309C">
      <w:pPr>
        <w:pStyle w:val="mynormal"/>
      </w:pPr>
      <w:r>
        <w:lastRenderedPageBreak/>
        <w:t>A (2) síkon a</w:t>
      </w:r>
      <w:r w:rsidR="000D19C7">
        <w:t xml:space="preserve"> vonal képlete</w:t>
      </w:r>
      <w:r w:rsidR="00625F5C">
        <w:t xml:space="preserve"> </w:t>
      </w:r>
      <w:r w:rsidR="00625F5C">
        <w:fldChar w:fldCharType="begin"/>
      </w:r>
      <w:r w:rsidR="00625F5C">
        <w:instrText xml:space="preserve"> REF _Ref67392687 \r \h </w:instrText>
      </w:r>
      <w:r w:rsidR="00625F5C">
        <w:fldChar w:fldCharType="separate"/>
      </w:r>
      <w:r w:rsidR="001D2579">
        <w:t>[3]</w:t>
      </w:r>
      <w:r w:rsidR="00625F5C">
        <w:fldChar w:fldCharType="end"/>
      </w:r>
      <w:r w:rsidR="000D19C7">
        <w:t>:</w:t>
      </w:r>
    </w:p>
    <w:p w14:paraId="05A6CC20" w14:textId="038EE4C7" w:rsidR="000D19C7" w:rsidRDefault="004409F0" w:rsidP="00DB309C">
      <w:pPr>
        <w:pStyle w:val="Egyenlet"/>
      </w:pPr>
      <w:r>
        <w:tab/>
      </w:r>
      <m:oMath>
        <m:r>
          <w:rPr>
            <w:rFonts w:ascii="Cambria Math" w:hAnsi="Cambria Math"/>
          </w:rPr>
          <m:t>b</m:t>
        </m:r>
        <m:r>
          <m:rPr>
            <m:sty m:val="p"/>
          </m:rPr>
          <w:rPr>
            <w:rFonts w:ascii="Cambria Math" w:hAnsi="Cambria Math"/>
          </w:rPr>
          <m:t>=-</m:t>
        </m:r>
        <m:r>
          <w:rPr>
            <w:rFonts w:ascii="Cambria Math" w:hAnsi="Cambria Math"/>
          </w:rPr>
          <m:t>xa</m:t>
        </m:r>
        <m:r>
          <m:rPr>
            <m:sty m:val="p"/>
          </m:rPr>
          <w:rPr>
            <w:rFonts w:ascii="Cambria Math" w:hAnsi="Cambria Math"/>
          </w:rPr>
          <m:t>+</m:t>
        </m:r>
        <m:r>
          <w:rPr>
            <w:rFonts w:ascii="Cambria Math" w:hAnsi="Cambria Math"/>
          </w:rPr>
          <m:t>y</m:t>
        </m:r>
      </m:oMath>
      <w:r>
        <w:tab/>
        <w:t>(</w:t>
      </w:r>
      <w:r w:rsidR="00AA445E">
        <w:t>3</w:t>
      </w:r>
      <w:r>
        <w:t>)</w:t>
      </w:r>
    </w:p>
    <w:p w14:paraId="4CF93428" w14:textId="19E6D1BA" w:rsidR="00F72713" w:rsidRDefault="00964E7E" w:rsidP="00DB309C">
      <w:pPr>
        <w:pStyle w:val="mynormal"/>
      </w:pPr>
      <w:r>
        <w:t xml:space="preserve">Ha minden jelentős képpontot átkonvertálunk </w:t>
      </w:r>
      <w:r w:rsidR="0007536B">
        <w:t>erre a</w:t>
      </w:r>
      <w:r>
        <w:t xml:space="preserve"> </w:t>
      </w:r>
      <w:r w:rsidR="00232CC2">
        <w:t>(2)</w:t>
      </w:r>
      <w:r w:rsidR="00F67326">
        <w:t xml:space="preserve"> síkra</w:t>
      </w:r>
      <w:r>
        <w:t xml:space="preserve">, akkor kapunk egy olyan teret, amelyben vonalak keresztezik egymás útját. Ezen a </w:t>
      </w:r>
      <w:r w:rsidR="004409F0">
        <w:t>téren,</w:t>
      </w:r>
      <w:r>
        <w:t xml:space="preserve"> ha megkeressük azokat a pontokat, ahol egy adott mennyiségű vonal keresztezi egymást, akkor az azon ponton átmenő egyenesek által képviselt pontok a</w:t>
      </w:r>
      <w:r w:rsidR="00F01794">
        <w:t>z eredeti</w:t>
      </w:r>
      <w:r>
        <w:t xml:space="preserve"> </w:t>
      </w:r>
      <w:r w:rsidR="00A45D44">
        <w:t>síkon</w:t>
      </w:r>
      <w:r>
        <w:t xml:space="preserve"> egy vonalat alkotnak</w:t>
      </w:r>
      <w:r w:rsidR="005822AD">
        <w:t>, tehát találtunk egy vonalat</w:t>
      </w:r>
      <w:r>
        <w:t>.</w:t>
      </w:r>
      <w:r w:rsidR="00625F5C">
        <w:t xml:space="preserve"> </w:t>
      </w:r>
      <w:r w:rsidR="00625F5C">
        <w:fldChar w:fldCharType="begin"/>
      </w:r>
      <w:r w:rsidR="00625F5C">
        <w:instrText xml:space="preserve"> REF _Ref67392687 \r \h </w:instrText>
      </w:r>
      <w:r w:rsidR="00625F5C">
        <w:fldChar w:fldCharType="separate"/>
      </w:r>
      <w:r w:rsidR="001D2579">
        <w:t>[3]</w:t>
      </w:r>
      <w:r w:rsidR="00625F5C">
        <w:fldChar w:fldCharType="end"/>
      </w:r>
    </w:p>
    <w:p w14:paraId="50EADE5D" w14:textId="2F91D697" w:rsidR="00965AB0" w:rsidRDefault="00965AB0" w:rsidP="00DB309C">
      <w:pPr>
        <w:pStyle w:val="mynormal"/>
      </w:pPr>
      <w:r>
        <w:t>Elméletben ez így működik, azonban a gyakorlatban nem ezzel a képlettel ír le vonalakat az algoritmus, inkább</w:t>
      </w:r>
      <w:r w:rsidR="00417C1B">
        <w:t xml:space="preserve"> a </w:t>
      </w:r>
      <m:oMath>
        <m:r>
          <m:rPr>
            <m:sty m:val="p"/>
          </m:rPr>
          <w:rPr>
            <w:rFonts w:ascii="Cambria Math" w:hAnsi="Cambria Math"/>
          </w:rPr>
          <m:t>ρ</m:t>
        </m:r>
      </m:oMath>
      <w:r>
        <w:t xml:space="preserve"> </w:t>
      </w:r>
      <w:r w:rsidR="00417C1B">
        <w:t xml:space="preserve">és </w:t>
      </w:r>
      <m:oMath>
        <m:r>
          <m:rPr>
            <m:sty m:val="p"/>
          </m:rPr>
          <w:rPr>
            <w:rFonts w:ascii="Cambria Math" w:hAnsi="Cambria Math"/>
          </w:rPr>
          <m:t>θ</m:t>
        </m:r>
      </m:oMath>
      <w:r w:rsidR="00417C1B">
        <w:t xml:space="preserve"> </w:t>
      </w:r>
      <w:r>
        <w:t>polárkoordináták segítségével</w:t>
      </w:r>
      <w:r w:rsidR="00854418">
        <w:t xml:space="preserve">. </w:t>
      </w:r>
      <w:r w:rsidR="000B4B95">
        <w:t>Ilyen esetben a következő képlet ír le egy vonalat</w:t>
      </w:r>
      <w:r w:rsidR="00625F5C">
        <w:t xml:space="preserve"> </w:t>
      </w:r>
      <w:r w:rsidR="00625F5C">
        <w:fldChar w:fldCharType="begin"/>
      </w:r>
      <w:r w:rsidR="00625F5C">
        <w:instrText xml:space="preserve"> REF _Ref67392687 \r \h </w:instrText>
      </w:r>
      <w:r w:rsidR="00625F5C">
        <w:fldChar w:fldCharType="separate"/>
      </w:r>
      <w:r w:rsidR="001D2579">
        <w:t>[3]</w:t>
      </w:r>
      <w:r w:rsidR="00625F5C">
        <w:fldChar w:fldCharType="end"/>
      </w:r>
      <w:r w:rsidR="000B4B95">
        <w:t>:</w:t>
      </w:r>
    </w:p>
    <w:p w14:paraId="101A47D5" w14:textId="3321CCEA" w:rsidR="000B4B95" w:rsidRPr="000B4B95" w:rsidRDefault="004409F0" w:rsidP="00DB309C">
      <w:pPr>
        <w:pStyle w:val="Egyenlet"/>
      </w:pPr>
      <w:r>
        <w:tab/>
      </w:r>
      <m:oMath>
        <m:r>
          <w:rPr>
            <w:rFonts w:ascii="Cambria Math" w:hAnsi="Cambria Math"/>
          </w:rPr>
          <m:t>x</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θ</m:t>
            </m:r>
          </m:e>
        </m:func>
        <m:r>
          <m:rPr>
            <m:sty m:val="p"/>
          </m:rPr>
          <w:rPr>
            <w:rFonts w:ascii="Cambria Math" w:hAnsi="Cambria Math"/>
          </w:rPr>
          <m:t>+y</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e>
        </m:func>
        <m:r>
          <m:rPr>
            <m:sty m:val="p"/>
          </m:rPr>
          <w:rPr>
            <w:rFonts w:ascii="Cambria Math" w:hAnsi="Cambria Math"/>
          </w:rPr>
          <m:t>=ρ</m:t>
        </m:r>
      </m:oMath>
      <w:r>
        <w:tab/>
        <w:t>(</w:t>
      </w:r>
      <w:r w:rsidR="00AA445E">
        <w:t>4</w:t>
      </w:r>
      <w:r>
        <w:t>)</w:t>
      </w:r>
    </w:p>
    <w:p w14:paraId="4C50711B" w14:textId="6530A9AD" w:rsidR="00FB2467" w:rsidRDefault="000B4B95" w:rsidP="00DB309C">
      <w:pPr>
        <w:pStyle w:val="mynormal"/>
      </w:pPr>
      <w:r>
        <w:t xml:space="preserve">Ilyenkor </w:t>
      </w:r>
      <m:oMath>
        <m:r>
          <m:rPr>
            <m:sty m:val="p"/>
          </m:rPr>
          <w:rPr>
            <w:rFonts w:ascii="Cambria Math" w:hAnsi="Cambria Math"/>
          </w:rPr>
          <m:t>ρ</m:t>
        </m:r>
      </m:oMath>
      <w:r>
        <w:t xml:space="preserve"> jelöli az origótól a vonalig vett legközelebbi távolságot</w:t>
      </w:r>
      <w:r w:rsidRPr="0031239C">
        <w:t xml:space="preserve">, </w:t>
      </w:r>
      <w:r>
        <w:t xml:space="preserve">és </w:t>
      </w:r>
      <m:oMath>
        <m:r>
          <m:rPr>
            <m:sty m:val="p"/>
          </m:rPr>
          <w:rPr>
            <w:rFonts w:ascii="Cambria Math" w:hAnsi="Cambria Math"/>
          </w:rPr>
          <m:t>θ</m:t>
        </m:r>
      </m:oMath>
      <w:r>
        <w:t xml:space="preserve"> jelöli a vonal és az x tengely által bezárt szöget</w:t>
      </w:r>
      <w:r w:rsidR="00D82504">
        <w:t>, és ezzel a képlettel is hasonló transzformáció megy végbe</w:t>
      </w:r>
      <w:r w:rsidR="00F41E63">
        <w:t>, amelyre példa a 3. ábrán látható</w:t>
      </w:r>
      <w:r w:rsidR="00D82504">
        <w:t>.</w:t>
      </w:r>
      <w:r w:rsidR="00625F5C">
        <w:t xml:space="preserve"> </w:t>
      </w:r>
      <w:r w:rsidR="00625F5C">
        <w:fldChar w:fldCharType="begin"/>
      </w:r>
      <w:r w:rsidR="00625F5C">
        <w:instrText xml:space="preserve"> REF _Ref67392687 \r \h </w:instrText>
      </w:r>
      <w:r w:rsidR="00625F5C">
        <w:fldChar w:fldCharType="separate"/>
      </w:r>
      <w:r w:rsidR="001D2579">
        <w:t>[3]</w:t>
      </w:r>
      <w:r w:rsidR="00625F5C">
        <w:fldChar w:fldCharType="end"/>
      </w:r>
    </w:p>
    <w:p w14:paraId="5332FA2C" w14:textId="737FAFE6" w:rsidR="008E6736" w:rsidRDefault="001C74DC" w:rsidP="00DB309C">
      <w:pPr>
        <w:pStyle w:val="mynormal"/>
      </w:pPr>
      <w:r>
        <w:rPr>
          <w:noProof/>
        </w:rPr>
        <mc:AlternateContent>
          <mc:Choice Requires="wps">
            <w:drawing>
              <wp:anchor distT="0" distB="0" distL="114300" distR="114300" simplePos="0" relativeHeight="251669504" behindDoc="0" locked="0" layoutInCell="1" allowOverlap="1" wp14:anchorId="4D3FFA0E" wp14:editId="7E862AAC">
                <wp:simplePos x="0" y="0"/>
                <wp:positionH relativeFrom="page">
                  <wp:align>center</wp:align>
                </wp:positionH>
                <wp:positionV relativeFrom="paragraph">
                  <wp:posOffset>2225040</wp:posOffset>
                </wp:positionV>
                <wp:extent cx="5579745" cy="601980"/>
                <wp:effectExtent l="0" t="0" r="1905" b="7620"/>
                <wp:wrapTopAndBottom/>
                <wp:docPr id="16" name="Szövegdoboz 16"/>
                <wp:cNvGraphicFramePr/>
                <a:graphic xmlns:a="http://schemas.openxmlformats.org/drawingml/2006/main">
                  <a:graphicData uri="http://schemas.microsoft.com/office/word/2010/wordprocessingShape">
                    <wps:wsp>
                      <wps:cNvSpPr txBox="1"/>
                      <wps:spPr>
                        <a:xfrm>
                          <a:off x="0" y="0"/>
                          <a:ext cx="5579745" cy="601980"/>
                        </a:xfrm>
                        <a:prstGeom prst="rect">
                          <a:avLst/>
                        </a:prstGeom>
                        <a:solidFill>
                          <a:prstClr val="white"/>
                        </a:solidFill>
                        <a:ln>
                          <a:noFill/>
                        </a:ln>
                      </wps:spPr>
                      <wps:txbx>
                        <w:txbxContent>
                          <w:p w14:paraId="64C189D4" w14:textId="190372AE" w:rsidR="00B8199D" w:rsidRPr="00FF429A" w:rsidRDefault="00B8199D" w:rsidP="00DE30A2">
                            <w:pPr>
                              <w:pStyle w:val="Kpalrs"/>
                              <w:jc w:val="center"/>
                              <w:rPr>
                                <w:rFonts w:ascii="Times New Roman" w:hAnsi="Times New Roman" w:cs="Times New Roman"/>
                                <w:i w:val="0"/>
                                <w:iCs w:val="0"/>
                              </w:rPr>
                            </w:pPr>
                            <w:r w:rsidRPr="00FF429A">
                              <w:rPr>
                                <w:rFonts w:ascii="Times New Roman" w:hAnsi="Times New Roman" w:cs="Times New Roman"/>
                              </w:rPr>
                              <w:fldChar w:fldCharType="begin"/>
                            </w:r>
                            <w:r w:rsidRPr="00FF429A">
                              <w:rPr>
                                <w:rFonts w:ascii="Times New Roman" w:hAnsi="Times New Roman" w:cs="Times New Roman"/>
                              </w:rPr>
                              <w:instrText xml:space="preserve"> SEQ ábra \* ARABIC </w:instrText>
                            </w:r>
                            <w:r w:rsidRPr="00FF429A">
                              <w:rPr>
                                <w:rFonts w:ascii="Times New Roman" w:hAnsi="Times New Roman" w:cs="Times New Roman"/>
                              </w:rPr>
                              <w:fldChar w:fldCharType="separate"/>
                            </w:r>
                            <w:r w:rsidR="001D2579">
                              <w:rPr>
                                <w:rFonts w:ascii="Times New Roman" w:hAnsi="Times New Roman" w:cs="Times New Roman"/>
                                <w:noProof/>
                              </w:rPr>
                              <w:t>7</w:t>
                            </w:r>
                            <w:r w:rsidRPr="00FF429A">
                              <w:rPr>
                                <w:rFonts w:ascii="Times New Roman" w:hAnsi="Times New Roman" w:cs="Times New Roman"/>
                                <w:noProof/>
                              </w:rPr>
                              <w:fldChar w:fldCharType="end"/>
                            </w:r>
                            <w:r w:rsidRPr="00FF429A">
                              <w:rPr>
                                <w:rFonts w:ascii="Times New Roman" w:hAnsi="Times New Roman" w:cs="Times New Roman"/>
                                <w:i w:val="0"/>
                                <w:iCs w:val="0"/>
                              </w:rPr>
                              <w:t>. ábra: Egy ponton áthaladó lehetséges vonalak transzformációja a paraméteres síkra</w:t>
                            </w:r>
                            <w:r w:rsidRPr="00FF429A">
                              <w:rPr>
                                <w:rFonts w:ascii="Times New Roman" w:hAnsi="Times New Roman" w:cs="Times New Roman"/>
                                <w:i w:val="0"/>
                                <w:iCs w:val="0"/>
                              </w:rPr>
                              <w:br/>
                            </w:r>
                            <w:r w:rsidRPr="00FF429A">
                              <w:rPr>
                                <w:rFonts w:ascii="Times New Roman" w:hAnsi="Times New Roman" w:cs="Times New Roman"/>
                              </w:rPr>
                              <w:t>Forrás</w:t>
                            </w:r>
                            <w:r w:rsidRPr="00FF429A">
                              <w:rPr>
                                <w:rFonts w:ascii="Times New Roman" w:hAnsi="Times New Roman" w:cs="Times New Roman"/>
                                <w:i w:val="0"/>
                                <w:iCs w:val="0"/>
                              </w:rPr>
                              <w:t xml:space="preserve">: </w:t>
                            </w:r>
                            <w:r w:rsidRPr="00FF429A">
                              <w:rPr>
                                <w:rFonts w:ascii="Times New Roman" w:hAnsi="Times New Roman" w:cs="Times New Roman"/>
                              </w:rPr>
                              <w:fldChar w:fldCharType="begin"/>
                            </w:r>
                            <w:r w:rsidRPr="00FF429A">
                              <w:rPr>
                                <w:rFonts w:ascii="Times New Roman" w:hAnsi="Times New Roman" w:cs="Times New Roman"/>
                              </w:rPr>
                              <w:instrText xml:space="preserve"> REF _Ref67392687 \r \h  \* MERGEFORMAT </w:instrText>
                            </w:r>
                            <w:r w:rsidRPr="00FF429A">
                              <w:rPr>
                                <w:rFonts w:ascii="Times New Roman" w:hAnsi="Times New Roman" w:cs="Times New Roman"/>
                              </w:rPr>
                            </w:r>
                            <w:r w:rsidRPr="00FF429A">
                              <w:rPr>
                                <w:rFonts w:ascii="Times New Roman" w:hAnsi="Times New Roman" w:cs="Times New Roman"/>
                              </w:rPr>
                              <w:fldChar w:fldCharType="separate"/>
                            </w:r>
                            <w:r w:rsidR="001D2579">
                              <w:rPr>
                                <w:rFonts w:ascii="Times New Roman" w:hAnsi="Times New Roman" w:cs="Times New Roman"/>
                              </w:rPr>
                              <w:t>[3]</w:t>
                            </w:r>
                            <w:r w:rsidRPr="00FF429A">
                              <w:rPr>
                                <w:rFonts w:ascii="Times New Roman" w:hAnsi="Times New Roman"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FFA0E" id="Szövegdoboz 16" o:spid="_x0000_s1027" type="#_x0000_t202" style="position:absolute;left:0;text-align:left;margin-left:0;margin-top:175.2pt;width:439.35pt;height:47.4pt;z-index:25166950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" stroked="f">
                <v:textbox inset="0,0,0,0">
                  <w:txbxContent>
                    <w:p w14:paraId="64C189D4" w14:textId="190372AE" w:rsidR="00B8199D" w:rsidRPr="00FF429A" w:rsidRDefault="00B8199D" w:rsidP="00DE30A2">
                      <w:pPr>
                        <w:pStyle w:val="Kpalrs"/>
                        <w:jc w:val="center"/>
                        <w:rPr>
                          <w:rFonts w:ascii="Times New Roman" w:hAnsi="Times New Roman" w:cs="Times New Roman"/>
                          <w:i w:val="0"/>
                          <w:iCs w:val="0"/>
                        </w:rPr>
                      </w:pPr>
                      <w:r w:rsidRPr="00FF429A">
                        <w:rPr>
                          <w:rFonts w:ascii="Times New Roman" w:hAnsi="Times New Roman" w:cs="Times New Roman"/>
                        </w:rPr>
                        <w:fldChar w:fldCharType="begin"/>
                      </w:r>
                      <w:r w:rsidRPr="00FF429A">
                        <w:rPr>
                          <w:rFonts w:ascii="Times New Roman" w:hAnsi="Times New Roman" w:cs="Times New Roman"/>
                        </w:rPr>
                        <w:instrText xml:space="preserve"> SEQ ábra \* ARABIC </w:instrText>
                      </w:r>
                      <w:r w:rsidRPr="00FF429A">
                        <w:rPr>
                          <w:rFonts w:ascii="Times New Roman" w:hAnsi="Times New Roman" w:cs="Times New Roman"/>
                        </w:rPr>
                        <w:fldChar w:fldCharType="separate"/>
                      </w:r>
                      <w:r w:rsidR="001D2579">
                        <w:rPr>
                          <w:rFonts w:ascii="Times New Roman" w:hAnsi="Times New Roman" w:cs="Times New Roman"/>
                          <w:noProof/>
                        </w:rPr>
                        <w:t>7</w:t>
                      </w:r>
                      <w:r w:rsidRPr="00FF429A">
                        <w:rPr>
                          <w:rFonts w:ascii="Times New Roman" w:hAnsi="Times New Roman" w:cs="Times New Roman"/>
                          <w:noProof/>
                        </w:rPr>
                        <w:fldChar w:fldCharType="end"/>
                      </w:r>
                      <w:r w:rsidRPr="00FF429A">
                        <w:rPr>
                          <w:rFonts w:ascii="Times New Roman" w:hAnsi="Times New Roman" w:cs="Times New Roman"/>
                          <w:i w:val="0"/>
                          <w:iCs w:val="0"/>
                        </w:rPr>
                        <w:t>. ábra: Egy ponton áthaladó lehetséges vonalak transzformációja a paraméteres síkra</w:t>
                      </w:r>
                      <w:r w:rsidRPr="00FF429A">
                        <w:rPr>
                          <w:rFonts w:ascii="Times New Roman" w:hAnsi="Times New Roman" w:cs="Times New Roman"/>
                          <w:i w:val="0"/>
                          <w:iCs w:val="0"/>
                        </w:rPr>
                        <w:br/>
                      </w:r>
                      <w:r w:rsidRPr="00FF429A">
                        <w:rPr>
                          <w:rFonts w:ascii="Times New Roman" w:hAnsi="Times New Roman" w:cs="Times New Roman"/>
                        </w:rPr>
                        <w:t>Forrás</w:t>
                      </w:r>
                      <w:r w:rsidRPr="00FF429A">
                        <w:rPr>
                          <w:rFonts w:ascii="Times New Roman" w:hAnsi="Times New Roman" w:cs="Times New Roman"/>
                          <w:i w:val="0"/>
                          <w:iCs w:val="0"/>
                        </w:rPr>
                        <w:t xml:space="preserve">: </w:t>
                      </w:r>
                      <w:r w:rsidRPr="00FF429A">
                        <w:rPr>
                          <w:rFonts w:ascii="Times New Roman" w:hAnsi="Times New Roman" w:cs="Times New Roman"/>
                        </w:rPr>
                        <w:fldChar w:fldCharType="begin"/>
                      </w:r>
                      <w:r w:rsidRPr="00FF429A">
                        <w:rPr>
                          <w:rFonts w:ascii="Times New Roman" w:hAnsi="Times New Roman" w:cs="Times New Roman"/>
                        </w:rPr>
                        <w:instrText xml:space="preserve"> REF _Ref67392687 \r \h  \* MERGEFORMAT </w:instrText>
                      </w:r>
                      <w:r w:rsidRPr="00FF429A">
                        <w:rPr>
                          <w:rFonts w:ascii="Times New Roman" w:hAnsi="Times New Roman" w:cs="Times New Roman"/>
                        </w:rPr>
                      </w:r>
                      <w:r w:rsidRPr="00FF429A">
                        <w:rPr>
                          <w:rFonts w:ascii="Times New Roman" w:hAnsi="Times New Roman" w:cs="Times New Roman"/>
                        </w:rPr>
                        <w:fldChar w:fldCharType="separate"/>
                      </w:r>
                      <w:r w:rsidR="001D2579">
                        <w:rPr>
                          <w:rFonts w:ascii="Times New Roman" w:hAnsi="Times New Roman" w:cs="Times New Roman"/>
                        </w:rPr>
                        <w:t>[3]</w:t>
                      </w:r>
                      <w:r w:rsidRPr="00FF429A">
                        <w:rPr>
                          <w:rFonts w:ascii="Times New Roman" w:hAnsi="Times New Roman" w:cs="Times New Roman"/>
                        </w:rPr>
                        <w:fldChar w:fldCharType="end"/>
                      </w:r>
                    </w:p>
                  </w:txbxContent>
                </v:textbox>
                <w10:wrap type="topAndBottom" anchorx="page"/>
              </v:shape>
            </w:pict>
          </mc:Fallback>
        </mc:AlternateContent>
      </w:r>
      <w:r w:rsidRPr="00DE30A2">
        <w:rPr>
          <w:noProof/>
        </w:rPr>
        <w:drawing>
          <wp:anchor distT="0" distB="0" distL="114300" distR="114300" simplePos="0" relativeHeight="251667456" behindDoc="0" locked="0" layoutInCell="1" allowOverlap="1" wp14:anchorId="6E508D0D" wp14:editId="7C1FF906">
            <wp:simplePos x="0" y="0"/>
            <wp:positionH relativeFrom="margin">
              <wp:align>right</wp:align>
            </wp:positionH>
            <wp:positionV relativeFrom="paragraph">
              <wp:posOffset>0</wp:posOffset>
            </wp:positionV>
            <wp:extent cx="5579745" cy="2171065"/>
            <wp:effectExtent l="0" t="0" r="1905" b="635"/>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2171065"/>
                    </a:xfrm>
                    <a:prstGeom prst="rect">
                      <a:avLst/>
                    </a:prstGeom>
                  </pic:spPr>
                </pic:pic>
              </a:graphicData>
            </a:graphic>
          </wp:anchor>
        </w:drawing>
      </w:r>
      <w:r w:rsidR="0097462A">
        <w:t>Az imént részletezett Hough transzformáció segítségével fellelhetőek a vonalak egy képen, azonban sok számítást igényel, mivel minden nem-nulla pont esetén vizsgálódik. A számítási igény csökkentését célzó, valószínűségi Hough vonal transzformáció</w:t>
      </w:r>
      <w:r w:rsidR="00075E71">
        <w:t xml:space="preserve"> (</w:t>
      </w:r>
      <w:r w:rsidR="00075E71" w:rsidRPr="00075E71">
        <w:fldChar w:fldCharType="begin"/>
      </w:r>
      <w:r w:rsidR="00075E71">
        <w:instrText xml:space="preserve"> REF _Ref87781147 \h  \* MERGEFORMAT </w:instrText>
      </w:r>
      <w:r w:rsidR="00075E71" w:rsidRPr="00075E71">
        <w:fldChar w:fldCharType="separate"/>
      </w:r>
      <w:r w:rsidR="001D2579" w:rsidRPr="001D2579">
        <w:rPr>
          <w:noProof/>
        </w:rPr>
        <w:t>8</w:t>
      </w:r>
      <w:r w:rsidR="001D2579" w:rsidRPr="001D2579">
        <w:t xml:space="preserve">. </w:t>
      </w:r>
      <w:r w:rsidR="001D2579" w:rsidRPr="001D2579">
        <w:rPr>
          <w:i/>
          <w:iCs/>
        </w:rPr>
        <w:t>ábra</w:t>
      </w:r>
      <w:r w:rsidR="00075E71" w:rsidRPr="00075E71">
        <w:rPr>
          <w:i/>
          <w:iCs/>
        </w:rPr>
        <w:fldChar w:fldCharType="end"/>
      </w:r>
      <w:r w:rsidR="00075E71">
        <w:t>)</w:t>
      </w:r>
      <w:r w:rsidR="0097462A">
        <w:t xml:space="preserve"> hasonlóképpen működik, azonban ahelyett, hogy minden lehetséges pontot megvizsgál, csak egy töredékét transzformálja át. Az ötlet mögötte az, hogy nem muszáj egy vonal minden pontját vizsgálni, </w:t>
      </w:r>
      <w:r w:rsidR="00EF4BC4">
        <w:t>mivel,</w:t>
      </w:r>
      <w:r w:rsidR="0097462A">
        <w:t xml:space="preserve"> </w:t>
      </w:r>
      <w:r w:rsidR="00C93BB3">
        <w:t xml:space="preserve">ha egy vonal minden pontja után a Hough térben az intenzitás már </w:t>
      </w:r>
      <w:r w:rsidR="00C93BB3">
        <w:lastRenderedPageBreak/>
        <w:t>valószínűleg úgyis túllépi azt a határt, ami szükséges a vonalnak nyilvánításhoz, akkor a pontok csak egy részének vizsgálatakor is elérthető az a határ.</w:t>
      </w:r>
      <w:r w:rsidR="00550D29">
        <w:t xml:space="preserve"> Ennek a feltételezésnek köszönhetően a számítási szükséglete az algoritmusnak jelentősen csökkenhet.</w:t>
      </w:r>
      <w:r w:rsidR="00625F5C">
        <w:t xml:space="preserve"> </w:t>
      </w:r>
      <w:r w:rsidR="00625F5C">
        <w:fldChar w:fldCharType="begin"/>
      </w:r>
      <w:r w:rsidR="00625F5C">
        <w:instrText xml:space="preserve"> REF _Ref67392687 \r \h </w:instrText>
      </w:r>
      <w:r w:rsidR="00625F5C">
        <w:fldChar w:fldCharType="separate"/>
      </w:r>
      <w:r w:rsidR="001D2579">
        <w:t>[3]</w:t>
      </w:r>
      <w:r w:rsidR="00625F5C">
        <w:fldChar w:fldCharType="end"/>
      </w:r>
    </w:p>
    <w:p w14:paraId="7056A560" w14:textId="3BC4A0EB" w:rsidR="003D50A8" w:rsidRDefault="003D50A8" w:rsidP="00DB309C">
      <w:pPr>
        <w:pStyle w:val="mynormal"/>
      </w:pPr>
      <w:r>
        <w:t>Ebben a projektben is nagyon hasznos a vonalak felfedezése. Vonalak keresése által felfedhetőek az alakzatok közötti összeköttetések. Mivel a kapcsolatok mindenképp komponenseket kötnek össze, ezért minden vonal végén feltételezve található egy komponens. Az algoritmus találhat olyan vonalszakaszt is, amely már egy komponens része, azonban ilyen esetben keletkeznek olyan vonalak, amelyek végpontjai nem kapcsolódnak, nem illenek össze a többi vonalszakasszal, ezáltal kiszűrhetőek. Ez megnyit lehetőséget arra, hogy a megtalált vonalszakaszok összekötése által egy olyan vonalhálózat keletkezik, amelyben kimaradások vannak. Ezen kimaradások alapján feltételezhetjük, hogy a helyükön, az eredeti képen komponensek vannak jelen, amelyek a később bemutatott módszerekkel felismerhetőek.</w:t>
      </w:r>
    </w:p>
    <w:p w14:paraId="2AF79AF1" w14:textId="77777777" w:rsidR="00AC159C" w:rsidRDefault="00AC159C" w:rsidP="00AC159C">
      <w:pPr>
        <w:pStyle w:val="mynormal"/>
        <w:keepNext/>
        <w:ind w:firstLine="0"/>
        <w:jc w:val="center"/>
      </w:pPr>
      <w:r w:rsidRPr="00AC159C">
        <w:rPr>
          <w:noProof/>
        </w:rPr>
        <w:drawing>
          <wp:inline distT="0" distB="0" distL="0" distR="0" wp14:anchorId="60D44052" wp14:editId="71A154C9">
            <wp:extent cx="5083171" cy="3848100"/>
            <wp:effectExtent l="0" t="0" r="3810" b="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0893" cy="3853946"/>
                    </a:xfrm>
                    <a:prstGeom prst="rect">
                      <a:avLst/>
                    </a:prstGeom>
                    <a:noFill/>
                    <a:ln>
                      <a:noFill/>
                    </a:ln>
                  </pic:spPr>
                </pic:pic>
              </a:graphicData>
            </a:graphic>
          </wp:inline>
        </w:drawing>
      </w:r>
    </w:p>
    <w:bookmarkStart w:id="16" w:name="_Ref87781147"/>
    <w:p w14:paraId="6C7A4C34" w14:textId="288B4E6C" w:rsidR="003D46BF" w:rsidRPr="00C36395" w:rsidRDefault="00AC159C" w:rsidP="00075E71">
      <w:pPr>
        <w:pStyle w:val="Kpalrs"/>
        <w:jc w:val="center"/>
        <w:rPr>
          <w:rFonts w:ascii="Times New Roman" w:hAnsi="Times New Roman" w:cs="Times New Roman"/>
        </w:rPr>
      </w:pPr>
      <w:r w:rsidRPr="00C36395">
        <w:rPr>
          <w:rFonts w:ascii="Times New Roman" w:hAnsi="Times New Roman" w:cs="Times New Roman"/>
          <w:i w:val="0"/>
          <w:iCs w:val="0"/>
        </w:rPr>
        <w:fldChar w:fldCharType="begin"/>
      </w:r>
      <w:r w:rsidRPr="00C36395">
        <w:rPr>
          <w:rFonts w:ascii="Times New Roman" w:hAnsi="Times New Roman" w:cs="Times New Roman"/>
          <w:i w:val="0"/>
          <w:iCs w:val="0"/>
        </w:rPr>
        <w:instrText xml:space="preserve"> SEQ ábra \* ARABIC </w:instrText>
      </w:r>
      <w:r w:rsidRPr="00C36395">
        <w:rPr>
          <w:rFonts w:ascii="Times New Roman" w:hAnsi="Times New Roman" w:cs="Times New Roman"/>
          <w:i w:val="0"/>
          <w:iCs w:val="0"/>
        </w:rPr>
        <w:fldChar w:fldCharType="separate"/>
      </w:r>
      <w:r w:rsidR="001D2579">
        <w:rPr>
          <w:rFonts w:ascii="Times New Roman" w:hAnsi="Times New Roman" w:cs="Times New Roman"/>
          <w:i w:val="0"/>
          <w:iCs w:val="0"/>
          <w:noProof/>
        </w:rPr>
        <w:t>8</w:t>
      </w:r>
      <w:r w:rsidRPr="00C36395">
        <w:rPr>
          <w:rFonts w:ascii="Times New Roman" w:hAnsi="Times New Roman" w:cs="Times New Roman"/>
          <w:i w:val="0"/>
          <w:iCs w:val="0"/>
        </w:rPr>
        <w:fldChar w:fldCharType="end"/>
      </w:r>
      <w:r w:rsidRPr="00C36395">
        <w:rPr>
          <w:rFonts w:ascii="Times New Roman" w:hAnsi="Times New Roman" w:cs="Times New Roman"/>
          <w:i w:val="0"/>
          <w:iCs w:val="0"/>
        </w:rPr>
        <w:t>. ábra</w:t>
      </w:r>
      <w:bookmarkEnd w:id="16"/>
      <w:r w:rsidRPr="00C36395">
        <w:rPr>
          <w:rFonts w:ascii="Times New Roman" w:hAnsi="Times New Roman" w:cs="Times New Roman"/>
          <w:i w:val="0"/>
          <w:iCs w:val="0"/>
        </w:rPr>
        <w:t>: Valószínűségi Hough transzformáció</w:t>
      </w:r>
      <w:r w:rsidR="00A819D5" w:rsidRPr="00C36395">
        <w:rPr>
          <w:rFonts w:ascii="Times New Roman" w:hAnsi="Times New Roman" w:cs="Times New Roman"/>
          <w:i w:val="0"/>
          <w:iCs w:val="0"/>
        </w:rPr>
        <w:t xml:space="preserve"> (</w:t>
      </w:r>
      <w:r w:rsidRPr="00C36395">
        <w:rPr>
          <w:rFonts w:ascii="Times New Roman" w:hAnsi="Times New Roman" w:cs="Times New Roman"/>
          <w:i w:val="0"/>
          <w:iCs w:val="0"/>
        </w:rPr>
        <w:t>előzetes Canny éldetektálással)</w:t>
      </w:r>
      <w:r w:rsidR="00A819D5" w:rsidRPr="00C36395">
        <w:rPr>
          <w:rFonts w:ascii="Times New Roman" w:hAnsi="Times New Roman" w:cs="Times New Roman"/>
          <w:i w:val="0"/>
          <w:iCs w:val="0"/>
        </w:rPr>
        <w:br/>
      </w:r>
      <w:r w:rsidR="00A819D5" w:rsidRPr="00C36395">
        <w:rPr>
          <w:rFonts w:ascii="Times New Roman" w:hAnsi="Times New Roman" w:cs="Times New Roman"/>
        </w:rPr>
        <w:t xml:space="preserve">Forrás: </w:t>
      </w:r>
      <w:r w:rsidR="00A819D5" w:rsidRPr="00C36395">
        <w:rPr>
          <w:rFonts w:ascii="Times New Roman" w:hAnsi="Times New Roman" w:cs="Times New Roman"/>
        </w:rPr>
        <w:fldChar w:fldCharType="begin"/>
      </w:r>
      <w:r w:rsidR="00A819D5" w:rsidRPr="00C36395">
        <w:rPr>
          <w:rFonts w:ascii="Times New Roman" w:hAnsi="Times New Roman" w:cs="Times New Roman"/>
        </w:rPr>
        <w:instrText xml:space="preserve"> REF _Ref67392687 \r \h </w:instrText>
      </w:r>
      <w:r w:rsidR="00C36395">
        <w:rPr>
          <w:rFonts w:ascii="Times New Roman" w:hAnsi="Times New Roman" w:cs="Times New Roman"/>
        </w:rPr>
        <w:instrText xml:space="preserve"> \* MERGEFORMAT </w:instrText>
      </w:r>
      <w:r w:rsidR="00A819D5" w:rsidRPr="00C36395">
        <w:rPr>
          <w:rFonts w:ascii="Times New Roman" w:hAnsi="Times New Roman" w:cs="Times New Roman"/>
        </w:rPr>
      </w:r>
      <w:r w:rsidR="00A819D5" w:rsidRPr="00C36395">
        <w:rPr>
          <w:rFonts w:ascii="Times New Roman" w:hAnsi="Times New Roman" w:cs="Times New Roman"/>
        </w:rPr>
        <w:fldChar w:fldCharType="separate"/>
      </w:r>
      <w:r w:rsidR="001D2579">
        <w:rPr>
          <w:rFonts w:ascii="Times New Roman" w:hAnsi="Times New Roman" w:cs="Times New Roman"/>
        </w:rPr>
        <w:t>[3]</w:t>
      </w:r>
      <w:r w:rsidR="00A819D5" w:rsidRPr="00C36395">
        <w:rPr>
          <w:rFonts w:ascii="Times New Roman" w:hAnsi="Times New Roman" w:cs="Times New Roman"/>
        </w:rPr>
        <w:fldChar w:fldCharType="end"/>
      </w:r>
    </w:p>
    <w:p w14:paraId="7C7727FC" w14:textId="6306EEFF" w:rsidR="00EB074C" w:rsidRDefault="00EB074C" w:rsidP="00EE0933">
      <w:pPr>
        <w:pStyle w:val="Cmsor2"/>
      </w:pPr>
      <w:bookmarkStart w:id="17" w:name="_Toc88390126"/>
      <w:r>
        <w:lastRenderedPageBreak/>
        <w:t>Gépi tanulás</w:t>
      </w:r>
      <w:bookmarkEnd w:id="17"/>
    </w:p>
    <w:p w14:paraId="6892A6DA" w14:textId="20367820" w:rsidR="00EB074C" w:rsidRDefault="002103AA" w:rsidP="00DB309C">
      <w:pPr>
        <w:pStyle w:val="mynormal"/>
      </w:pPr>
      <w:r>
        <w:t xml:space="preserve">A </w:t>
      </w:r>
      <w:r w:rsidRPr="00EF4BC4">
        <w:t>gépi tanulás</w:t>
      </w:r>
      <w:r w:rsidR="00322123">
        <w:t xml:space="preserve"> (ML – Machine Learning)</w:t>
      </w:r>
      <w:r>
        <w:t xml:space="preserve"> a mesterséges intelligencia egy ága. Egy gépi tanulás algoritmus egy olyan folyamat, amely során a bemeneti adatokból úgy éri el a kívánt kimenetet, hogy </w:t>
      </w:r>
      <w:r w:rsidR="00671C9C">
        <w:t>annak folyamata</w:t>
      </w:r>
      <w:r>
        <w:t xml:space="preserve"> nincs előre teljes mértékben lekódolva. </w:t>
      </w:r>
      <w:r w:rsidR="00322123">
        <w:t xml:space="preserve">Ezt úgy lehet elérni, hogy </w:t>
      </w:r>
      <w:r w:rsidR="00671C9C">
        <w:t>az</w:t>
      </w:r>
      <w:r w:rsidR="00322123">
        <w:t xml:space="preserve"> algoritmus </w:t>
      </w:r>
      <w:r w:rsidR="00671C9C">
        <w:t>előre meghatározott folyamatok helyett tanulás útján jut el olyan szintre, hogy megfelelő kimenetet adhasson.</w:t>
      </w:r>
      <w:r w:rsidR="00CB30E2" w:rsidRPr="00CB30E2">
        <w:t xml:space="preserve"> </w:t>
      </w:r>
      <w:r w:rsidR="00CB30E2">
        <w:fldChar w:fldCharType="begin"/>
      </w:r>
      <w:r w:rsidR="00CB30E2">
        <w:instrText xml:space="preserve"> REF _Ref67392885 \r \h </w:instrText>
      </w:r>
      <w:r w:rsidR="00CB30E2">
        <w:fldChar w:fldCharType="separate"/>
      </w:r>
      <w:r w:rsidR="001D2579">
        <w:t>[7]</w:t>
      </w:r>
      <w:r w:rsidR="00CB30E2">
        <w:fldChar w:fldCharType="end"/>
      </w:r>
    </w:p>
    <w:p w14:paraId="5C66939E" w14:textId="1487F344" w:rsidR="00671C9C" w:rsidRDefault="00671C9C" w:rsidP="00DB309C">
      <w:pPr>
        <w:pStyle w:val="mynormal"/>
      </w:pPr>
      <w:r>
        <w:t xml:space="preserve">A </w:t>
      </w:r>
      <w:r w:rsidRPr="00EF4BC4">
        <w:t>tanulás</w:t>
      </w:r>
      <w:r w:rsidR="003951D1">
        <w:t xml:space="preserve"> (training)</w:t>
      </w:r>
      <w:r>
        <w:t xml:space="preserve"> ez esetben azt jelenti, hogy az algoritmusok a belső felépítésüket, ami alapján számítanak, azt folyamatosan változtatják, hogy az adott bemenetekre a megfelelő kimenetet adják. </w:t>
      </w:r>
      <w:r w:rsidR="005C5E33">
        <w:t>Ezt feladatok folyamatos végzésével, ismétlésével érik el.</w:t>
      </w:r>
      <w:r w:rsidR="003951D1">
        <w:t xml:space="preserve"> A feladatok egy előre meghatározott bemenetből és egy kívánt kimenetből állnak. Az algoritmus ezután úgy konfigurálja magát, hogy az adott bemenetre az adott kimenetet adja, valamint megpróbálja az adott feladatot általánosítani, hogy nem ugyanarra, de hasonló feladatra is a kívánt eredményt produkálja.</w:t>
      </w:r>
      <w:r w:rsidR="00CB30E2" w:rsidRPr="00CB30E2">
        <w:t xml:space="preserve"> </w:t>
      </w:r>
      <w:r w:rsidR="00CB30E2">
        <w:fldChar w:fldCharType="begin"/>
      </w:r>
      <w:r w:rsidR="00CB30E2">
        <w:instrText xml:space="preserve"> REF _Ref67392885 \r \h </w:instrText>
      </w:r>
      <w:r w:rsidR="00CB30E2">
        <w:fldChar w:fldCharType="separate"/>
      </w:r>
      <w:r w:rsidR="001D2579">
        <w:t>[7]</w:t>
      </w:r>
      <w:r w:rsidR="00CB30E2">
        <w:fldChar w:fldCharType="end"/>
      </w:r>
    </w:p>
    <w:p w14:paraId="20B1026B" w14:textId="25D0EDD0" w:rsidR="003951D1" w:rsidRDefault="00AF537C" w:rsidP="00DB309C">
      <w:pPr>
        <w:pStyle w:val="mynormal"/>
      </w:pPr>
      <w:r>
        <w:t>A gépi tanulás</w:t>
      </w:r>
      <w:r w:rsidR="007C29E6">
        <w:t xml:space="preserve">nak </w:t>
      </w:r>
      <w:r w:rsidR="00185422">
        <w:t>több</w:t>
      </w:r>
      <w:r w:rsidR="007C29E6">
        <w:t xml:space="preserve"> fajtája van. Az első a </w:t>
      </w:r>
      <w:r w:rsidR="007C29E6" w:rsidRPr="004554A3">
        <w:t>felügyelt tanulás (</w:t>
      </w:r>
      <w:r w:rsidR="007C29E6" w:rsidRPr="003A34AD">
        <w:t>supervised learning</w:t>
      </w:r>
      <w:r w:rsidR="007C29E6">
        <w:t xml:space="preserve">). </w:t>
      </w:r>
      <w:r w:rsidR="00185422">
        <w:t>A felügyelt tanulás esetén minden bemeneti adathoz hozzá van rendelve az elérni kívánt kimenet</w:t>
      </w:r>
      <w:r w:rsidR="00D12300">
        <w:t xml:space="preserve">, azaz fel van </w:t>
      </w:r>
      <w:r w:rsidR="00180B85">
        <w:t>címkézve</w:t>
      </w:r>
      <w:r w:rsidR="00D12300">
        <w:t xml:space="preserve"> (labelled)</w:t>
      </w:r>
      <w:r w:rsidR="00185422">
        <w:t>.</w:t>
      </w:r>
      <w:r w:rsidR="00451583">
        <w:t xml:space="preserve"> Erre a legjobb példa egy osztályozó algoritmus, amely tanításakor a bemeneti adatokhoz hozzá vannak rendelve, hogy melyik osztályhoz tartoznak.</w:t>
      </w:r>
      <w:r w:rsidR="00CB30E2" w:rsidRPr="00CB30E2">
        <w:t xml:space="preserve"> </w:t>
      </w:r>
      <w:r w:rsidR="00CB30E2">
        <w:fldChar w:fldCharType="begin"/>
      </w:r>
      <w:r w:rsidR="00CB30E2">
        <w:instrText xml:space="preserve"> REF _Ref67392885 \r \h </w:instrText>
      </w:r>
      <w:r w:rsidR="00CB30E2">
        <w:fldChar w:fldCharType="separate"/>
      </w:r>
      <w:r w:rsidR="001D2579">
        <w:t>[7]</w:t>
      </w:r>
      <w:r w:rsidR="00CB30E2">
        <w:fldChar w:fldCharType="end"/>
      </w:r>
    </w:p>
    <w:p w14:paraId="04C44A8D" w14:textId="40C7E18C" w:rsidR="007E61A2" w:rsidRDefault="007E61A2" w:rsidP="00DB309C">
      <w:pPr>
        <w:pStyle w:val="mynormal"/>
      </w:pPr>
      <w:r>
        <w:t xml:space="preserve">Egy másik módszer a </w:t>
      </w:r>
      <w:r w:rsidRPr="004554A3">
        <w:t>felügyelet nélküli tanulás</w:t>
      </w:r>
      <w:r>
        <w:t xml:space="preserve"> (unsupervised learning).</w:t>
      </w:r>
      <w:r w:rsidR="00F469F4">
        <w:t xml:space="preserve"> </w:t>
      </w:r>
      <w:r w:rsidR="00055C16">
        <w:t>Ez esetén az adatokhoz nincsen hozzáfűzve címke, hogy mi is az. Ennek a tanulásnak a célja, hogy az algoritmus önmaga találjon hasonlóságokat, mintákat a bemenetek alapján.</w:t>
      </w:r>
      <w:r w:rsidR="00CB30E2" w:rsidRPr="00CB30E2">
        <w:t xml:space="preserve"> </w:t>
      </w:r>
      <w:r w:rsidR="00CB30E2">
        <w:fldChar w:fldCharType="begin"/>
      </w:r>
      <w:r w:rsidR="00CB30E2">
        <w:instrText xml:space="preserve"> REF _Ref67392885 \r \h </w:instrText>
      </w:r>
      <w:r w:rsidR="00CB30E2">
        <w:fldChar w:fldCharType="separate"/>
      </w:r>
      <w:r w:rsidR="001D2579">
        <w:t>[7]</w:t>
      </w:r>
      <w:r w:rsidR="00CB30E2">
        <w:fldChar w:fldCharType="end"/>
      </w:r>
    </w:p>
    <w:p w14:paraId="6390CBBE" w14:textId="4655AFF6" w:rsidR="003951D1" w:rsidRDefault="00D12300" w:rsidP="00DB309C">
      <w:pPr>
        <w:pStyle w:val="mynormal"/>
      </w:pPr>
      <w:r>
        <w:t xml:space="preserve">Ezen két módszer kombinációja a </w:t>
      </w:r>
      <w:r w:rsidRPr="00EF4BC4">
        <w:t>részben felügyelt tanulás</w:t>
      </w:r>
      <w:r>
        <w:t xml:space="preserve"> (semi-supervised learning), amely során az adatoknak</w:t>
      </w:r>
      <w:r w:rsidR="00180B85" w:rsidRPr="00180B85">
        <w:t xml:space="preserve"> </w:t>
      </w:r>
      <w:r w:rsidR="00180B85">
        <w:t>csak egy része</w:t>
      </w:r>
      <w:r>
        <w:t xml:space="preserve"> </w:t>
      </w:r>
      <w:r w:rsidR="00180B85">
        <w:t>címkézett</w:t>
      </w:r>
      <w:r w:rsidR="00036084">
        <w:t>. Ez esetben a címkézett adat segíthet a nem címkézett adatok tanításakor.</w:t>
      </w:r>
      <w:r w:rsidR="00CB30E2" w:rsidRPr="00CB30E2">
        <w:t xml:space="preserve"> </w:t>
      </w:r>
      <w:r w:rsidR="00CB30E2">
        <w:fldChar w:fldCharType="begin"/>
      </w:r>
      <w:r w:rsidR="00CB30E2">
        <w:instrText xml:space="preserve"> REF _Ref67392885 \r \h </w:instrText>
      </w:r>
      <w:r w:rsidR="00CB30E2">
        <w:fldChar w:fldCharType="separate"/>
      </w:r>
      <w:r w:rsidR="001D2579">
        <w:t>[7]</w:t>
      </w:r>
      <w:r w:rsidR="00CB30E2">
        <w:fldChar w:fldCharType="end"/>
      </w:r>
    </w:p>
    <w:p w14:paraId="042A5548" w14:textId="6A7F9CA6" w:rsidR="00AF237D" w:rsidRDefault="005C2C07" w:rsidP="00DB309C">
      <w:pPr>
        <w:pStyle w:val="mynormal"/>
      </w:pPr>
      <w:r>
        <w:t xml:space="preserve">A gépi tanulás által </w:t>
      </w:r>
      <w:r w:rsidR="0057655B">
        <w:t>sok helyen kiváltható a repetitív emberi munka, valamint néhány téren több információt, mintát ki tud vonni adott bemeneti adatokból</w:t>
      </w:r>
      <w:r w:rsidR="00E849F4">
        <w:t>, ami</w:t>
      </w:r>
      <w:r w:rsidR="0057655B">
        <w:t xml:space="preserve"> különösen hasznos</w:t>
      </w:r>
      <w:r w:rsidR="00E849F4">
        <w:t xml:space="preserve"> például</w:t>
      </w:r>
      <w:r w:rsidR="0057655B">
        <w:t xml:space="preserve"> orvosi leletek elemzésénél</w:t>
      </w:r>
      <w:r w:rsidR="00A874AB">
        <w:t>, ahol a kis tévedéseknek is súlyos következménye lehet</w:t>
      </w:r>
      <w:r w:rsidR="00E849F4">
        <w:t>.</w:t>
      </w:r>
      <w:r w:rsidR="00A874AB">
        <w:t xml:space="preserve"> </w:t>
      </w:r>
      <w:r w:rsidR="00CD74B2">
        <w:t>Ezen kívül a mélyreható mintakeresésnek köszönhetően a gépi látás és objektum felismerés</w:t>
      </w:r>
      <w:r w:rsidR="00EB50A1">
        <w:t>, digitalizálás</w:t>
      </w:r>
      <w:r w:rsidR="00CD74B2">
        <w:t xml:space="preserve"> új szinteket ért el a gépi </w:t>
      </w:r>
      <w:r w:rsidR="001D7380">
        <w:t>tanulás</w:t>
      </w:r>
      <w:r w:rsidR="00CD74B2">
        <w:t xml:space="preserve"> megjelenésével. </w:t>
      </w:r>
      <w:r w:rsidR="005F1F7F">
        <w:t xml:space="preserve">Ez a fejlődés lehetővé teszi a digitalizáló szoftverek pontosságának javítását, valamint az öntanulásnak köszönhetően egy algoritmust nem kell megváltoztatni, új funkciókkal kibővíteni, ha a digitalizálni kívánt </w:t>
      </w:r>
      <w:r w:rsidR="005F1F7F">
        <w:lastRenderedPageBreak/>
        <w:t>dokumentumhoz újabb felismerendő elemek kerülnek</w:t>
      </w:r>
      <w:r w:rsidR="00515F6F">
        <w:t>, elég csak betanítani rá az algoritmust.</w:t>
      </w:r>
      <w:r w:rsidR="000E2326">
        <w:t xml:space="preserve"> Ez tűnhet hátránynak is, mivel a tanítás általában nem rövid időt vesz igénybe (projekttől függően), </w:t>
      </w:r>
      <w:r w:rsidR="00B549B0">
        <w:t>valamint</w:t>
      </w:r>
      <w:r w:rsidR="000E2326">
        <w:t xml:space="preserve"> tanítási mintákat is biztosítani kell az algoritmus számára</w:t>
      </w:r>
      <w:r w:rsidR="00B549B0">
        <w:t>. Ennek ellenében a</w:t>
      </w:r>
      <w:r w:rsidR="00ED22EE">
        <w:t xml:space="preserve"> felismerés logikájával nem kell foglalkozni, hiszen azt megtanítja magának az algoritmus, általában még jobb eredményeket is elérve (tanítástól függően)</w:t>
      </w:r>
      <w:r w:rsidR="00B549B0">
        <w:t xml:space="preserve">, továbbá a felismerés nem az algoritmusok működési elvétől, és megbízhatóságától függ, hanem inkább a tanítási mintáktól, amelyek </w:t>
      </w:r>
      <w:r w:rsidR="007746AD">
        <w:t>minőségé</w:t>
      </w:r>
      <w:r w:rsidR="0001318F">
        <w:t>t</w:t>
      </w:r>
      <w:r w:rsidR="007746AD">
        <w:t xml:space="preserve"> és mennyiségét</w:t>
      </w:r>
      <w:r w:rsidR="0001318F">
        <w:t xml:space="preserve"> általában</w:t>
      </w:r>
      <w:r w:rsidR="007746AD">
        <w:t xml:space="preserve"> könnyebb növelni</w:t>
      </w:r>
      <w:r w:rsidR="00B549B0">
        <w:t>.</w:t>
      </w:r>
      <w:r w:rsidR="00CB30E2" w:rsidRPr="00CB30E2">
        <w:t xml:space="preserve"> </w:t>
      </w:r>
      <w:r w:rsidR="00CB30E2">
        <w:fldChar w:fldCharType="begin"/>
      </w:r>
      <w:r w:rsidR="00CB30E2">
        <w:instrText xml:space="preserve"> REF _Ref67392885 \r \h </w:instrText>
      </w:r>
      <w:r w:rsidR="00CB30E2">
        <w:fldChar w:fldCharType="separate"/>
      </w:r>
      <w:r w:rsidR="001D2579">
        <w:t>[7]</w:t>
      </w:r>
      <w:r w:rsidR="00CB30E2">
        <w:fldChar w:fldCharType="end"/>
      </w:r>
    </w:p>
    <w:p w14:paraId="620605C9" w14:textId="33E78FA4" w:rsidR="00EB074C" w:rsidRDefault="00EB074C" w:rsidP="00EE0933">
      <w:pPr>
        <w:pStyle w:val="Cmsor2"/>
      </w:pPr>
      <w:bookmarkStart w:id="18" w:name="_Toc88390127"/>
      <w:r>
        <w:t>Neurális hálózatok</w:t>
      </w:r>
      <w:bookmarkEnd w:id="18"/>
    </w:p>
    <w:p w14:paraId="54691F4E" w14:textId="2FF94991" w:rsidR="00373637" w:rsidRPr="008D3A02" w:rsidRDefault="00D114A1" w:rsidP="00373637">
      <w:pPr>
        <w:pStyle w:val="Cmsor3"/>
      </w:pPr>
      <w:bookmarkStart w:id="19" w:name="_Toc88390128"/>
      <w:r>
        <w:t>Általános b</w:t>
      </w:r>
      <w:r w:rsidR="00373637">
        <w:t>emutatás</w:t>
      </w:r>
      <w:bookmarkEnd w:id="19"/>
    </w:p>
    <w:p w14:paraId="67FC850B" w14:textId="4A67239D" w:rsidR="00373637" w:rsidRDefault="003C11E6" w:rsidP="00DB309C">
      <w:pPr>
        <w:pStyle w:val="mynormal"/>
      </w:pPr>
      <w:r>
        <w:t xml:space="preserve">Az emberi agy az egyik legösszetettebb, valamint az emberi élet szempontjából a legfontosabb biológiai szerv. </w:t>
      </w:r>
      <w:r w:rsidR="00D04C56">
        <w:t>Segítségével képes az ember észlelni környezetét, gondolkodni, tanulni, emlékezni,</w:t>
      </w:r>
      <w:r w:rsidR="00123372">
        <w:t xml:space="preserve"> irányítani a testet,</w:t>
      </w:r>
      <w:r w:rsidR="00D04C56">
        <w:t xml:space="preserve"> tehát lehetővé tesz mindent, amire </w:t>
      </w:r>
      <w:r w:rsidR="00824301">
        <w:t>egy</w:t>
      </w:r>
      <w:r w:rsidR="00D04C56">
        <w:t xml:space="preserve"> ember képes.</w:t>
      </w:r>
      <w:r w:rsidR="00763A45">
        <w:t xml:space="preserve"> </w:t>
      </w:r>
      <w:r w:rsidR="0059222C">
        <w:t>Mindezen tevékenység elvégzéséhez hatalmas számítási kapacitás, és információ-feldolgozó képességgel rendelkezik. Ezáltal nem meglepő, hogy az információs technológia megjelenése után az embereket már régóta foglalkoztatta a gondolat, hogy az agy struktúráját, valamint képességeit valamilyen módon lemásolják, újra létrehozzák azt, digitális formában.</w:t>
      </w:r>
      <w:r w:rsidR="002B7CEC" w:rsidRPr="002B7CEC">
        <w:t xml:space="preserve"> </w:t>
      </w:r>
      <w:r w:rsidR="00090737">
        <w:fldChar w:fldCharType="begin"/>
      </w:r>
      <w:r w:rsidR="00090737">
        <w:instrText xml:space="preserve"> REF _Ref86581570 \r \h </w:instrText>
      </w:r>
      <w:r w:rsidR="00090737">
        <w:fldChar w:fldCharType="separate"/>
      </w:r>
      <w:r w:rsidR="001D2579">
        <w:t>[8]</w:t>
      </w:r>
      <w:r w:rsidR="00090737">
        <w:fldChar w:fldCharType="end"/>
      </w:r>
    </w:p>
    <w:p w14:paraId="533363BE" w14:textId="481F07A4" w:rsidR="00EB074C" w:rsidRDefault="00373637" w:rsidP="00373637">
      <w:pPr>
        <w:pStyle w:val="Cmsor3"/>
      </w:pPr>
      <w:bookmarkStart w:id="20" w:name="_Toc88390129"/>
      <w:r>
        <w:t>Felépítés</w:t>
      </w:r>
      <w:bookmarkEnd w:id="20"/>
    </w:p>
    <w:p w14:paraId="4AB13646" w14:textId="09124E16" w:rsidR="00373637" w:rsidRDefault="00A6381D" w:rsidP="00DB309C">
      <w:pPr>
        <w:pStyle w:val="mynormal"/>
      </w:pPr>
      <w:r>
        <w:t>Egy</w:t>
      </w:r>
      <w:r w:rsidR="005226DC">
        <w:t xml:space="preserve"> agyat </w:t>
      </w:r>
      <w:r w:rsidR="005226DC" w:rsidRPr="004554A3">
        <w:t>neuronok</w:t>
      </w:r>
      <w:r w:rsidR="005226DC">
        <w:t xml:space="preserve"> </w:t>
      </w:r>
      <w:r w:rsidR="00795C26">
        <w:t>hálózata építi fel, amelyek faágak</w:t>
      </w:r>
      <w:r w:rsidR="00F60D90">
        <w:t>hoz hasonló formában</w:t>
      </w:r>
      <w:r w:rsidR="00C74F94">
        <w:t xml:space="preserve"> </w:t>
      </w:r>
      <w:r w:rsidR="00795C26">
        <w:t xml:space="preserve">kapcsolódnak egymáshoz. </w:t>
      </w:r>
      <w:r w:rsidR="003044D0">
        <w:t xml:space="preserve">A neuronok egy összetett kémiai folyamat által, elektromos jelek segítségével kommunikálnak. </w:t>
      </w:r>
      <w:r w:rsidR="00D741FE">
        <w:t>Ezek a jelek impulzusok formájában haladnak a neuronok között.</w:t>
      </w:r>
      <w:r w:rsidR="005D7229">
        <w:t xml:space="preserve"> Ezt a szerkezetet, amelyet neuronok, és az azok összeköttetésük épít fel, neurális hálózatnak nevez</w:t>
      </w:r>
      <w:r w:rsidR="00C05A35">
        <w:t>zük</w:t>
      </w:r>
      <w:r w:rsidR="005D7229">
        <w:t>.</w:t>
      </w:r>
      <w:r w:rsidR="002B7CEC" w:rsidRPr="002B7CEC">
        <w:t xml:space="preserve"> </w:t>
      </w:r>
      <w:r w:rsidR="008C5132">
        <w:fldChar w:fldCharType="begin"/>
      </w:r>
      <w:r w:rsidR="008C5132">
        <w:instrText xml:space="preserve"> REF _Ref86581570 \r \h </w:instrText>
      </w:r>
      <w:r w:rsidR="008C5132">
        <w:fldChar w:fldCharType="separate"/>
      </w:r>
      <w:r w:rsidR="001D2579">
        <w:t>[8]</w:t>
      </w:r>
      <w:r w:rsidR="008C5132">
        <w:fldChar w:fldCharType="end"/>
      </w:r>
    </w:p>
    <w:p w14:paraId="565FC487" w14:textId="4E6B0621" w:rsidR="00BB4BA5" w:rsidRDefault="00410F07" w:rsidP="00DB309C">
      <w:pPr>
        <w:pStyle w:val="mynormal"/>
      </w:pPr>
      <w:r w:rsidRPr="004554A3">
        <w:t>A mesterséges neurális hálózatok (ANN - Artificial Neural Network)</w:t>
      </w:r>
      <w:r w:rsidR="00966B9A" w:rsidRPr="004554A3">
        <w:t xml:space="preserve"> a biológiai neurális hálózatok mintájára lett </w:t>
      </w:r>
      <w:r w:rsidR="00932869" w:rsidRPr="004554A3">
        <w:t>fejlesztve</w:t>
      </w:r>
      <w:r w:rsidR="00966B9A" w:rsidRPr="004554A3">
        <w:t xml:space="preserve">. </w:t>
      </w:r>
      <w:r w:rsidR="00932869" w:rsidRPr="004554A3">
        <w:t>Ezen hálózatok alap feldolgozó egységei a (mesterséges) neuronok. Ezek a neuronok is kommunikálnak egymással. A kommunikáció súlyozott kapcsolatok segítségével</w:t>
      </w:r>
      <w:r w:rsidR="00932869">
        <w:t xml:space="preserve"> valósul meg.</w:t>
      </w:r>
      <w:r w:rsidR="00947AE1">
        <w:t xml:space="preserve"> </w:t>
      </w:r>
      <w:r w:rsidR="00932869">
        <w:t>Egy bementet erős</w:t>
      </w:r>
      <w:r w:rsidR="008E30E9">
        <w:t>, azaz jelentős</w:t>
      </w:r>
      <w:r w:rsidR="00932869">
        <w:t xml:space="preserve"> lesz, ha a súlyozása magas</w:t>
      </w:r>
      <w:r w:rsidR="00947AE1">
        <w:t>, azaz a</w:t>
      </w:r>
      <w:r w:rsidR="00A46C96">
        <w:t xml:space="preserve"> súlyozás dönti el, hogy egy adott </w:t>
      </w:r>
      <w:r w:rsidR="00827669">
        <w:t>bemenetet</w:t>
      </w:r>
      <w:r w:rsidR="00A46C96">
        <w:t xml:space="preserve"> mennyire jelentősen veszünk figyelembe</w:t>
      </w:r>
      <w:r w:rsidR="00266A62">
        <w:t>. Emiatt</w:t>
      </w:r>
      <w:r w:rsidR="00A46C96">
        <w:t xml:space="preserve"> a súlyok megfelelő kiosztása egy kritikus feladat a neurális hálózatoknál. </w:t>
      </w:r>
      <w:r w:rsidR="00266A62">
        <w:t>Ez a feladat azonban kézzel általában nagyon komplikált, vagy szinte lehetetlen lenne</w:t>
      </w:r>
      <w:r w:rsidR="00DC689C">
        <w:t xml:space="preserve"> megoldani</w:t>
      </w:r>
      <w:r w:rsidR="00266A62">
        <w:t xml:space="preserve">. </w:t>
      </w:r>
      <w:r w:rsidR="00343C40">
        <w:t xml:space="preserve">Ennél a feladatnál jelenik meg a gépi tanulás, amely által különböző </w:t>
      </w:r>
      <w:r w:rsidR="00343C40">
        <w:lastRenderedPageBreak/>
        <w:t>algoritmusok segítségével, a tanítás során ezen súlyozások beállítása megtörténik.</w:t>
      </w:r>
      <w:r w:rsidR="00AF2D53" w:rsidRPr="00AF2D53">
        <w:t xml:space="preserve"> </w:t>
      </w:r>
      <w:r w:rsidR="008C5132">
        <w:fldChar w:fldCharType="begin"/>
      </w:r>
      <w:r w:rsidR="008C5132">
        <w:instrText xml:space="preserve"> REF _Ref86581570 \r \h </w:instrText>
      </w:r>
      <w:r w:rsidR="008C5132">
        <w:fldChar w:fldCharType="separate"/>
      </w:r>
      <w:r w:rsidR="001D2579">
        <w:t>[8]</w:t>
      </w:r>
      <w:r w:rsidR="008C5132">
        <w:fldChar w:fldCharType="end"/>
      </w:r>
      <w:r w:rsidR="00CE2A8A">
        <w:fldChar w:fldCharType="begin"/>
      </w:r>
      <w:r w:rsidR="00CE2A8A">
        <w:instrText xml:space="preserve"> REF _Ref88037728 \r \h </w:instrText>
      </w:r>
      <w:r w:rsidR="00CE2A8A">
        <w:fldChar w:fldCharType="separate"/>
      </w:r>
      <w:r w:rsidR="001D2579">
        <w:t>[21]</w:t>
      </w:r>
      <w:r w:rsidR="00CE2A8A">
        <w:fldChar w:fldCharType="end"/>
      </w:r>
      <w:r w:rsidR="00AF2D53">
        <w:fldChar w:fldCharType="begin"/>
      </w:r>
      <w:r w:rsidR="00AF2D53">
        <w:instrText xml:space="preserve"> REF _Ref67392942 \r \h </w:instrText>
      </w:r>
      <w:r w:rsidR="00AF2D53">
        <w:fldChar w:fldCharType="separate"/>
      </w:r>
      <w:r w:rsidR="001D2579">
        <w:t>[9]</w:t>
      </w:r>
      <w:r w:rsidR="00AF2D53">
        <w:fldChar w:fldCharType="end"/>
      </w:r>
    </w:p>
    <w:p w14:paraId="0876F742" w14:textId="24354BF3" w:rsidR="0090172E" w:rsidRDefault="00B72888" w:rsidP="00DB309C">
      <w:pPr>
        <w:pStyle w:val="mynormal"/>
      </w:pPr>
      <w:r>
        <w:t xml:space="preserve">Azt, hogy egy neuron mikor aktiválódjon, azaz, hogy adjon kimenetet vagy ne, az </w:t>
      </w:r>
      <w:r w:rsidRPr="004554A3">
        <w:t>aktivációs függvény</w:t>
      </w:r>
      <w:r>
        <w:t xml:space="preserve"> dönti el. </w:t>
      </w:r>
      <w:r w:rsidR="00AB578B">
        <w:t>Egy aktivációs függvény a bemenetek súlyozott összegével, valamint további függőségek hozzáadásával dönti el, hogy az adott neuron milyen kimenetet adjon</w:t>
      </w:r>
      <w:r w:rsidR="00553140">
        <w:t xml:space="preserve">. </w:t>
      </w:r>
      <w:r w:rsidR="00AB578B">
        <w:t xml:space="preserve">Egy aktivációs függvény lehet lineáris, amikor a kimenet arányos a bemenettel. </w:t>
      </w:r>
      <w:r w:rsidR="00DD6A35">
        <w:t>A másik módszer a nem lineáris függvények alkalmazása, amelyek sokkal szélesebb körben használtak. Segítségükkel könnyen tud alkalmazkodni a modell a különböző adatokhoz, azaz jobban használható a tanításhoz.</w:t>
      </w:r>
      <w:r w:rsidR="00A219E7">
        <w:t xml:space="preserve"> A mai leggyakrabban használt aktivációs függvény a ReLu. </w:t>
      </w:r>
      <w:r w:rsidR="00EC5CB6">
        <w:t>A ReLu általában a rejtett rétegekben használt, és szinte minden konvolúciós neurális hálózat ezt használja.</w:t>
      </w:r>
      <w:r w:rsidR="00AF2D53" w:rsidRPr="00AF2D53">
        <w:t xml:space="preserve"> </w:t>
      </w:r>
      <w:r w:rsidR="00AF2D53">
        <w:fldChar w:fldCharType="begin"/>
      </w:r>
      <w:r w:rsidR="00AF2D53">
        <w:instrText xml:space="preserve"> REF _Ref67392951 \r \h </w:instrText>
      </w:r>
      <w:r w:rsidR="00AF2D53">
        <w:fldChar w:fldCharType="separate"/>
      </w:r>
      <w:r w:rsidR="001D2579">
        <w:t>[10]</w:t>
      </w:r>
      <w:r w:rsidR="00AF2D53">
        <w:fldChar w:fldCharType="end"/>
      </w:r>
    </w:p>
    <w:p w14:paraId="1B2C6AEC" w14:textId="02B11C57" w:rsidR="00932869" w:rsidRDefault="00BC648E" w:rsidP="00DB309C">
      <w:pPr>
        <w:pStyle w:val="mynormal"/>
      </w:pPr>
      <w:r>
        <w:t xml:space="preserve">A neurális hálózatok </w:t>
      </w:r>
      <w:r w:rsidR="005D4D26">
        <w:t>neuronjai</w:t>
      </w:r>
      <w:r w:rsidR="006D1174">
        <w:t>t</w:t>
      </w:r>
      <w:r w:rsidR="005D4D26">
        <w:t xml:space="preserve"> nem egyenként, hanem sok hasonló neuront egy </w:t>
      </w:r>
      <w:r w:rsidR="005D4D26" w:rsidRPr="004554A3">
        <w:t>rétegként</w:t>
      </w:r>
      <w:r w:rsidR="005D4D26">
        <w:t xml:space="preserve"> kezelünk</w:t>
      </w:r>
      <w:r w:rsidR="003A2D94">
        <w:t>, amely rétegek saját funkcionalitással rendelkeznek.</w:t>
      </w:r>
      <w:r>
        <w:t xml:space="preserve"> </w:t>
      </w:r>
      <w:r w:rsidR="008D5B6D">
        <w:t>Egy neurális hálózat rendszerint három elkülöníthető részből tevődnek össze</w:t>
      </w:r>
      <w:r w:rsidR="00090737">
        <w:fldChar w:fldCharType="begin"/>
      </w:r>
      <w:r w:rsidR="00090737">
        <w:instrText xml:space="preserve"> REF _Ref86581570 \r \h </w:instrText>
      </w:r>
      <w:r w:rsidR="00090737">
        <w:fldChar w:fldCharType="separate"/>
      </w:r>
      <w:r w:rsidR="001D2579">
        <w:t>[8]</w:t>
      </w:r>
      <w:r w:rsidR="00090737">
        <w:fldChar w:fldCharType="end"/>
      </w:r>
      <w:r w:rsidR="008D5B6D">
        <w:t>:</w:t>
      </w:r>
    </w:p>
    <w:p w14:paraId="2058A2C2" w14:textId="23BA4420" w:rsidR="00927022" w:rsidRDefault="00927022" w:rsidP="00DB309C">
      <w:pPr>
        <w:pStyle w:val="mynormal"/>
        <w:numPr>
          <w:ilvl w:val="0"/>
          <w:numId w:val="6"/>
        </w:numPr>
        <w:spacing w:after="0"/>
        <w:ind w:left="1173" w:hanging="357"/>
      </w:pPr>
      <w:r>
        <w:t>bemeneti réteg (input layer)</w:t>
      </w:r>
    </w:p>
    <w:p w14:paraId="3BD4563E" w14:textId="30BBD117" w:rsidR="00927022" w:rsidRDefault="00927022" w:rsidP="00DB309C">
      <w:pPr>
        <w:pStyle w:val="mynormal"/>
        <w:numPr>
          <w:ilvl w:val="0"/>
          <w:numId w:val="6"/>
        </w:numPr>
        <w:spacing w:after="0"/>
        <w:ind w:left="1173" w:hanging="357"/>
      </w:pPr>
      <w:r>
        <w:t>rejtett réteg (hidden layer)</w:t>
      </w:r>
    </w:p>
    <w:p w14:paraId="3A5627D8" w14:textId="2802E78E" w:rsidR="00927022" w:rsidRDefault="00D052A4" w:rsidP="00DB309C">
      <w:pPr>
        <w:pStyle w:val="mynormal"/>
        <w:numPr>
          <w:ilvl w:val="0"/>
          <w:numId w:val="6"/>
        </w:numPr>
      </w:pPr>
      <w:r>
        <w:rPr>
          <w:noProof/>
        </w:rPr>
        <mc:AlternateContent>
          <mc:Choice Requires="wps">
            <w:drawing>
              <wp:anchor distT="0" distB="0" distL="114300" distR="114300" simplePos="0" relativeHeight="251672576" behindDoc="0" locked="0" layoutInCell="1" allowOverlap="1" wp14:anchorId="43E9E929" wp14:editId="553E9BBA">
                <wp:simplePos x="0" y="0"/>
                <wp:positionH relativeFrom="margin">
                  <wp:align>center</wp:align>
                </wp:positionH>
                <wp:positionV relativeFrom="paragraph">
                  <wp:posOffset>3181985</wp:posOffset>
                </wp:positionV>
                <wp:extent cx="5572760" cy="731520"/>
                <wp:effectExtent l="0" t="0" r="8890" b="0"/>
                <wp:wrapTopAndBottom/>
                <wp:docPr id="19" name="Szövegdoboz 19"/>
                <wp:cNvGraphicFramePr/>
                <a:graphic xmlns:a="http://schemas.openxmlformats.org/drawingml/2006/main">
                  <a:graphicData uri="http://schemas.microsoft.com/office/word/2010/wordprocessingShape">
                    <wps:wsp>
                      <wps:cNvSpPr txBox="1"/>
                      <wps:spPr>
                        <a:xfrm>
                          <a:off x="0" y="0"/>
                          <a:ext cx="5572760" cy="731520"/>
                        </a:xfrm>
                        <a:prstGeom prst="rect">
                          <a:avLst/>
                        </a:prstGeom>
                        <a:solidFill>
                          <a:prstClr val="white"/>
                        </a:solidFill>
                        <a:ln>
                          <a:noFill/>
                        </a:ln>
                      </wps:spPr>
                      <wps:txbx>
                        <w:txbxContent>
                          <w:p w14:paraId="28A37545" w14:textId="718C5A27" w:rsidR="00B8199D" w:rsidRPr="00FF429A" w:rsidRDefault="00B8199D" w:rsidP="00B01D87">
                            <w:pPr>
                              <w:pStyle w:val="Kpalrs"/>
                              <w:jc w:val="center"/>
                              <w:rPr>
                                <w:rFonts w:ascii="Times New Roman" w:hAnsi="Times New Roman" w:cs="Times New Roman"/>
                              </w:rPr>
                            </w:pPr>
                            <w:r w:rsidRPr="00FF429A">
                              <w:rPr>
                                <w:rFonts w:ascii="Times New Roman" w:hAnsi="Times New Roman" w:cs="Times New Roman"/>
                                <w:i w:val="0"/>
                                <w:iCs w:val="0"/>
                              </w:rPr>
                              <w:fldChar w:fldCharType="begin"/>
                            </w:r>
                            <w:r w:rsidRPr="00FF429A">
                              <w:rPr>
                                <w:rFonts w:ascii="Times New Roman" w:hAnsi="Times New Roman" w:cs="Times New Roman"/>
                                <w:i w:val="0"/>
                                <w:iCs w:val="0"/>
                              </w:rPr>
                              <w:instrText xml:space="preserve"> SEQ ábra \* ARABIC </w:instrText>
                            </w:r>
                            <w:r w:rsidRPr="00FF429A">
                              <w:rPr>
                                <w:rFonts w:ascii="Times New Roman" w:hAnsi="Times New Roman" w:cs="Times New Roman"/>
                                <w:i w:val="0"/>
                                <w:iCs w:val="0"/>
                              </w:rPr>
                              <w:fldChar w:fldCharType="separate"/>
                            </w:r>
                            <w:r w:rsidR="001D2579">
                              <w:rPr>
                                <w:rFonts w:ascii="Times New Roman" w:hAnsi="Times New Roman" w:cs="Times New Roman"/>
                                <w:i w:val="0"/>
                                <w:iCs w:val="0"/>
                                <w:noProof/>
                              </w:rPr>
                              <w:t>9</w:t>
                            </w:r>
                            <w:r w:rsidRPr="00FF429A">
                              <w:rPr>
                                <w:rFonts w:ascii="Times New Roman" w:hAnsi="Times New Roman" w:cs="Times New Roman"/>
                                <w:i w:val="0"/>
                                <w:iCs w:val="0"/>
                              </w:rPr>
                              <w:fldChar w:fldCharType="end"/>
                            </w:r>
                            <w:r w:rsidRPr="00FF429A">
                              <w:rPr>
                                <w:rFonts w:ascii="Times New Roman" w:hAnsi="Times New Roman" w:cs="Times New Roman"/>
                                <w:i w:val="0"/>
                                <w:iCs w:val="0"/>
                              </w:rPr>
                              <w:t>. ábra: Neurális hálózati modell</w:t>
                            </w:r>
                            <w:r w:rsidRPr="00FF429A">
                              <w:rPr>
                                <w:rFonts w:ascii="Times New Roman" w:hAnsi="Times New Roman" w:cs="Times New Roman"/>
                                <w:i w:val="0"/>
                                <w:iCs w:val="0"/>
                              </w:rPr>
                              <w:br/>
                            </w:r>
                            <w:r w:rsidRPr="00FF429A">
                              <w:rPr>
                                <w:rFonts w:ascii="Times New Roman" w:hAnsi="Times New Roman" w:cs="Times New Roman"/>
                              </w:rPr>
                              <w:t xml:space="preserve">Forrás: </w:t>
                            </w:r>
                            <w:r w:rsidRPr="00D052A4">
                              <w:rPr>
                                <w:rFonts w:ascii="Times New Roman" w:hAnsi="Times New Roman" w:cs="Times New Roman"/>
                              </w:rPr>
                              <w:t>https://regi.tankonyvtar.hu/en/tartalom/tamop412A/2010-0017_08_meres_es_iranyitastechnika/ch06s03.html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E9E929" id="Szövegdoboz 19" o:spid="_x0000_s1028" type="#_x0000_t202" style="position:absolute;left:0;text-align:left;margin-left:0;margin-top:250.55pt;width:438.8pt;height:57.6pt;z-index:2516725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" stroked="f">
                <v:textbox inset="0,0,0,0">
                  <w:txbxContent>
                    <w:p w14:paraId="28A37545" w14:textId="718C5A27" w:rsidR="00B8199D" w:rsidRPr="00FF429A" w:rsidRDefault="00B8199D" w:rsidP="00B01D87">
                      <w:pPr>
                        <w:pStyle w:val="Kpalrs"/>
                        <w:jc w:val="center"/>
                        <w:rPr>
                          <w:rFonts w:ascii="Times New Roman" w:hAnsi="Times New Roman" w:cs="Times New Roman"/>
                        </w:rPr>
                      </w:pPr>
                      <w:r w:rsidRPr="00FF429A">
                        <w:rPr>
                          <w:rFonts w:ascii="Times New Roman" w:hAnsi="Times New Roman" w:cs="Times New Roman"/>
                          <w:i w:val="0"/>
                          <w:iCs w:val="0"/>
                        </w:rPr>
                        <w:fldChar w:fldCharType="begin"/>
                      </w:r>
                      <w:r w:rsidRPr="00FF429A">
                        <w:rPr>
                          <w:rFonts w:ascii="Times New Roman" w:hAnsi="Times New Roman" w:cs="Times New Roman"/>
                          <w:i w:val="0"/>
                          <w:iCs w:val="0"/>
                        </w:rPr>
                        <w:instrText xml:space="preserve"> SEQ ábra \* ARABIC </w:instrText>
                      </w:r>
                      <w:r w:rsidRPr="00FF429A">
                        <w:rPr>
                          <w:rFonts w:ascii="Times New Roman" w:hAnsi="Times New Roman" w:cs="Times New Roman"/>
                          <w:i w:val="0"/>
                          <w:iCs w:val="0"/>
                        </w:rPr>
                        <w:fldChar w:fldCharType="separate"/>
                      </w:r>
                      <w:r w:rsidR="001D2579">
                        <w:rPr>
                          <w:rFonts w:ascii="Times New Roman" w:hAnsi="Times New Roman" w:cs="Times New Roman"/>
                          <w:i w:val="0"/>
                          <w:iCs w:val="0"/>
                          <w:noProof/>
                        </w:rPr>
                        <w:t>9</w:t>
                      </w:r>
                      <w:r w:rsidRPr="00FF429A">
                        <w:rPr>
                          <w:rFonts w:ascii="Times New Roman" w:hAnsi="Times New Roman" w:cs="Times New Roman"/>
                          <w:i w:val="0"/>
                          <w:iCs w:val="0"/>
                        </w:rPr>
                        <w:fldChar w:fldCharType="end"/>
                      </w:r>
                      <w:r w:rsidRPr="00FF429A">
                        <w:rPr>
                          <w:rFonts w:ascii="Times New Roman" w:hAnsi="Times New Roman" w:cs="Times New Roman"/>
                          <w:i w:val="0"/>
                          <w:iCs w:val="0"/>
                        </w:rPr>
                        <w:t>. ábra: Neurális hálózati modell</w:t>
                      </w:r>
                      <w:r w:rsidRPr="00FF429A">
                        <w:rPr>
                          <w:rFonts w:ascii="Times New Roman" w:hAnsi="Times New Roman" w:cs="Times New Roman"/>
                          <w:i w:val="0"/>
                          <w:iCs w:val="0"/>
                        </w:rPr>
                        <w:br/>
                      </w:r>
                      <w:r w:rsidRPr="00FF429A">
                        <w:rPr>
                          <w:rFonts w:ascii="Times New Roman" w:hAnsi="Times New Roman" w:cs="Times New Roman"/>
                        </w:rPr>
                        <w:t xml:space="preserve">Forrás: </w:t>
                      </w:r>
                      <w:r w:rsidRPr="00D052A4">
                        <w:rPr>
                          <w:rFonts w:ascii="Times New Roman" w:hAnsi="Times New Roman" w:cs="Times New Roman"/>
                        </w:rPr>
                        <w:t>https://regi.tankonyvtar.hu/en/tartalom/tamop412A/2010-0017_08_meres_es_iranyitastechnika/ch06s03.html</w:t>
                      </w:r>
                    </w:p>
                  </w:txbxContent>
                </v:textbox>
                <w10:wrap type="topAndBottom" anchorx="margin"/>
              </v:shape>
            </w:pict>
          </mc:Fallback>
        </mc:AlternateContent>
      </w:r>
      <w:r>
        <w:rPr>
          <w:noProof/>
        </w:rPr>
        <w:drawing>
          <wp:anchor distT="0" distB="0" distL="114300" distR="114300" simplePos="0" relativeHeight="251673600" behindDoc="0" locked="0" layoutInCell="1" allowOverlap="1" wp14:anchorId="0C6FD414" wp14:editId="5DE92063">
            <wp:simplePos x="0" y="0"/>
            <wp:positionH relativeFrom="margin">
              <wp:align>center</wp:align>
            </wp:positionH>
            <wp:positionV relativeFrom="paragraph">
              <wp:posOffset>423545</wp:posOffset>
            </wp:positionV>
            <wp:extent cx="5425440" cy="2743200"/>
            <wp:effectExtent l="0" t="0" r="3810" b="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5440" cy="2743200"/>
                    </a:xfrm>
                    <a:prstGeom prst="rect">
                      <a:avLst/>
                    </a:prstGeom>
                    <a:noFill/>
                    <a:ln>
                      <a:noFill/>
                    </a:ln>
                  </pic:spPr>
                </pic:pic>
              </a:graphicData>
            </a:graphic>
          </wp:anchor>
        </w:drawing>
      </w:r>
      <w:r w:rsidR="00927022">
        <w:t>kimeneti réteg (output layer)</w:t>
      </w:r>
    </w:p>
    <w:p w14:paraId="6E594713" w14:textId="07246877" w:rsidR="00927022" w:rsidRDefault="00A6381D" w:rsidP="00DB309C">
      <w:pPr>
        <w:pStyle w:val="mynormal"/>
      </w:pPr>
      <w:r>
        <w:t>A bemeneti réteg továbbítja a bemenetként kapott adatot a többi rétegnek. Ebben a rétegben a neuronok számát a bemeneti adat alakja határozza meg.</w:t>
      </w:r>
      <w:r w:rsidR="00A40D84" w:rsidRPr="00A40D84">
        <w:t xml:space="preserve"> </w:t>
      </w:r>
      <w:r w:rsidR="00090737">
        <w:fldChar w:fldCharType="begin"/>
      </w:r>
      <w:r w:rsidR="00090737">
        <w:instrText xml:space="preserve"> REF _Ref86581570 \r \h </w:instrText>
      </w:r>
      <w:r w:rsidR="00090737">
        <w:fldChar w:fldCharType="separate"/>
      </w:r>
      <w:r w:rsidR="001D2579">
        <w:t>[8]</w:t>
      </w:r>
      <w:r w:rsidR="00090737">
        <w:fldChar w:fldCharType="end"/>
      </w:r>
    </w:p>
    <w:p w14:paraId="0DC292A9" w14:textId="0FFE3640" w:rsidR="00127D79" w:rsidRDefault="00127D79" w:rsidP="00DB309C">
      <w:pPr>
        <w:pStyle w:val="mynormal"/>
      </w:pPr>
      <w:r>
        <w:lastRenderedPageBreak/>
        <w:t>A rejtett rétegek a bemenet és a kimeneti réteg között dolgozza fel, alakítja át az információt. A rejtett rétegek száma, és az egyes rétegekben található neuronok száma változtatható, a használati céltól függően változik.</w:t>
      </w:r>
      <w:r w:rsidR="00A40D84" w:rsidRPr="00A40D84">
        <w:t xml:space="preserve"> </w:t>
      </w:r>
      <w:r w:rsidR="00090737">
        <w:fldChar w:fldCharType="begin"/>
      </w:r>
      <w:r w:rsidR="00090737">
        <w:instrText xml:space="preserve"> REF _Ref86581570 \r \h </w:instrText>
      </w:r>
      <w:r w:rsidR="00090737">
        <w:fldChar w:fldCharType="separate"/>
      </w:r>
      <w:r w:rsidR="001D2579">
        <w:t>[8]</w:t>
      </w:r>
      <w:r w:rsidR="00090737">
        <w:fldChar w:fldCharType="end"/>
      </w:r>
    </w:p>
    <w:p w14:paraId="5F17FA81" w14:textId="4954C67D" w:rsidR="00AC4B7F" w:rsidRDefault="00AC4B7F" w:rsidP="00DB309C">
      <w:pPr>
        <w:pStyle w:val="mynormal"/>
      </w:pPr>
      <w:r>
        <w:t>A kimeneti réteg felépítése</w:t>
      </w:r>
      <w:r w:rsidR="00656A2E">
        <w:t xml:space="preserve"> szintén</w:t>
      </w:r>
      <w:r>
        <w:t xml:space="preserve"> függ a megoldandó feladat jellegétől. Osztályozás esetén a kimeneti rétegben, a kimeneti neuronok száma megegyezik a</w:t>
      </w:r>
      <w:r w:rsidR="009820B9">
        <w:t xml:space="preserve"> </w:t>
      </w:r>
      <w:r w:rsidR="00656A2E">
        <w:t>lehetséges</w:t>
      </w:r>
      <w:r>
        <w:t xml:space="preserve"> osztályok számával</w:t>
      </w:r>
      <w:r w:rsidR="00445FD8">
        <w:t>, míg regresszió</w:t>
      </w:r>
      <w:r w:rsidR="00622829">
        <w:t xml:space="preserve"> </w:t>
      </w:r>
      <w:r w:rsidR="00445FD8">
        <w:t>esetén egy van.</w:t>
      </w:r>
      <w:r w:rsidR="00A40D84" w:rsidRPr="00A40D84">
        <w:t xml:space="preserve"> </w:t>
      </w:r>
      <w:r w:rsidR="00090737">
        <w:fldChar w:fldCharType="begin"/>
      </w:r>
      <w:r w:rsidR="00090737">
        <w:instrText xml:space="preserve"> REF _Ref86581570 \r \h </w:instrText>
      </w:r>
      <w:r w:rsidR="00090737">
        <w:fldChar w:fldCharType="separate"/>
      </w:r>
      <w:r w:rsidR="001D2579">
        <w:t>[8]</w:t>
      </w:r>
      <w:r w:rsidR="00090737">
        <w:fldChar w:fldCharType="end"/>
      </w:r>
    </w:p>
    <w:p w14:paraId="55A09999" w14:textId="0BC984A3" w:rsidR="00166D9F" w:rsidRDefault="0090172E" w:rsidP="00DB309C">
      <w:pPr>
        <w:pStyle w:val="mynormal"/>
      </w:pPr>
      <w:r>
        <w:t xml:space="preserve">A neurális hálózatokat, az </w:t>
      </w:r>
      <w:r w:rsidR="000179B3">
        <w:t>architektúrájuk alapján 2 csoportba sorolhatjuk</w:t>
      </w:r>
      <w:r w:rsidR="00A40D84">
        <w:t xml:space="preserve"> </w:t>
      </w:r>
      <w:r w:rsidR="00A40D84">
        <w:fldChar w:fldCharType="begin"/>
      </w:r>
      <w:r w:rsidR="00A40D84">
        <w:instrText xml:space="preserve"> REF _Ref67392942 \r \h </w:instrText>
      </w:r>
      <w:r w:rsidR="00A40D84">
        <w:fldChar w:fldCharType="separate"/>
      </w:r>
      <w:r w:rsidR="001D2579">
        <w:t>[9]</w:t>
      </w:r>
      <w:r w:rsidR="00A40D84">
        <w:fldChar w:fldCharType="end"/>
      </w:r>
      <w:r w:rsidR="00B052A8">
        <w:t>:</w:t>
      </w:r>
    </w:p>
    <w:p w14:paraId="130F9CE3" w14:textId="556D83AC" w:rsidR="00B052A8" w:rsidRDefault="000D7C29" w:rsidP="00DB309C">
      <w:pPr>
        <w:pStyle w:val="mynormal"/>
        <w:numPr>
          <w:ilvl w:val="0"/>
          <w:numId w:val="7"/>
        </w:numPr>
        <w:spacing w:after="0"/>
        <w:ind w:left="1173" w:hanging="357"/>
      </w:pPr>
      <w:r>
        <w:t xml:space="preserve">Előrecsatolt (FFNN - </w:t>
      </w:r>
      <w:r w:rsidR="00B052A8">
        <w:t xml:space="preserve">Feed-forward </w:t>
      </w:r>
      <w:r>
        <w:t xml:space="preserve">neural </w:t>
      </w:r>
      <w:r w:rsidR="00B052A8">
        <w:t>network</w:t>
      </w:r>
      <w:r>
        <w:t>)</w:t>
      </w:r>
    </w:p>
    <w:p w14:paraId="602DBD92" w14:textId="4A3B37D7" w:rsidR="00B052A8" w:rsidRDefault="000D7C29" w:rsidP="00DB309C">
      <w:pPr>
        <w:pStyle w:val="mynormal"/>
        <w:numPr>
          <w:ilvl w:val="0"/>
          <w:numId w:val="7"/>
        </w:numPr>
      </w:pPr>
      <w:r>
        <w:t xml:space="preserve">Visszacsatolt (RNN - </w:t>
      </w:r>
      <w:r w:rsidR="00B052A8">
        <w:t xml:space="preserve">Recurrent (feedback) </w:t>
      </w:r>
      <w:r>
        <w:t xml:space="preserve">neural </w:t>
      </w:r>
      <w:r w:rsidR="00B052A8">
        <w:t>network</w:t>
      </w:r>
      <w:r>
        <w:t>)</w:t>
      </w:r>
    </w:p>
    <w:p w14:paraId="5C3F881D" w14:textId="7FEAE6A1" w:rsidR="00E25991" w:rsidRPr="000D7C29" w:rsidRDefault="000D7C29" w:rsidP="00DB309C">
      <w:pPr>
        <w:pStyle w:val="mynormal"/>
      </w:pPr>
      <w:r>
        <w:t>FFNN esetében az információáramlás egy irányba történik, a bemenet</w:t>
      </w:r>
      <w:r w:rsidR="000B7EF3">
        <w:t>i réteg</w:t>
      </w:r>
      <w:r>
        <w:t xml:space="preserve"> irányától a kimenet</w:t>
      </w:r>
      <w:r w:rsidR="000B7EF3">
        <w:t>i réteg</w:t>
      </w:r>
      <w:r>
        <w:t xml:space="preserve"> irányába. </w:t>
      </w:r>
      <w:r w:rsidR="00E25991">
        <w:t>Ez az áramlás több rétegen is áthaladhat, viszont nem haladhat visszafelé, míg RNN esetén a jel visszafelé is haladhat.</w:t>
      </w:r>
      <w:r w:rsidR="00A40D84" w:rsidRPr="00A40D84">
        <w:t xml:space="preserve"> </w:t>
      </w:r>
      <w:r w:rsidR="00A40D84">
        <w:fldChar w:fldCharType="begin"/>
      </w:r>
      <w:r w:rsidR="00A40D84">
        <w:instrText xml:space="preserve"> REF _Ref67392942 \r \h </w:instrText>
      </w:r>
      <w:r w:rsidR="00A40D84">
        <w:fldChar w:fldCharType="separate"/>
      </w:r>
      <w:r w:rsidR="001D2579">
        <w:t>[9]</w:t>
      </w:r>
      <w:r w:rsidR="00A40D84">
        <w:fldChar w:fldCharType="end"/>
      </w:r>
    </w:p>
    <w:p w14:paraId="3BE3F3B0" w14:textId="57BA3BED" w:rsidR="00166D9F" w:rsidRDefault="000A53CB" w:rsidP="000A53CB">
      <w:pPr>
        <w:pStyle w:val="Cmsor3"/>
      </w:pPr>
      <w:bookmarkStart w:id="21" w:name="_Toc88390130"/>
      <w:r>
        <w:t>Tanítás és tesztelés</w:t>
      </w:r>
      <w:bookmarkEnd w:id="21"/>
    </w:p>
    <w:p w14:paraId="4CB2340F" w14:textId="6871EC28" w:rsidR="00CA1AA3" w:rsidRDefault="00C150AA" w:rsidP="00DB309C">
      <w:pPr>
        <w:pStyle w:val="mynormal"/>
      </w:pPr>
      <w:r>
        <w:t xml:space="preserve">Egy neurális hálózat tanítása többféle módszerrel megvalósítható. </w:t>
      </w:r>
      <w:r w:rsidR="004E017E">
        <w:t xml:space="preserve">A legfontosabb teória ilyen téren a </w:t>
      </w:r>
      <w:r w:rsidR="004E017E" w:rsidRPr="004554A3">
        <w:t>Hebbian tanulás</w:t>
      </w:r>
      <w:r w:rsidR="004E017E">
        <w:t xml:space="preserve">, amely </w:t>
      </w:r>
      <w:r w:rsidR="00B16733">
        <w:t>mutatott egy koncepciót a tanítás megvalósítására.</w:t>
      </w:r>
      <w:r w:rsidR="004E017E">
        <w:t xml:space="preserve"> </w:t>
      </w:r>
      <w:r w:rsidR="00B16733">
        <w:t>Kimondta, hogy a</w:t>
      </w:r>
      <w:r w:rsidR="004E017E">
        <w:t xml:space="preserve"> tanulás </w:t>
      </w:r>
      <w:r w:rsidR="00B16733" w:rsidRPr="00930947">
        <w:t>megoldható</w:t>
      </w:r>
      <w:r w:rsidR="00B16733">
        <w:t xml:space="preserve"> </w:t>
      </w:r>
      <w:r w:rsidR="004E017E">
        <w:t>a neuronok közötti kapcsolatok változtatásá</w:t>
      </w:r>
      <w:r w:rsidR="00E66ABC">
        <w:t>val</w:t>
      </w:r>
      <w:r w:rsidR="004E017E">
        <w:t xml:space="preserve">. </w:t>
      </w:r>
      <w:r w:rsidR="00E07D08">
        <w:t xml:space="preserve">Bővebben kifejtve, amikor egy neuron (A), egy másik neuront (B) </w:t>
      </w:r>
      <w:r w:rsidR="00E87BA1">
        <w:t xml:space="preserve">ismétlődve aktivál, részt vesz az aktiválásában, akkor </w:t>
      </w:r>
      <w:r w:rsidR="00E12BBB">
        <w:t>változtatni kell a kapcsolatokat úgy, hogy A nagyobb behatás</w:t>
      </w:r>
      <w:r w:rsidR="00985F10">
        <w:t>s</w:t>
      </w:r>
      <w:r w:rsidR="00E12BBB">
        <w:t>a</w:t>
      </w:r>
      <w:r w:rsidR="00985F10">
        <w:t>l</w:t>
      </w:r>
      <w:r w:rsidR="00E12BBB">
        <w:t xml:space="preserve"> legyen B-re.</w:t>
      </w:r>
      <w:r w:rsidR="00985F10">
        <w:t xml:space="preserve"> Röviden, egyszerűen átfogalmazva, ha két neuron közel egy időben aktiválódik, akkor a kettő közötti kapcsolatot meg kell erősíteni.</w:t>
      </w:r>
      <w:r w:rsidR="00FE4B62" w:rsidRPr="00FE4B62">
        <w:t xml:space="preserve"> </w:t>
      </w:r>
      <w:r w:rsidR="00090737">
        <w:fldChar w:fldCharType="begin"/>
      </w:r>
      <w:r w:rsidR="00090737">
        <w:instrText xml:space="preserve"> REF _Ref86581570 \r \h </w:instrText>
      </w:r>
      <w:r w:rsidR="00090737">
        <w:fldChar w:fldCharType="separate"/>
      </w:r>
      <w:r w:rsidR="001D2579">
        <w:t>[8]</w:t>
      </w:r>
      <w:r w:rsidR="00090737">
        <w:fldChar w:fldCharType="end"/>
      </w:r>
      <w:r w:rsidR="00FE4B62">
        <w:fldChar w:fldCharType="begin"/>
      </w:r>
      <w:r w:rsidR="00FE4B62">
        <w:instrText xml:space="preserve"> REF _Ref67392942 \r \h </w:instrText>
      </w:r>
      <w:r w:rsidR="00FE4B62">
        <w:fldChar w:fldCharType="separate"/>
      </w:r>
      <w:r w:rsidR="001D2579">
        <w:t>[9]</w:t>
      </w:r>
      <w:r w:rsidR="00FE4B62">
        <w:fldChar w:fldCharType="end"/>
      </w:r>
    </w:p>
    <w:p w14:paraId="432CF9DB" w14:textId="2FD4CC13" w:rsidR="00250596" w:rsidRDefault="00912FE7" w:rsidP="00DB309C">
      <w:pPr>
        <w:pStyle w:val="mynormal"/>
      </w:pPr>
      <w:r>
        <w:t xml:space="preserve">A </w:t>
      </w:r>
      <w:r w:rsidRPr="004554A3">
        <w:t>perceptron-tanulás</w:t>
      </w:r>
      <w:r>
        <w:t xml:space="preserve"> esetén hasonló folyamat történik. Amikor kap egy bemenetet, megvizsgálja a kimenetet</w:t>
      </w:r>
      <w:r w:rsidR="00F232EE">
        <w:t>, és h</w:t>
      </w:r>
      <w:r>
        <w:t xml:space="preserve">a a kimenet nem megfelelő, akkor megváltoztatja a kapcsolatokat. </w:t>
      </w:r>
      <w:r w:rsidR="00F232EE">
        <w:t xml:space="preserve">A különbség </w:t>
      </w:r>
      <w:r>
        <w:t>a</w:t>
      </w:r>
      <w:r w:rsidR="00CF6FCC">
        <w:t xml:space="preserve"> Hebbian tanulás szabályától, hogy ha</w:t>
      </w:r>
      <w:r>
        <w:t xml:space="preserve"> egy adott bemenetre megfelelő kimenetet kapott, akkor viszont nem változtat </w:t>
      </w:r>
      <w:r w:rsidR="00971BE9">
        <w:t>a kapcsolatok súlyán</w:t>
      </w:r>
      <w:r>
        <w:t>.</w:t>
      </w:r>
      <w:r w:rsidR="008C295E">
        <w:t xml:space="preserve"> Egy szimpla perceptron lineáris problémák megoldására használható. Ez osztályozás esetén azt jelenti, hogy </w:t>
      </w:r>
      <w:r w:rsidR="009C00F6">
        <w:t>bináris osztályozó, azaz csak 2 osztályt tud egymástól megkülönböztetni. Lehet több osztály esetén is használni abban az esetben, ha az osztályok lineárisan elkülöníthetők. Ilyen esetben az algoritmus megpróbálja az egyes osztályokat elkülöníteni a többitől úgy, hogy a két lehetőség közül az egyik az adott osztály, a másik pedig az összes többi osztály, egy a mindenki ellen stílusban.</w:t>
      </w:r>
      <w:r w:rsidR="00FE4B62" w:rsidRPr="00FE4B62">
        <w:t xml:space="preserve"> </w:t>
      </w:r>
      <w:r w:rsidR="00090737">
        <w:fldChar w:fldCharType="begin"/>
      </w:r>
      <w:r w:rsidR="00090737">
        <w:instrText xml:space="preserve"> REF _Ref86581570 \r \h </w:instrText>
      </w:r>
      <w:r w:rsidR="00090737">
        <w:fldChar w:fldCharType="separate"/>
      </w:r>
      <w:r w:rsidR="001D2579">
        <w:t>[8]</w:t>
      </w:r>
      <w:r w:rsidR="00090737">
        <w:fldChar w:fldCharType="end"/>
      </w:r>
      <w:r w:rsidR="00FE4B62">
        <w:fldChar w:fldCharType="begin"/>
      </w:r>
      <w:r w:rsidR="00FE4B62">
        <w:instrText xml:space="preserve"> REF _Ref67392942 \r \h </w:instrText>
      </w:r>
      <w:r w:rsidR="00FE4B62">
        <w:fldChar w:fldCharType="separate"/>
      </w:r>
      <w:r w:rsidR="001D2579">
        <w:t>[9]</w:t>
      </w:r>
      <w:r w:rsidR="00FE4B62">
        <w:fldChar w:fldCharType="end"/>
      </w:r>
    </w:p>
    <w:p w14:paraId="0C4196DE" w14:textId="557742C2" w:rsidR="00852333" w:rsidRDefault="005E0A1D" w:rsidP="00DB309C">
      <w:pPr>
        <w:pStyle w:val="mynormal"/>
      </w:pPr>
      <w:r>
        <w:lastRenderedPageBreak/>
        <w:t xml:space="preserve">Egy másik módszer a </w:t>
      </w:r>
      <w:r w:rsidRPr="004554A3">
        <w:t>backpropagation</w:t>
      </w:r>
      <w:r>
        <w:t xml:space="preserve"> (visszaterjesztéses) tanulás. Feed-forward hálózatok esetén használható, ahol a bemenet után a jel előre halad a kimenetig, majd a végén a hibákat visszaterjeszti.</w:t>
      </w:r>
      <w:r w:rsidR="00AA16DA">
        <w:t xml:space="preserve"> Ilyen esetben meg lehet tudni, hogy melyik neuron milyen mértékben járult hozzá a hibához, és aszerint lehet a kapcsolatait gyengíteni, erősíteni.</w:t>
      </w:r>
      <w:r w:rsidR="00FE4B62" w:rsidRPr="00FE4B62">
        <w:t xml:space="preserve"> </w:t>
      </w:r>
      <w:r w:rsidR="00090737">
        <w:fldChar w:fldCharType="begin"/>
      </w:r>
      <w:r w:rsidR="00090737">
        <w:instrText xml:space="preserve"> REF _Ref86581570 \r \h </w:instrText>
      </w:r>
      <w:r w:rsidR="00090737">
        <w:fldChar w:fldCharType="separate"/>
      </w:r>
      <w:r w:rsidR="001D2579">
        <w:t>[8]</w:t>
      </w:r>
      <w:r w:rsidR="00090737">
        <w:fldChar w:fldCharType="end"/>
      </w:r>
      <w:r w:rsidR="00FE4B62">
        <w:fldChar w:fldCharType="begin"/>
      </w:r>
      <w:r w:rsidR="00FE4B62">
        <w:instrText xml:space="preserve"> REF _Ref67392942 \r \h </w:instrText>
      </w:r>
      <w:r w:rsidR="00FE4B62">
        <w:fldChar w:fldCharType="separate"/>
      </w:r>
      <w:r w:rsidR="001D2579">
        <w:t>[9]</w:t>
      </w:r>
      <w:r w:rsidR="00FE4B62">
        <w:fldChar w:fldCharType="end"/>
      </w:r>
    </w:p>
    <w:p w14:paraId="177DC136" w14:textId="17B577B8" w:rsidR="00373637" w:rsidRDefault="0026203D" w:rsidP="00DB309C">
      <w:pPr>
        <w:pStyle w:val="mynormal"/>
      </w:pPr>
      <w:r>
        <w:t xml:space="preserve">Ahhoz, hogy egy megbízható, </w:t>
      </w:r>
      <w:r w:rsidR="00711887">
        <w:t>robosztus</w:t>
      </w:r>
      <w:r>
        <w:t xml:space="preserve"> neurális hálózatot hozzunk létre,</w:t>
      </w:r>
      <w:r w:rsidR="00DF3F35">
        <w:t xml:space="preserve"> a</w:t>
      </w:r>
      <w:r w:rsidR="00F001EC">
        <w:t xml:space="preserve"> megfelelő</w:t>
      </w:r>
      <w:r w:rsidR="00DF3F35">
        <w:t xml:space="preserve"> tanítás</w:t>
      </w:r>
      <w:r w:rsidR="00F001EC">
        <w:t>i</w:t>
      </w:r>
      <w:r w:rsidR="00DF3F35">
        <w:t xml:space="preserve"> módszer</w:t>
      </w:r>
      <w:r w:rsidR="00F001EC">
        <w:t xml:space="preserve"> alkalmazásán</w:t>
      </w:r>
      <w:r w:rsidR="00DF3F35">
        <w:t xml:space="preserve"> kívül</w:t>
      </w:r>
      <w:r>
        <w:t xml:space="preserve"> elengedhetetlen a tanítási minták minél széleskörűbb variációja, minél karakterisztikusabb minták választása. </w:t>
      </w:r>
      <w:r w:rsidR="00E878CE">
        <w:t>Ennek eléréséhez a standard mintákon kívül gyakran alkalmaznak olyan mintákat, amelyekhez zaj, vagy valamilyen véletlenszerűség lett alkalmazva, ezáltal felkészítve a neurális hálózatot a gyakorlatban sokszor megjelenő zavaró tényezőkre.</w:t>
      </w:r>
      <w:r w:rsidR="00FE4B62" w:rsidRPr="00FE4B62">
        <w:t xml:space="preserve"> </w:t>
      </w:r>
      <w:r w:rsidR="008C5132">
        <w:fldChar w:fldCharType="begin"/>
      </w:r>
      <w:r w:rsidR="008C5132">
        <w:instrText xml:space="preserve"> REF _Ref86581570 \r \h </w:instrText>
      </w:r>
      <w:r w:rsidR="008C5132">
        <w:fldChar w:fldCharType="separate"/>
      </w:r>
      <w:r w:rsidR="001D2579">
        <w:t>[8]</w:t>
      </w:r>
      <w:r w:rsidR="008C5132">
        <w:fldChar w:fldCharType="end"/>
      </w:r>
    </w:p>
    <w:p w14:paraId="48B50E83" w14:textId="55879506" w:rsidR="001A3E64" w:rsidRDefault="007D5320" w:rsidP="00DB309C">
      <w:pPr>
        <w:pStyle w:val="mynormal"/>
      </w:pPr>
      <w:r>
        <w:t>A gyenge tanítás értelemszerűen megbízhatatlan neurális hálózatot eredményez.</w:t>
      </w:r>
      <w:r w:rsidR="00972D71">
        <w:t xml:space="preserve"> Ennek elkerülése végett, a tanítást egy meghatározott számú </w:t>
      </w:r>
      <w:r w:rsidR="00972D71" w:rsidRPr="00972D71">
        <w:t>epoch</w:t>
      </w:r>
      <w:r w:rsidR="00972D71">
        <w:t xml:space="preserve"> által, vagy egy meghatározott hibahatár segítségével hajtják végre.</w:t>
      </w:r>
      <w:r w:rsidR="00FE4B62" w:rsidRPr="00FE4B62">
        <w:t xml:space="preserve"> </w:t>
      </w:r>
      <w:r w:rsidR="008C5132">
        <w:fldChar w:fldCharType="begin"/>
      </w:r>
      <w:r w:rsidR="008C5132">
        <w:instrText xml:space="preserve"> REF _Ref86581570 \r \h </w:instrText>
      </w:r>
      <w:r w:rsidR="008C5132">
        <w:fldChar w:fldCharType="separate"/>
      </w:r>
      <w:r w:rsidR="001D2579">
        <w:t>[8]</w:t>
      </w:r>
      <w:r w:rsidR="008C5132">
        <w:fldChar w:fldCharType="end"/>
      </w:r>
    </w:p>
    <w:p w14:paraId="2135AC36" w14:textId="6831A9C2" w:rsidR="000A53CB" w:rsidRDefault="00972D71" w:rsidP="00DB309C">
      <w:pPr>
        <w:pStyle w:val="mynormal"/>
      </w:pPr>
      <w:r>
        <w:t xml:space="preserve">Az </w:t>
      </w:r>
      <w:r w:rsidRPr="004554A3">
        <w:t>epoch</w:t>
      </w:r>
      <w:r>
        <w:t>, a neurális hálózatok tanításával kapcsolatos fogalom. Meghatározza, hogy az alkalmazott adatkészletet hányszor adagoljuk tanításra, azaz egy epoch esetén az egész adatkészlet egyszer átmegy a tanítási folyamaton.</w:t>
      </w:r>
      <w:r w:rsidR="00CF467B">
        <w:t xml:space="preserve"> Egy adatkészlet többszörös tanítására azért van szükség, mivel gyakran ezek az adatkészletek csak limitált adattal rendelkeznek, amely egyszeri tanulásakor nem biztos, hogy megfelelő eredményeket érünk el, ezért többszörös átvezetésre van szükség. Ez működőképes, mivel minden előző tanulási ciklusban a neurális háló átkonfigurálta magát, általánosította a bemeneti adatokból kinyerhető attribútumokat, ezért az újabb átvezetéskor már máshogy tekint ugyanarra az adatkészletre.</w:t>
      </w:r>
      <w:r w:rsidR="00F546A8">
        <w:t xml:space="preserve"> </w:t>
      </w:r>
      <w:r w:rsidR="00765C95">
        <w:t>Egy epoch általában túl nagy ahhoz, hogy egyszerre a rendszerbe adagoljuk, ezért kisebb, feldolgozhatóbb egységekre szokás bontani. Ezen egységek a halmok (batches).</w:t>
      </w:r>
      <w:r w:rsidR="00FE4B62" w:rsidRPr="00FE4B62">
        <w:t xml:space="preserve"> </w:t>
      </w:r>
      <w:r w:rsidR="008C5132">
        <w:fldChar w:fldCharType="begin"/>
      </w:r>
      <w:r w:rsidR="008C5132">
        <w:instrText xml:space="preserve"> REF _Ref86581570 \r \h </w:instrText>
      </w:r>
      <w:r w:rsidR="008C5132">
        <w:fldChar w:fldCharType="separate"/>
      </w:r>
      <w:r w:rsidR="001D2579">
        <w:t>[8]</w:t>
      </w:r>
      <w:r w:rsidR="008C5132">
        <w:fldChar w:fldCharType="end"/>
      </w:r>
    </w:p>
    <w:p w14:paraId="1EA9105B" w14:textId="44E18249" w:rsidR="00E16CFE" w:rsidRDefault="00E16CFE" w:rsidP="00DB309C">
      <w:pPr>
        <w:pStyle w:val="mynormal"/>
      </w:pPr>
      <w:r>
        <w:t xml:space="preserve">Az epoch száma szabadon választható, azonban figyelni kell arra, hogy ne legyen </w:t>
      </w:r>
      <w:r w:rsidRPr="004554A3">
        <w:t>túltanítva</w:t>
      </w:r>
      <w:r w:rsidR="00FF3E25" w:rsidRPr="004554A3">
        <w:t xml:space="preserve"> (overtraining)</w:t>
      </w:r>
      <w:r w:rsidRPr="004554A3">
        <w:t xml:space="preserve"> a</w:t>
      </w:r>
      <w:r>
        <w:t xml:space="preserve"> hálózat. Ez akkor történik meg, ha túl sokszor tanítjuk a neurális hálózatot ugyanazokkal a mintákkal, tehát túl sok epoch lett választva, és a hálózat túlságosan a tanító mintákhoz lett szoktatva, és nem általánosítja megfelelően a bemeneti paramétereket. </w:t>
      </w:r>
      <w:r w:rsidR="007B0AA0">
        <w:t>Ilyen esetben a tanítási adatkészleten kívüli mintákat nem megfelelően tudja beazonosítani.</w:t>
      </w:r>
      <w:r w:rsidR="00145A8A">
        <w:t xml:space="preserve"> </w:t>
      </w:r>
      <w:r w:rsidR="008C5132">
        <w:fldChar w:fldCharType="begin"/>
      </w:r>
      <w:r w:rsidR="008C5132">
        <w:instrText xml:space="preserve"> REF _Ref86581570 \r \h </w:instrText>
      </w:r>
      <w:r w:rsidR="008C5132">
        <w:fldChar w:fldCharType="separate"/>
      </w:r>
      <w:r w:rsidR="001D2579">
        <w:t>[8]</w:t>
      </w:r>
      <w:r w:rsidR="008C5132">
        <w:fldChar w:fldCharType="end"/>
      </w:r>
    </w:p>
    <w:p w14:paraId="75015552" w14:textId="08402C11" w:rsidR="00DC3C8B" w:rsidRDefault="00DC3C8B" w:rsidP="00DB309C">
      <w:pPr>
        <w:pStyle w:val="mynormal"/>
      </w:pPr>
      <w:r>
        <w:t xml:space="preserve">Az epoch számának megválasztásán </w:t>
      </w:r>
      <w:r w:rsidRPr="003A34AD">
        <w:t>kívül</w:t>
      </w:r>
      <w:r>
        <w:t xml:space="preserve"> kritikus lépés a neuronok számának megfelelő választása. </w:t>
      </w:r>
      <w:r w:rsidR="00504150">
        <w:t xml:space="preserve">A választott rejtett </w:t>
      </w:r>
      <w:r w:rsidR="00145A8A">
        <w:t>rétegen belüli</w:t>
      </w:r>
      <w:r w:rsidR="00504150">
        <w:t xml:space="preserve"> neuronok száma befolyásolja a </w:t>
      </w:r>
      <w:r w:rsidR="00504150">
        <w:lastRenderedPageBreak/>
        <w:t xml:space="preserve">hálózat tanulási, és felismerési teljesítményét, megbízhatóságát. </w:t>
      </w:r>
      <w:r w:rsidR="00BF4310">
        <w:t>Túl kevés neuron által nem tud elegendő jellemzőt</w:t>
      </w:r>
      <w:r w:rsidR="00F84271">
        <w:t>, összefüggést</w:t>
      </w:r>
      <w:r w:rsidR="00BF4310">
        <w:t xml:space="preserve"> kivonni a bemenetből, </w:t>
      </w:r>
      <w:r w:rsidR="00F84271">
        <w:t>ami a felismerés pontatlanságához vezet</w:t>
      </w:r>
      <w:r w:rsidR="00BF4310">
        <w:t>. Túlságosan nagyszámú neuron esetén a tanulást megfelelően végre tudja hajtani, azonban ez a teljesítmény kárára megy, valamint itt is probléma, hogy a túl sok részlet által nem megfelelően általánosít.</w:t>
      </w:r>
      <w:r w:rsidR="00FE4B62" w:rsidRPr="00FE4B62">
        <w:t xml:space="preserve"> </w:t>
      </w:r>
      <w:r w:rsidR="008C5132">
        <w:fldChar w:fldCharType="begin"/>
      </w:r>
      <w:r w:rsidR="008C5132">
        <w:instrText xml:space="preserve"> REF _Ref86581570 \r \h </w:instrText>
      </w:r>
      <w:r w:rsidR="008C5132">
        <w:fldChar w:fldCharType="separate"/>
      </w:r>
      <w:r w:rsidR="001D2579">
        <w:t>[8]</w:t>
      </w:r>
      <w:r w:rsidR="008C5132">
        <w:fldChar w:fldCharType="end"/>
      </w:r>
    </w:p>
    <w:p w14:paraId="6BBA92E0" w14:textId="623303FA" w:rsidR="001B42F8" w:rsidRPr="00A6381D" w:rsidRDefault="00082097" w:rsidP="00DB309C">
      <w:pPr>
        <w:pStyle w:val="mynormal"/>
      </w:pPr>
      <w:r>
        <w:t>Az epoch, valamint a neuronok számának megválasztása nagyon fontos lépés. Erre azonban nincsen</w:t>
      </w:r>
      <w:r w:rsidR="00071B31">
        <w:t>ek</w:t>
      </w:r>
      <w:r>
        <w:t xml:space="preserve"> mindig megfelelő érték</w:t>
      </w:r>
      <w:r w:rsidR="00071B31">
        <w:t>ek</w:t>
      </w:r>
      <w:r>
        <w:t xml:space="preserve">, minden alkalmazás esetén eltérő. Nagymértékben befolyásolja a </w:t>
      </w:r>
      <w:r w:rsidR="00071B31">
        <w:t>neurális hálózat által kezelendő adatok formája, részletessége, egymástól való eltérése</w:t>
      </w:r>
      <w:r w:rsidR="0037146A">
        <w:t>.</w:t>
      </w:r>
      <w:r w:rsidR="00FE4B62" w:rsidRPr="00FE4B62">
        <w:t xml:space="preserve"> </w:t>
      </w:r>
      <w:r w:rsidR="00090737">
        <w:fldChar w:fldCharType="begin"/>
      </w:r>
      <w:r w:rsidR="00090737">
        <w:instrText xml:space="preserve"> REF _Ref86581570 \r \h </w:instrText>
      </w:r>
      <w:r w:rsidR="00090737">
        <w:fldChar w:fldCharType="separate"/>
      </w:r>
      <w:r w:rsidR="001D2579">
        <w:t>[8]</w:t>
      </w:r>
      <w:r w:rsidR="00090737">
        <w:fldChar w:fldCharType="end"/>
      </w:r>
    </w:p>
    <w:p w14:paraId="03E07FA6" w14:textId="13B06611" w:rsidR="00EB074C" w:rsidRDefault="00EB074C" w:rsidP="00EE0933">
      <w:pPr>
        <w:pStyle w:val="Cmsor2"/>
      </w:pPr>
      <w:bookmarkStart w:id="22" w:name="_Toc88390131"/>
      <w:r>
        <w:t>Konvolúciós neurális hálózatok</w:t>
      </w:r>
      <w:bookmarkEnd w:id="22"/>
    </w:p>
    <w:p w14:paraId="085B19A4" w14:textId="75B10321" w:rsidR="001271D3" w:rsidRDefault="00342FE0" w:rsidP="00DB309C">
      <w:pPr>
        <w:pStyle w:val="mynormal"/>
      </w:pPr>
      <w:r>
        <w:t xml:space="preserve">A konvolúciós neurális hálózatok (CNN – Convolutional Neural Network) </w:t>
      </w:r>
      <w:r w:rsidR="009D7955">
        <w:t>a neurális hálózatoknak egy olyan típusa, amely kifejezetten nagy sikereket ért el a gépi látás területén.</w:t>
      </w:r>
      <w:r w:rsidR="006D188F">
        <w:t xml:space="preserve"> </w:t>
      </w:r>
      <w:r w:rsidR="00AA6AEB">
        <w:t xml:space="preserve">Használata sok téren megjelenik, amelyből az egyik legfontosabb, és leg figyelemre méltóbb az orvosi téren való felhasználása, a képes </w:t>
      </w:r>
      <w:r w:rsidR="00AA6AEB" w:rsidRPr="00E811BB">
        <w:t>leletek</w:t>
      </w:r>
      <w:r w:rsidR="00AA6AEB">
        <w:t xml:space="preserve"> elemzése.</w:t>
      </w:r>
      <w:r w:rsidR="00560C83">
        <w:t xml:space="preserve"> </w:t>
      </w:r>
      <w:r w:rsidR="00B5126D">
        <w:t xml:space="preserve">A CNN előnye, a hagyományos neruális hálózatokkal szemben a hálózatban résztvevő paraméterek csökkenése. </w:t>
      </w:r>
      <w:r w:rsidR="00BE3906">
        <w:t xml:space="preserve">Ezáltal nagyobb, komplexebb feladatok is megoldhatóak lettek, amelyek a klasszikus ANN segítségével </w:t>
      </w:r>
      <w:r w:rsidR="00B32D63">
        <w:t xml:space="preserve">csak nehezen, vagy </w:t>
      </w:r>
      <w:r w:rsidR="00BE3906">
        <w:t>nem volt lehetséges.</w:t>
      </w:r>
      <w:r w:rsidR="00B32D63">
        <w:t xml:space="preserve"> Leggyakrabban</w:t>
      </w:r>
      <w:r w:rsidR="00295CFE">
        <w:t xml:space="preserve"> képek osztályozására (image classification) </w:t>
      </w:r>
      <w:r w:rsidR="00B32D63">
        <w:t>van</w:t>
      </w:r>
      <w:r w:rsidR="00295CFE">
        <w:t xml:space="preserve"> használva, </w:t>
      </w:r>
      <w:r w:rsidR="00B32D63">
        <w:t xml:space="preserve">és jelenleg is </w:t>
      </w:r>
      <w:r w:rsidR="00295CFE">
        <w:t>képek</w:t>
      </w:r>
      <w:r w:rsidR="00B32D63">
        <w:t xml:space="preserve">, azaz </w:t>
      </w:r>
      <w:r w:rsidR="00295CFE">
        <w:t>a kapcsolási rajzok szimbóluma</w:t>
      </w:r>
      <w:r w:rsidR="00B32D63">
        <w:t>inak osztályozására lesz alkalmazva.</w:t>
      </w:r>
      <w:r w:rsidR="00A23C21">
        <w:t xml:space="preserve"> </w:t>
      </w:r>
      <w:r w:rsidR="00A23C21">
        <w:fldChar w:fldCharType="begin"/>
      </w:r>
      <w:r w:rsidR="00A23C21">
        <w:instrText xml:space="preserve"> REF _Ref67393015 \r \h </w:instrText>
      </w:r>
      <w:r w:rsidR="00A23C21">
        <w:fldChar w:fldCharType="separate"/>
      </w:r>
      <w:r w:rsidR="001D2579">
        <w:t>[11]</w:t>
      </w:r>
      <w:r w:rsidR="00A23C21">
        <w:fldChar w:fldCharType="end"/>
      </w:r>
    </w:p>
    <w:p w14:paraId="7B0B071A" w14:textId="70219E40" w:rsidR="0061167A" w:rsidRDefault="00560C83" w:rsidP="00DB309C">
      <w:pPr>
        <w:pStyle w:val="mynormal"/>
      </w:pPr>
      <w:r>
        <w:t>A CNN a képek felimerésére specializált neurális hálózat</w:t>
      </w:r>
      <w:r w:rsidR="0061167A">
        <w:t>, ami tipikusan 3 típusú rétegből tevődik össze</w:t>
      </w:r>
      <w:r w:rsidR="00A23C21">
        <w:t xml:space="preserve"> </w:t>
      </w:r>
      <w:r w:rsidR="00A23C21">
        <w:fldChar w:fldCharType="begin"/>
      </w:r>
      <w:r w:rsidR="00A23C21">
        <w:instrText xml:space="preserve"> REF _Ref67393025 \r \h </w:instrText>
      </w:r>
      <w:r w:rsidR="00A23C21">
        <w:fldChar w:fldCharType="separate"/>
      </w:r>
      <w:r w:rsidR="001D2579">
        <w:t>[13]</w:t>
      </w:r>
      <w:r w:rsidR="00A23C21">
        <w:fldChar w:fldCharType="end"/>
      </w:r>
      <w:r w:rsidR="0061167A">
        <w:t>:</w:t>
      </w:r>
    </w:p>
    <w:p w14:paraId="0A659100" w14:textId="15CF1011" w:rsidR="0061167A" w:rsidRDefault="0061167A" w:rsidP="00DB309C">
      <w:pPr>
        <w:pStyle w:val="mynormal"/>
        <w:numPr>
          <w:ilvl w:val="0"/>
          <w:numId w:val="8"/>
        </w:numPr>
        <w:spacing w:after="0"/>
        <w:ind w:left="1173" w:hanging="357"/>
      </w:pPr>
      <w:r>
        <w:t>konvolúciós réteg (convolution layer)</w:t>
      </w:r>
    </w:p>
    <w:p w14:paraId="76F196EA" w14:textId="35C1B4CC" w:rsidR="0061167A" w:rsidRDefault="0061167A" w:rsidP="00DB309C">
      <w:pPr>
        <w:pStyle w:val="mynormal"/>
        <w:numPr>
          <w:ilvl w:val="0"/>
          <w:numId w:val="8"/>
        </w:numPr>
        <w:spacing w:after="0"/>
        <w:ind w:left="1173" w:hanging="357"/>
      </w:pPr>
      <w:r>
        <w:t>összevonó réteg (pooling layer)</w:t>
      </w:r>
    </w:p>
    <w:p w14:paraId="24A3BE93" w14:textId="1122E8F8" w:rsidR="0061167A" w:rsidRDefault="0061167A" w:rsidP="00DB309C">
      <w:pPr>
        <w:pStyle w:val="mynormal"/>
        <w:numPr>
          <w:ilvl w:val="0"/>
          <w:numId w:val="8"/>
        </w:numPr>
      </w:pPr>
      <w:r>
        <w:t>teljesen csatolt réteg (fully connected layer)</w:t>
      </w:r>
    </w:p>
    <w:p w14:paraId="0CC7860E" w14:textId="08AE9500" w:rsidR="00E13A42" w:rsidRDefault="00A63596" w:rsidP="00DB309C">
      <w:pPr>
        <w:pStyle w:val="mynormal"/>
      </w:pPr>
      <w:r>
        <w:t xml:space="preserve">Az első kettő, azaz a konvolúciós és az összevonó réteg </w:t>
      </w:r>
      <w:r w:rsidRPr="000F61ED">
        <w:t>jellemző kivonást (feature extraction) végez, míg a teljesen csatolt réteg a végső kimenetet alkotja meg, ami általában osztályozás (classification).</w:t>
      </w:r>
      <w:r w:rsidR="00A23C21">
        <w:t xml:space="preserve"> </w:t>
      </w:r>
      <w:r w:rsidR="00A23C21">
        <w:fldChar w:fldCharType="begin"/>
      </w:r>
      <w:r w:rsidR="00A23C21">
        <w:instrText xml:space="preserve"> REF _Ref67393025 \r \h </w:instrText>
      </w:r>
      <w:r w:rsidR="00A23C21">
        <w:fldChar w:fldCharType="separate"/>
      </w:r>
      <w:r w:rsidR="001D2579">
        <w:t>[13]</w:t>
      </w:r>
      <w:r w:rsidR="00A23C21">
        <w:fldChar w:fldCharType="end"/>
      </w:r>
    </w:p>
    <w:p w14:paraId="2ECC45A5" w14:textId="77777777" w:rsidR="00170B8F" w:rsidRDefault="00170B8F" w:rsidP="00170B8F">
      <w:pPr>
        <w:pStyle w:val="mynormal"/>
        <w:keepNext/>
        <w:ind w:firstLine="0"/>
      </w:pPr>
      <w:r>
        <w:rPr>
          <w:noProof/>
        </w:rPr>
        <w:lastRenderedPageBreak/>
        <w:drawing>
          <wp:inline distT="0" distB="0" distL="0" distR="0" wp14:anchorId="0078DF94" wp14:editId="538C4C6E">
            <wp:extent cx="5579745" cy="1884680"/>
            <wp:effectExtent l="0" t="0" r="1905" b="127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1884680"/>
                    </a:xfrm>
                    <a:prstGeom prst="rect">
                      <a:avLst/>
                    </a:prstGeom>
                    <a:noFill/>
                    <a:ln>
                      <a:noFill/>
                    </a:ln>
                  </pic:spPr>
                </pic:pic>
              </a:graphicData>
            </a:graphic>
          </wp:inline>
        </w:drawing>
      </w:r>
    </w:p>
    <w:p w14:paraId="6BB54CA4" w14:textId="5588734D" w:rsidR="00170B8F" w:rsidRDefault="00193791" w:rsidP="00170B8F">
      <w:pPr>
        <w:pStyle w:val="Kpalrs"/>
        <w:jc w:val="center"/>
      </w:pPr>
      <w:r>
        <w:fldChar w:fldCharType="begin"/>
      </w:r>
      <w:r>
        <w:instrText xml:space="preserve"> SEQ ábra \* ARABIC </w:instrText>
      </w:r>
      <w:r>
        <w:fldChar w:fldCharType="separate"/>
      </w:r>
      <w:r w:rsidR="001D2579">
        <w:rPr>
          <w:noProof/>
        </w:rPr>
        <w:t>10</w:t>
      </w:r>
      <w:r>
        <w:rPr>
          <w:noProof/>
        </w:rPr>
        <w:fldChar w:fldCharType="end"/>
      </w:r>
      <w:r w:rsidR="00170B8F">
        <w:t>. ábra: Konvolúciós neurális hálózat</w:t>
      </w:r>
      <w:r w:rsidR="00170B8F">
        <w:br/>
        <w:t xml:space="preserve">Forrás: </w:t>
      </w:r>
      <w:r w:rsidR="00C81F3C">
        <w:fldChar w:fldCharType="begin"/>
      </w:r>
      <w:r w:rsidR="00C81F3C">
        <w:instrText xml:space="preserve"> REF _Ref88125991 \r \h </w:instrText>
      </w:r>
      <w:r w:rsidR="00C81F3C">
        <w:fldChar w:fldCharType="separate"/>
      </w:r>
      <w:r w:rsidR="001D2579">
        <w:t>[12]</w:t>
      </w:r>
      <w:r w:rsidR="00C81F3C">
        <w:fldChar w:fldCharType="end"/>
      </w:r>
    </w:p>
    <w:p w14:paraId="301F2BC5" w14:textId="2272FAFE" w:rsidR="00A75A3A" w:rsidRPr="0061167A" w:rsidRDefault="00381539" w:rsidP="00983390">
      <w:pPr>
        <w:pStyle w:val="mynormal"/>
        <w:ind w:firstLine="426"/>
      </w:pPr>
      <w:r>
        <w:t xml:space="preserve">A </w:t>
      </w:r>
      <w:r w:rsidRPr="000F61ED">
        <w:t>konvolúciós réteg</w:t>
      </w:r>
      <w:r>
        <w:t xml:space="preserve"> eltér az eddig ismertetett neurális hálózat rétegektől. Ez a réteg súlyozott kapcsolatok helyett szűrőket</w:t>
      </w:r>
      <w:r w:rsidR="00AC2F39">
        <w:t xml:space="preserve"> (konvolúciós szűrők – convolution filters)</w:t>
      </w:r>
      <w:r>
        <w:t xml:space="preserve"> tartalmaz, amelyek a bemeneti kép </w:t>
      </w:r>
      <w:r w:rsidR="004059FC">
        <w:t>feldolgozására</w:t>
      </w:r>
      <w:r>
        <w:t xml:space="preserve"> valók. </w:t>
      </w:r>
      <w:r w:rsidR="00F86A79">
        <w:t xml:space="preserve">Ebben a rétegben </w:t>
      </w:r>
      <w:r w:rsidR="000423C5">
        <w:t>numerikus tömböket (kerneleket) futtatunk végig a bemeneten</w:t>
      </w:r>
      <w:r w:rsidR="004B1663">
        <w:t xml:space="preserve">, </w:t>
      </w:r>
      <w:r w:rsidR="000423C5">
        <w:t>ami szintén egy numerikus tömb.</w:t>
      </w:r>
      <w:r w:rsidR="004B1663">
        <w:t xml:space="preserve"> A kernel végigmegy a képen, és minden lépésnél, a bemenet aktuális része, valamint a kernel között kiszámítja a két tömb elemekénti szorzatát</w:t>
      </w:r>
      <w:r w:rsidR="005F4EDC">
        <w:t>, majd annak az összege lesz az érték a kimenet adott pozíciójában.</w:t>
      </w:r>
      <w:r w:rsidR="00084D56">
        <w:t xml:space="preserve"> Ez a kimenet a jellemző térkép (feature map).</w:t>
      </w:r>
      <w:r w:rsidR="00A95167">
        <w:t xml:space="preserve"> Ez a folyamat folytatódik, különféle kerneleket alkalmazva, </w:t>
      </w:r>
      <w:r w:rsidR="00350832">
        <w:t xml:space="preserve">míg nem érünk el egy megfelelő számú kimenetet. </w:t>
      </w:r>
      <w:r w:rsidR="0047428C">
        <w:t xml:space="preserve">Az előbbiek alapján tehát minden új kernelt alkalmazva más-más jellemzőket tudunk </w:t>
      </w:r>
      <w:r w:rsidR="004A2969">
        <w:t>megállapítani</w:t>
      </w:r>
      <w:r w:rsidR="0047428C">
        <w:t xml:space="preserve"> a bemenetből.</w:t>
      </w:r>
      <w:r w:rsidR="00765D3A">
        <w:t xml:space="preserve"> Két fontos jellemzője a konvolúciós rétegnek a kernelek száma, valamint a mérete. </w:t>
      </w:r>
      <w:r w:rsidR="00DE6A6F">
        <w:t xml:space="preserve">A kernel mérete általában </w:t>
      </w:r>
      <m:oMath>
        <m:r>
          <w:rPr>
            <w:rFonts w:ascii="Cambria Math" w:hAnsi="Cambria Math"/>
          </w:rPr>
          <m:t>3×3</m:t>
        </m:r>
      </m:oMath>
      <w:r w:rsidR="00DE6A6F">
        <w:t xml:space="preserve">, azonban a gyakorlatban előfordul </w:t>
      </w:r>
      <m:oMath>
        <m:r>
          <w:rPr>
            <w:rFonts w:ascii="Cambria Math" w:hAnsi="Cambria Math"/>
          </w:rPr>
          <m:t>5×5</m:t>
        </m:r>
      </m:oMath>
      <w:r w:rsidR="00DE6A6F">
        <w:t xml:space="preserve"> vagy </w:t>
      </w:r>
      <m:oMath>
        <m:r>
          <w:rPr>
            <w:rFonts w:ascii="Cambria Math" w:hAnsi="Cambria Math"/>
          </w:rPr>
          <m:t>7×7</m:t>
        </m:r>
      </m:oMath>
      <w:r w:rsidR="00DE6A6F">
        <w:t xml:space="preserve"> is.</w:t>
      </w:r>
      <w:r w:rsidR="00D27413">
        <w:t xml:space="preserve"> A kernelek száma tetszőleges, meghatározza a vizsgálható jellemzők mennyiségét.</w:t>
      </w:r>
      <w:r w:rsidR="00A23C21">
        <w:t xml:space="preserve"> </w:t>
      </w:r>
      <w:r w:rsidR="00A23C21">
        <w:fldChar w:fldCharType="begin"/>
      </w:r>
      <w:r w:rsidR="00A23C21">
        <w:instrText xml:space="preserve"> REF _Ref67393015 \r \h </w:instrText>
      </w:r>
      <w:r w:rsidR="00A23C21">
        <w:fldChar w:fldCharType="separate"/>
      </w:r>
      <w:r w:rsidR="001D2579">
        <w:t>[11]</w:t>
      </w:r>
      <w:r w:rsidR="00A23C21">
        <w:fldChar w:fldCharType="end"/>
      </w:r>
      <w:r w:rsidR="00A23C21">
        <w:fldChar w:fldCharType="begin"/>
      </w:r>
      <w:r w:rsidR="00A23C21">
        <w:instrText xml:space="preserve"> REF _Ref67393025 \r \h </w:instrText>
      </w:r>
      <w:r w:rsidR="00A23C21">
        <w:fldChar w:fldCharType="separate"/>
      </w:r>
      <w:r w:rsidR="001D2579">
        <w:t>[13]</w:t>
      </w:r>
      <w:r w:rsidR="00A23C21">
        <w:fldChar w:fldCharType="end"/>
      </w:r>
    </w:p>
    <w:p w14:paraId="32A8F5BC" w14:textId="7CC05D43" w:rsidR="00AA6AEB" w:rsidRDefault="00391BCD" w:rsidP="00DB309C">
      <w:pPr>
        <w:pStyle w:val="mynormal"/>
      </w:pPr>
      <w:r>
        <w:t xml:space="preserve">A fent leírt megoldás esetén a konvolúciós lépéseknél a kernel közepe sose érinti a kép szélét, ezáltal a kimenet kisebb méretű lesz. Erre alkalmazott megoldás a </w:t>
      </w:r>
      <w:r w:rsidRPr="000F61ED">
        <w:t>padding</w:t>
      </w:r>
      <w:r>
        <w:t>, leggyakrabban a zero-padding. Segítségével 0 értékek lesznek fűzve a bemenet minden oldalához, ezzel megnövelve méretét. Ilyen esetben a kernel már tud a kép szélén haladni, ezáltal a kimeneti kép ugyan akkora lesz, mint a bemenet.</w:t>
      </w:r>
      <w:r w:rsidR="0031374C">
        <w:t xml:space="preserve"> A módszer segítségével tehát megmarad az eredeti mérete, ezáltal több réteg is</w:t>
      </w:r>
      <w:r w:rsidR="007952A7">
        <w:t xml:space="preserve"> könnyen</w:t>
      </w:r>
      <w:r w:rsidR="0031374C">
        <w:t xml:space="preserve"> alkalmazható</w:t>
      </w:r>
      <w:r w:rsidR="007952A7">
        <w:t>, mivel nem kell számolni azzal, hogy a kimenet egyre kisebb lesz</w:t>
      </w:r>
      <w:r w:rsidR="0031374C">
        <w:t>.</w:t>
      </w:r>
      <w:r w:rsidR="00A23C21">
        <w:t xml:space="preserve"> </w:t>
      </w:r>
      <w:r w:rsidR="00A23C21">
        <w:fldChar w:fldCharType="begin"/>
      </w:r>
      <w:r w:rsidR="00A23C21">
        <w:instrText xml:space="preserve"> REF _Ref67393015 \r \h </w:instrText>
      </w:r>
      <w:r w:rsidR="00A23C21">
        <w:fldChar w:fldCharType="separate"/>
      </w:r>
      <w:r w:rsidR="001D2579">
        <w:t>[11]</w:t>
      </w:r>
      <w:r w:rsidR="00A23C21">
        <w:fldChar w:fldCharType="end"/>
      </w:r>
      <w:r w:rsidR="00A23C21">
        <w:t xml:space="preserve"> </w:t>
      </w:r>
    </w:p>
    <w:p w14:paraId="7577346B" w14:textId="3566F302" w:rsidR="00E13A42" w:rsidRDefault="00021BA0" w:rsidP="00DB309C">
      <w:pPr>
        <w:pStyle w:val="mynormal"/>
      </w:pPr>
      <w:r>
        <w:t xml:space="preserve">Egy másik jellemzője a konvolúciónak a </w:t>
      </w:r>
      <w:r w:rsidRPr="000F61ED">
        <w:t>lépés (stride)</w:t>
      </w:r>
      <w:r w:rsidR="00FD4678">
        <w:t xml:space="preserve">, amely meghatározza, hogy a kernel mekkora lépéseket tegyen meg a bemeneten. </w:t>
      </w:r>
      <w:r w:rsidR="00D50B6A">
        <w:t xml:space="preserve">Ez általában 1, mivel ilyen esetben az </w:t>
      </w:r>
      <w:r w:rsidR="00D50B6A">
        <w:lastRenderedPageBreak/>
        <w:t>egész kép vizsgálva van, azonban használható egynél nagyobb is, ilyen esetben csökkentett mintavételezés (downsampling) történik. Ilyen esetben a kimenet kisebb lesz, azaz kevesebb részletet vonunk ki a bemenetből.</w:t>
      </w:r>
      <w:r w:rsidR="00A23C21">
        <w:t xml:space="preserve"> </w:t>
      </w:r>
      <w:r w:rsidR="00A23C21">
        <w:fldChar w:fldCharType="begin"/>
      </w:r>
      <w:r w:rsidR="00A23C21">
        <w:instrText xml:space="preserve"> REF _Ref67393015 \r \h </w:instrText>
      </w:r>
      <w:r w:rsidR="00A23C21">
        <w:fldChar w:fldCharType="separate"/>
      </w:r>
      <w:r w:rsidR="001D2579">
        <w:t>[11]</w:t>
      </w:r>
      <w:r w:rsidR="00A23C21">
        <w:fldChar w:fldCharType="end"/>
      </w:r>
      <w:r w:rsidR="00A23C21">
        <w:t xml:space="preserve"> </w:t>
      </w:r>
    </w:p>
    <w:p w14:paraId="023C238E" w14:textId="1C22C3DF" w:rsidR="00A56A8B" w:rsidRDefault="00813A69" w:rsidP="00DB309C">
      <w:pPr>
        <w:pStyle w:val="mynormal"/>
      </w:pPr>
      <w:r>
        <w:t xml:space="preserve">Az </w:t>
      </w:r>
      <w:r w:rsidRPr="000F61ED">
        <w:t>összevonó (pooling) réteg</w:t>
      </w:r>
      <w:r>
        <w:t xml:space="preserve"> segítségével csökkenthető a komplexitás a további rétegek számára.</w:t>
      </w:r>
      <w:r w:rsidR="002C6477">
        <w:t xml:space="preserve"> Ebben a rétegben nincs tanítható paraméter, azonban a szűrő mérete, a lépés nagysága, valamint a padding értéke megadható.</w:t>
      </w:r>
      <w:r w:rsidR="00A23C21">
        <w:t xml:space="preserve"> </w:t>
      </w:r>
      <w:r w:rsidR="00A23C21">
        <w:fldChar w:fldCharType="begin"/>
      </w:r>
      <w:r w:rsidR="00A23C21">
        <w:instrText xml:space="preserve"> REF _Ref67393015 \r \h </w:instrText>
      </w:r>
      <w:r w:rsidR="00A23C21">
        <w:fldChar w:fldCharType="separate"/>
      </w:r>
      <w:r w:rsidR="001D2579">
        <w:t>[11]</w:t>
      </w:r>
      <w:r w:rsidR="00A23C21">
        <w:fldChar w:fldCharType="end"/>
      </w:r>
      <w:r w:rsidR="00A23C21">
        <w:t xml:space="preserve"> </w:t>
      </w:r>
    </w:p>
    <w:p w14:paraId="6B19CB4B" w14:textId="75A13252" w:rsidR="00B467FA" w:rsidRDefault="00E12BFC" w:rsidP="00DB309C">
      <w:pPr>
        <w:pStyle w:val="mynormal"/>
      </w:pPr>
      <w:r>
        <w:t xml:space="preserve">A leggyakoribb pooling technika a </w:t>
      </w:r>
      <w:r w:rsidRPr="000F61ED">
        <w:t>max pooling,</w:t>
      </w:r>
      <w:r>
        <w:t xml:space="preserve"> ami esetén a kép kis régiókra</w:t>
      </w:r>
      <w:r w:rsidR="0096139A">
        <w:t xml:space="preserve"> (téglalapokra)</w:t>
      </w:r>
      <w:r>
        <w:t xml:space="preserve"> van felosztva, és minden régióból a maximum értéket adja a kimenetre.</w:t>
      </w:r>
      <w:r w:rsidR="0096139A">
        <w:t xml:space="preserve"> A leggyakoribb, max-pooling esetén használt szűrő méret a </w:t>
      </w:r>
      <m:oMath>
        <m:r>
          <w:rPr>
            <w:rFonts w:ascii="Cambria Math" w:hAnsi="Cambria Math"/>
          </w:rPr>
          <m:t>2×2</m:t>
        </m:r>
      </m:oMath>
      <w:r w:rsidR="0096139A">
        <w:t xml:space="preserve">. Ilyen esetben az első </w:t>
      </w:r>
      <m:oMath>
        <m:r>
          <w:rPr>
            <w:rFonts w:ascii="Cambria Math" w:hAnsi="Cambria Math"/>
          </w:rPr>
          <m:t>2×2</m:t>
        </m:r>
      </m:oMath>
      <w:r w:rsidR="0096139A">
        <w:t xml:space="preserve">-es régióból kimenetre adja a legnagyobb értéket, utána tovább mozdul a szűrő, mint egy kernel. </w:t>
      </w:r>
      <w:r w:rsidR="00812ABC">
        <w:t xml:space="preserve">Ilyenkor is tényező a lépés </w:t>
      </w:r>
      <w:r w:rsidR="008553D5">
        <w:t>nagysága,</w:t>
      </w:r>
      <w:r w:rsidR="008D336D">
        <w:t xml:space="preserve"> amely </w:t>
      </w:r>
      <w:r w:rsidR="00812ABC">
        <w:t>2</w:t>
      </w:r>
      <w:r w:rsidR="008D336D">
        <w:t xml:space="preserve"> esetén</w:t>
      </w:r>
      <w:r w:rsidR="00812ABC">
        <w:t xml:space="preserve"> egy teljes lépést teszt meg a szűrő, nincs átfedés a vizsgálatok között, ezáltal a kimenet kisebb lesz a bemenetnél. </w:t>
      </w:r>
      <w:r w:rsidR="008D336D">
        <w:t>Használható 1 lépés is, ilyen esetben a méret nem változik</w:t>
      </w:r>
      <w:r w:rsidR="005165F4">
        <w:t xml:space="preserve">, ez azonban nem gyakran alkalmazott, mivel a </w:t>
      </w:r>
      <w:r w:rsidR="00B467FA">
        <w:t>cél</w:t>
      </w:r>
      <w:r w:rsidR="005165F4">
        <w:t xml:space="preserve"> az egyszerűsítés</w:t>
      </w:r>
      <w:r w:rsidR="008D336D">
        <w:t>.</w:t>
      </w:r>
      <w:r w:rsidR="00A23C21">
        <w:t xml:space="preserve"> </w:t>
      </w:r>
      <w:r w:rsidR="00A23C21">
        <w:fldChar w:fldCharType="begin"/>
      </w:r>
      <w:r w:rsidR="00A23C21">
        <w:instrText xml:space="preserve"> REF _Ref67393015 \r \h </w:instrText>
      </w:r>
      <w:r w:rsidR="00A23C21">
        <w:fldChar w:fldCharType="separate"/>
      </w:r>
      <w:r w:rsidR="001D2579">
        <w:t>[11]</w:t>
      </w:r>
      <w:r w:rsidR="00A23C21">
        <w:fldChar w:fldCharType="end"/>
      </w:r>
      <w:r w:rsidR="00A23C21">
        <w:fldChar w:fldCharType="begin"/>
      </w:r>
      <w:r w:rsidR="00A23C21">
        <w:instrText xml:space="preserve"> REF _Ref67393025 \r \h </w:instrText>
      </w:r>
      <w:r w:rsidR="00A23C21">
        <w:fldChar w:fldCharType="separate"/>
      </w:r>
      <w:r w:rsidR="001D2579">
        <w:t>[13]</w:t>
      </w:r>
      <w:r w:rsidR="00A23C21">
        <w:fldChar w:fldCharType="end"/>
      </w:r>
    </w:p>
    <w:p w14:paraId="7028B925" w14:textId="5DBE7F85" w:rsidR="007F6DC0" w:rsidRDefault="006B553B" w:rsidP="00DB309C">
      <w:pPr>
        <w:pStyle w:val="mynormal"/>
      </w:pPr>
      <w:r>
        <w:t xml:space="preserve">Pooling esetén még érdemes megjegyezni, hogy a </w:t>
      </w:r>
      <w:r w:rsidR="00FA6FE3">
        <w:t>folyamat által a pozíciós információk nem maradnak meg. Ennek következtében csak akkor alkalmazandó, amikor az információnak csak a jelenléte a fontos, a pozíciója nem.</w:t>
      </w:r>
      <w:r w:rsidR="00A23C21">
        <w:t xml:space="preserve"> </w:t>
      </w:r>
      <w:r w:rsidR="00A23C21">
        <w:fldChar w:fldCharType="begin"/>
      </w:r>
      <w:r w:rsidR="00A23C21">
        <w:instrText xml:space="preserve"> REF _Ref67393015 \r \h </w:instrText>
      </w:r>
      <w:r w:rsidR="00A23C21">
        <w:fldChar w:fldCharType="separate"/>
      </w:r>
      <w:r w:rsidR="001D2579">
        <w:t>[11]</w:t>
      </w:r>
      <w:r w:rsidR="00A23C21">
        <w:fldChar w:fldCharType="end"/>
      </w:r>
      <w:r w:rsidR="00A23C21">
        <w:t xml:space="preserve"> </w:t>
      </w:r>
    </w:p>
    <w:p w14:paraId="065AF63C" w14:textId="0F401CAD" w:rsidR="00376063" w:rsidRDefault="00CF3945" w:rsidP="00DB309C">
      <w:pPr>
        <w:pStyle w:val="mynormal"/>
      </w:pPr>
      <w:r>
        <w:t xml:space="preserve">A pooling által generált kimenet általában le </w:t>
      </w:r>
      <w:r w:rsidRPr="000F61ED">
        <w:t>van lapítva (flattened), azaz egy dimenziós szám tömbbe van átalakítva, és ezt egy vagy több teljesen csatolt</w:t>
      </w:r>
      <w:r w:rsidR="00F63D90" w:rsidRPr="000F61ED">
        <w:t>, vagy más nevén dense</w:t>
      </w:r>
      <w:r w:rsidRPr="000F61ED">
        <w:t xml:space="preserve"> réteghez kapcsolják. Ezek a rétegek hasonló</w:t>
      </w:r>
      <w:r>
        <w:t>ak a tradicionális neurális hálózatokhoz, amelyekben</w:t>
      </w:r>
      <w:r w:rsidR="003B6E78">
        <w:t xml:space="preserve"> minden neuron hozzá van csatolva minden neuron</w:t>
      </w:r>
      <w:r w:rsidR="00AD2A02">
        <w:t>hoz, a réteg előtti és utána levő rétegben</w:t>
      </w:r>
      <w:r w:rsidR="00B3111C">
        <w:t xml:space="preserve"> is</w:t>
      </w:r>
      <w:r w:rsidR="003B6E78">
        <w:t>.</w:t>
      </w:r>
      <w:r w:rsidR="00E806B0">
        <w:t xml:space="preserve"> Miután a jellemzők ki lettek vonva a konvolúciós rétegben, és le lettek egyszerűsítve a pooling rétegben, utána ebben a rétegben vagy rétegekben dől el a végső kimenet. </w:t>
      </w:r>
      <w:r w:rsidR="00034DF2">
        <w:t>A legvégső teljesen csatolt rétegben általában annyi kimenet van, amennyi osztály van osztályozás esetén, és minden kimenet megadja, hogy mekkora esély van arra, hogy a vizsgált dolog az adott osztályba tartozik.</w:t>
      </w:r>
      <w:r w:rsidR="00A23C21">
        <w:t xml:space="preserve"> </w:t>
      </w:r>
      <w:r w:rsidR="00A23C21">
        <w:fldChar w:fldCharType="begin"/>
      </w:r>
      <w:r w:rsidR="00A23C21">
        <w:instrText xml:space="preserve"> REF _Ref67393015 \r \h </w:instrText>
      </w:r>
      <w:r w:rsidR="00A23C21">
        <w:fldChar w:fldCharType="separate"/>
      </w:r>
      <w:r w:rsidR="001D2579">
        <w:t>[11]</w:t>
      </w:r>
      <w:r w:rsidR="00A23C21">
        <w:fldChar w:fldCharType="end"/>
      </w:r>
      <w:r w:rsidR="00A23C21">
        <w:fldChar w:fldCharType="begin"/>
      </w:r>
      <w:r w:rsidR="00A23C21">
        <w:instrText xml:space="preserve"> REF _Ref67393025 \r \h </w:instrText>
      </w:r>
      <w:r w:rsidR="00A23C21">
        <w:fldChar w:fldCharType="separate"/>
      </w:r>
      <w:r w:rsidR="001D2579">
        <w:t>[13]</w:t>
      </w:r>
      <w:r w:rsidR="00A23C21">
        <w:fldChar w:fldCharType="end"/>
      </w:r>
    </w:p>
    <w:p w14:paraId="05DF2B45" w14:textId="5EA70157" w:rsidR="0068179A" w:rsidRDefault="0068179A" w:rsidP="00EE0933">
      <w:pPr>
        <w:pStyle w:val="Cmsor2"/>
      </w:pPr>
      <w:bookmarkStart w:id="23" w:name="_Toc88390132"/>
      <w:r>
        <w:t>Hasonló munkák</w:t>
      </w:r>
      <w:bookmarkEnd w:id="23"/>
    </w:p>
    <w:p w14:paraId="47EB6083" w14:textId="0759D63D" w:rsidR="0068179A" w:rsidRDefault="0068179A" w:rsidP="00DB309C">
      <w:pPr>
        <w:pStyle w:val="mynormal"/>
      </w:pPr>
      <w:r>
        <w:t>A bemutatott módszerek segítségével megvalósítható a digitalizáló program. Ez azonban nem az egyetlen mód hasonló program készítéséhez. Ebben a fejezetben más, hasonló munkásságokat mutatok be, és hasonlítok össze az általam felvázolt megoldásokkal</w:t>
      </w:r>
      <w:r w:rsidR="00AA272A">
        <w:t xml:space="preserve"> </w:t>
      </w:r>
      <w:r w:rsidR="00AA272A">
        <w:lastRenderedPageBreak/>
        <w:t>szemben</w:t>
      </w:r>
      <w:r>
        <w:t>.</w:t>
      </w:r>
    </w:p>
    <w:p w14:paraId="1C7CA17A" w14:textId="6F88C273" w:rsidR="00F56F33" w:rsidRDefault="00556F6B" w:rsidP="00F56F33">
      <w:pPr>
        <w:pStyle w:val="Cmsor3"/>
      </w:pPr>
      <w:bookmarkStart w:id="24" w:name="_Toc88390133"/>
      <w:r>
        <w:t>P</w:t>
      </w:r>
      <w:r w:rsidR="00F56F33">
        <w:t>rimitív alakzatok</w:t>
      </w:r>
      <w:r>
        <w:t>ra alapuló felismerés</w:t>
      </w:r>
      <w:bookmarkEnd w:id="24"/>
    </w:p>
    <w:p w14:paraId="1502ED46" w14:textId="66229AFA" w:rsidR="00853225" w:rsidRDefault="00975102" w:rsidP="00DB309C">
      <w:pPr>
        <w:pStyle w:val="mynormal"/>
      </w:pPr>
      <w:r>
        <w:t>Tudhope et.</w:t>
      </w:r>
      <w:r w:rsidR="00482800">
        <w:t xml:space="preserve"> </w:t>
      </w:r>
      <w:r>
        <w:t xml:space="preserve">al </w:t>
      </w:r>
      <w:r w:rsidR="00107DFF">
        <w:fldChar w:fldCharType="begin"/>
      </w:r>
      <w:r w:rsidR="00107DFF">
        <w:instrText xml:space="preserve"> REF _Ref69288887 \r \h </w:instrText>
      </w:r>
      <w:r w:rsidR="00107DFF">
        <w:fldChar w:fldCharType="separate"/>
      </w:r>
      <w:r w:rsidR="001D2579">
        <w:t>[14]</w:t>
      </w:r>
      <w:r w:rsidR="00107DFF">
        <w:fldChar w:fldCharType="end"/>
      </w:r>
      <w:r>
        <w:t xml:space="preserve"> által használt megoldásban a felismerő algoritmus 3 különféle primitív alakzatot keres:</w:t>
      </w:r>
    </w:p>
    <w:p w14:paraId="020F2F26" w14:textId="38DDA668" w:rsidR="00975102" w:rsidRDefault="00975102" w:rsidP="00DB309C">
      <w:pPr>
        <w:pStyle w:val="mynormal"/>
        <w:numPr>
          <w:ilvl w:val="0"/>
          <w:numId w:val="12"/>
        </w:numPr>
        <w:spacing w:after="0"/>
        <w:ind w:left="1173" w:hanging="357"/>
      </w:pPr>
      <w:r>
        <w:t>vonal</w:t>
      </w:r>
    </w:p>
    <w:p w14:paraId="533930EF" w14:textId="1ADF640C" w:rsidR="00975102" w:rsidRDefault="00975102" w:rsidP="00DB309C">
      <w:pPr>
        <w:pStyle w:val="mynormal"/>
        <w:numPr>
          <w:ilvl w:val="0"/>
          <w:numId w:val="12"/>
        </w:numPr>
        <w:spacing w:after="0"/>
        <w:ind w:left="1173" w:hanging="357"/>
      </w:pPr>
      <w:r>
        <w:t>görbe</w:t>
      </w:r>
    </w:p>
    <w:p w14:paraId="7485500E" w14:textId="0508082B" w:rsidR="00975102" w:rsidRDefault="00975102" w:rsidP="00DB309C">
      <w:pPr>
        <w:pStyle w:val="mynormal"/>
        <w:numPr>
          <w:ilvl w:val="0"/>
          <w:numId w:val="12"/>
        </w:numPr>
      </w:pPr>
      <w:r>
        <w:t>kör</w:t>
      </w:r>
    </w:p>
    <w:p w14:paraId="32E6CFBA" w14:textId="1AC1F5AF" w:rsidR="00975102" w:rsidRDefault="00DA108A" w:rsidP="00DB309C">
      <w:pPr>
        <w:pStyle w:val="mynormal"/>
      </w:pPr>
      <w:r>
        <w:t xml:space="preserve">A vonalak és görbék felismerése lekövetéssel valósul meg. Ilyenkor a vonalkereső algoritmus végigmegy egy vonalon, egyik </w:t>
      </w:r>
      <w:r w:rsidR="00AD254B">
        <w:t>jellemző</w:t>
      </w:r>
      <w:r>
        <w:t xml:space="preserve">pontjáról a másikra. A következő pontot mindig az előzőek alapján keresi, azok alapján próbálja kikövetkeztetni. </w:t>
      </w:r>
      <w:r w:rsidR="005A6AD9">
        <w:t xml:space="preserve">Görbék esetében, a görbét egyenes </w:t>
      </w:r>
      <w:r w:rsidR="005A6AD9" w:rsidRPr="00E811BB">
        <w:t>vonalszakaszokkal</w:t>
      </w:r>
      <w:r w:rsidR="005A6AD9">
        <w:t xml:space="preserve"> írja le.</w:t>
      </w:r>
      <w:r w:rsidR="00C865A0">
        <w:t xml:space="preserve"> A körök keresése sokkal kevésbé kifinomult megoldáson alapszik, amely során két, egymásra merőleges átmérő kirajzolásának sikeressége estén egy kört ismer fel a program.</w:t>
      </w:r>
      <w:r w:rsidR="00065AFB">
        <w:t xml:space="preserve"> </w:t>
      </w:r>
      <w:r w:rsidR="00107DFF">
        <w:fldChar w:fldCharType="begin"/>
      </w:r>
      <w:r w:rsidR="00107DFF">
        <w:instrText xml:space="preserve"> REF _Ref69288887 \r \h </w:instrText>
      </w:r>
      <w:r w:rsidR="00107DFF">
        <w:fldChar w:fldCharType="separate"/>
      </w:r>
      <w:r w:rsidR="001D2579">
        <w:t>[14]</w:t>
      </w:r>
      <w:r w:rsidR="00107DFF">
        <w:fldChar w:fldCharType="end"/>
      </w:r>
    </w:p>
    <w:p w14:paraId="3F1882BB" w14:textId="4211D1C9" w:rsidR="00E811BB" w:rsidRDefault="00855520" w:rsidP="00DB309C">
      <w:pPr>
        <w:pStyle w:val="mynormal"/>
      </w:pPr>
      <w:r>
        <w:t xml:space="preserve">Miután felismert minden primitívet, megpróbál közöttük összefüggéseket találni. Ezek az összefüggések előre megírt szabályokként léteznek. A szabályok leírására egy diagramm leíró nyelvet használtak, amelyben az egyek komponensek, primitívekből való összetételét szövegesen írják le. </w:t>
      </w:r>
      <w:r w:rsidR="00213BCA">
        <w:t xml:space="preserve">Egy komponens leírásakor, annak minden elemét egy szám azonosít. Ahhoz, hogy felépítsenek egy alakzatot a primitívekből, a primitívek egymáshoz viszonyított kapcsolatukat </w:t>
      </w:r>
      <w:r w:rsidR="00213BCA" w:rsidRPr="00213BCA">
        <w:t>szóban</w:t>
      </w:r>
      <w:r w:rsidR="00213BCA">
        <w:t xml:space="preserve"> jellemzik, például a MEETS (találkozik), vagy ANGLE (szög) szavakkal. Ezen kívül fuzzy boolean változókat használtak, valószínűségi információk tárolásához. Ezek a változók lehetséges állapotai a következők</w:t>
      </w:r>
      <w:r w:rsidR="00B45E2E">
        <w:t xml:space="preserve"> </w:t>
      </w:r>
      <w:r w:rsidR="00107DFF">
        <w:fldChar w:fldCharType="begin"/>
      </w:r>
      <w:r w:rsidR="00107DFF">
        <w:instrText xml:space="preserve"> REF _Ref69288887 \r \h </w:instrText>
      </w:r>
      <w:r w:rsidR="00107DFF">
        <w:fldChar w:fldCharType="separate"/>
      </w:r>
      <w:r w:rsidR="001D2579">
        <w:t>[14]</w:t>
      </w:r>
      <w:r w:rsidR="00107DFF">
        <w:fldChar w:fldCharType="end"/>
      </w:r>
      <w:r w:rsidR="00213BCA">
        <w:t>:</w:t>
      </w:r>
    </w:p>
    <w:p w14:paraId="1D16B8F0" w14:textId="22C4B112" w:rsidR="00213BCA" w:rsidRDefault="00213BCA" w:rsidP="00DB309C">
      <w:pPr>
        <w:pStyle w:val="mynormal"/>
        <w:numPr>
          <w:ilvl w:val="0"/>
          <w:numId w:val="13"/>
        </w:numPr>
        <w:spacing w:after="0"/>
        <w:ind w:left="714" w:hanging="357"/>
      </w:pPr>
      <w:r>
        <w:t>NEVER (soha)</w:t>
      </w:r>
    </w:p>
    <w:p w14:paraId="6EC9D122" w14:textId="21C9B183" w:rsidR="00213BCA" w:rsidRDefault="00213BCA" w:rsidP="00DB309C">
      <w:pPr>
        <w:pStyle w:val="mynormal"/>
        <w:numPr>
          <w:ilvl w:val="0"/>
          <w:numId w:val="13"/>
        </w:numPr>
        <w:spacing w:after="0"/>
        <w:ind w:left="714" w:hanging="357"/>
      </w:pPr>
      <w:r>
        <w:t>UNLIKELY (valószínűtlen)</w:t>
      </w:r>
    </w:p>
    <w:p w14:paraId="51ABBB51" w14:textId="1C8DAE3A" w:rsidR="00213BCA" w:rsidRDefault="00213BCA" w:rsidP="00DB309C">
      <w:pPr>
        <w:pStyle w:val="mynormal"/>
        <w:numPr>
          <w:ilvl w:val="0"/>
          <w:numId w:val="13"/>
        </w:numPr>
        <w:spacing w:after="0"/>
        <w:ind w:left="714" w:hanging="357"/>
      </w:pPr>
      <w:r>
        <w:t>MAYBE (talán)</w:t>
      </w:r>
    </w:p>
    <w:p w14:paraId="0261AE7B" w14:textId="0EC16D3D" w:rsidR="00213BCA" w:rsidRDefault="00213BCA" w:rsidP="00DB309C">
      <w:pPr>
        <w:pStyle w:val="mynormal"/>
        <w:numPr>
          <w:ilvl w:val="0"/>
          <w:numId w:val="13"/>
        </w:numPr>
        <w:spacing w:after="0"/>
        <w:ind w:left="714" w:hanging="357"/>
      </w:pPr>
      <w:r>
        <w:t>PROBABLY (valószínű)</w:t>
      </w:r>
    </w:p>
    <w:p w14:paraId="2D8884B8" w14:textId="1C867A42" w:rsidR="00213BCA" w:rsidRDefault="00213BCA" w:rsidP="00DB309C">
      <w:pPr>
        <w:pStyle w:val="mynormal"/>
        <w:numPr>
          <w:ilvl w:val="0"/>
          <w:numId w:val="13"/>
        </w:numPr>
      </w:pPr>
      <w:r>
        <w:t>ALWAYS (mindig)</w:t>
      </w:r>
    </w:p>
    <w:p w14:paraId="6E0CE7E0" w14:textId="525F6986" w:rsidR="00213BCA" w:rsidRDefault="009A2C2B" w:rsidP="00DB309C">
      <w:pPr>
        <w:pStyle w:val="mynormal"/>
      </w:pPr>
      <w:r>
        <w:t xml:space="preserve">Ezek segítségével leírható, hogy adott primitívek jelenléte, kapcsolatok megléte mennyire valószínű, és </w:t>
      </w:r>
      <w:r w:rsidR="00B45E2E">
        <w:t>jelenléte</w:t>
      </w:r>
      <w:r w:rsidR="005E340D">
        <w:t xml:space="preserve"> vagy hiánya</w:t>
      </w:r>
      <w:r>
        <w:t xml:space="preserve"> mennyire befolyásolja egy alakzat felismerését.</w:t>
      </w:r>
      <w:r w:rsidR="00B45E2E">
        <w:t xml:space="preserve"> Ha valahol talál olyan primitíveket, amelyek kapcsolatai egy szabályban leírtaknak megfelel, akkor azt elkönyveli egy felimert alakzatként. </w:t>
      </w:r>
      <w:r w:rsidR="00107DFF">
        <w:fldChar w:fldCharType="begin"/>
      </w:r>
      <w:r w:rsidR="00107DFF">
        <w:instrText xml:space="preserve"> REF _Ref69288887 \r \h </w:instrText>
      </w:r>
      <w:r w:rsidR="00107DFF">
        <w:fldChar w:fldCharType="separate"/>
      </w:r>
      <w:r w:rsidR="001D2579">
        <w:t>[14]</w:t>
      </w:r>
      <w:r w:rsidR="00107DFF">
        <w:fldChar w:fldCharType="end"/>
      </w:r>
    </w:p>
    <w:p w14:paraId="40DE2541" w14:textId="4CBFF3A9" w:rsidR="00C54AA3" w:rsidRDefault="00C54AA3" w:rsidP="00DB309C">
      <w:pPr>
        <w:pStyle w:val="mynormal"/>
      </w:pPr>
      <w:r>
        <w:lastRenderedPageBreak/>
        <w:t xml:space="preserve">Ez a módszer már régi, azonban sikeresen megvalósít egy olyan diagram felismerő rendszert, amelyben a felismerhető elemek egy szerkeszthető adatbázisban tároltak, ezáltal változtathatóak, valamint új elemek is könnyebben hozzáadhatóak, amennyiben leírhatóak a három primitív segítségével. </w:t>
      </w:r>
      <w:r w:rsidR="00090E98">
        <w:t>Legnagyobb hátránya a megoldásnak, hogy nagymértékben függ a primitívek felismerésétől. Ha egy kritikus, rosszul, vagy nem ismer fel, amely a komponens szabályában szerepel, akkor az az egy elem által már nem ismerheti fel. Ez szabályozható, hogy a gyakran tévesztett elemekhez kisebb valószínűség van rendelve, ez azonban növeli az esélyét a hamis pozitív felimeréseknek.</w:t>
      </w:r>
      <w:r w:rsidR="00F63BFF">
        <w:t xml:space="preserve"> </w:t>
      </w:r>
      <w:r w:rsidR="00107DFF">
        <w:fldChar w:fldCharType="begin"/>
      </w:r>
      <w:r w:rsidR="00107DFF">
        <w:instrText xml:space="preserve"> REF _Ref69288887 \r \h </w:instrText>
      </w:r>
      <w:r w:rsidR="00107DFF">
        <w:fldChar w:fldCharType="separate"/>
      </w:r>
      <w:r w:rsidR="001D2579">
        <w:t>[14]</w:t>
      </w:r>
      <w:r w:rsidR="00107DFF">
        <w:fldChar w:fldCharType="end"/>
      </w:r>
    </w:p>
    <w:p w14:paraId="5C1406E8" w14:textId="732658F6" w:rsidR="00F56F33" w:rsidRDefault="000F4E9A" w:rsidP="000F4E9A">
      <w:pPr>
        <w:pStyle w:val="Cmsor3"/>
      </w:pPr>
      <w:bookmarkStart w:id="25" w:name="_Toc88390134"/>
      <w:r>
        <w:t>Hurok alapú felismerés</w:t>
      </w:r>
      <w:bookmarkEnd w:id="25"/>
    </w:p>
    <w:p w14:paraId="1AC7BE10" w14:textId="73E9D61E" w:rsidR="00F63BFF" w:rsidRDefault="00B713EF" w:rsidP="00DB309C">
      <w:pPr>
        <w:pStyle w:val="mynormal"/>
      </w:pPr>
      <w:r w:rsidRPr="00B713EF">
        <w:t>Okazaki</w:t>
      </w:r>
      <w:r>
        <w:t xml:space="preserve"> et.</w:t>
      </w:r>
      <w:r w:rsidR="00482800">
        <w:t xml:space="preserve"> </w:t>
      </w:r>
      <w:r>
        <w:t xml:space="preserve">al </w:t>
      </w:r>
      <w:r w:rsidR="00107DFF">
        <w:fldChar w:fldCharType="begin"/>
      </w:r>
      <w:r w:rsidR="00107DFF">
        <w:instrText xml:space="preserve"> REF _Ref69288918 \r \h </w:instrText>
      </w:r>
      <w:r w:rsidR="00107DFF">
        <w:fldChar w:fldCharType="separate"/>
      </w:r>
      <w:r w:rsidR="001D2579">
        <w:t>[15]</w:t>
      </w:r>
      <w:r w:rsidR="00107DFF">
        <w:fldChar w:fldCharType="end"/>
      </w:r>
      <w:r>
        <w:t xml:space="preserve"> </w:t>
      </w:r>
      <w:r w:rsidR="00A32CA0">
        <w:t>megoldásában a komponenseket kétféleképpen ismeri fel. Az olyan elemeken, amelyek valamilyen hurkot, zárt alakzatot tartalmaz: a képen megkeres hurkot tartalmazó elemeket, kapcsolt komponens (connected component) analízis segítségével. Ezek közül kiszűri a hamis hurkokat, vagyis azokat, amelyek a kapcsoló vonalak és alakzatok elrendezéséből keletkezett.</w:t>
      </w:r>
      <w:r w:rsidR="00290BB5">
        <w:t xml:space="preserve"> Utána a megtalált hurkok (amelyekre karakterisztikus hurokként utal), azok alapján kategorizálja az alakzatot.</w:t>
      </w:r>
      <w:r w:rsidR="00F63BFF">
        <w:t xml:space="preserve"> Az olyan alakzatok esetén, amelyek</w:t>
      </w:r>
      <w:r w:rsidR="00FD2143">
        <w:t xml:space="preserve"> nem tartalmaznak hurkot, a vonalak, sarkok, és von</w:t>
      </w:r>
      <w:r w:rsidR="000A4A0A">
        <w:t>a</w:t>
      </w:r>
      <w:r w:rsidR="00FD2143">
        <w:t>l végpontok alapján azonosítja be</w:t>
      </w:r>
      <w:r w:rsidR="000A4A0A">
        <w:t xml:space="preserve">. </w:t>
      </w:r>
      <w:r w:rsidR="00107DFF">
        <w:fldChar w:fldCharType="begin"/>
      </w:r>
      <w:r w:rsidR="00107DFF">
        <w:instrText xml:space="preserve"> REF _Ref69288918 \r \h </w:instrText>
      </w:r>
      <w:r w:rsidR="00107DFF">
        <w:fldChar w:fldCharType="separate"/>
      </w:r>
      <w:r w:rsidR="001D2579">
        <w:t>[15]</w:t>
      </w:r>
      <w:r w:rsidR="00107DFF">
        <w:fldChar w:fldCharType="end"/>
      </w:r>
    </w:p>
    <w:p w14:paraId="71241A8B" w14:textId="5536AA4C" w:rsidR="00EE0933" w:rsidRDefault="000A4A0A" w:rsidP="003D5DAA">
      <w:pPr>
        <w:pStyle w:val="mynormal"/>
      </w:pPr>
      <w:r>
        <w:t xml:space="preserve">Ez a módszer a hurkot nem tartalmazó komponensek esetén összetettebb, nehezebben kezelhető megoldást alkalmaz, mivel egy új ilyen felismerendő alakzat definiálása az algoritmus számára nehézkes, mivel kézzel kell megadni, hogy az alakzatok milyen érdekpontokat tartalmaznak, és milyen elrendezésben. </w:t>
      </w:r>
      <w:r w:rsidR="00E82A6B">
        <w:t>A hurkot tartalmazó elemek esetén a primitív hurkok alakja által beazonosítható a komponens</w:t>
      </w:r>
      <w:r w:rsidR="005F29B8">
        <w:t xml:space="preserve">, azonban sok változó van, ami a felismerés hibájához vezethet, </w:t>
      </w:r>
      <w:r w:rsidR="00080D50">
        <w:t>például,</w:t>
      </w:r>
      <w:r w:rsidR="005F29B8">
        <w:t xml:space="preserve"> </w:t>
      </w:r>
      <w:r w:rsidR="00080D50">
        <w:t>ha nem sikeresen lettek kiszűrve a hamis hurkok, vagy a képen található zajok (amelyek az előfeldolgozás alatt is keletkezhettek) deformálhatják az alakzatokat.</w:t>
      </w:r>
      <w:r w:rsidR="00906B06">
        <w:t xml:space="preserve"> </w:t>
      </w:r>
      <w:r w:rsidR="00DB26CC">
        <w:t>Ezen hibák más rendszereket is megzavarhatnak, azonban a jelenleg bemutatott CNN használatával, a széleskörű felügyelt tanítás segítségével ilyen esetekre valamilyen szinten felkészíthető a rendszer.</w:t>
      </w:r>
      <w:r w:rsidR="00107DFF">
        <w:t xml:space="preserve"> Ezektől eltérően a hurokkeresés segítségével sok szimbólum megfelelően beazonosítható, vagy a pozíciójuk felfedhető. </w:t>
      </w:r>
      <w:r w:rsidR="00107DFF">
        <w:fldChar w:fldCharType="begin"/>
      </w:r>
      <w:r w:rsidR="00107DFF">
        <w:instrText xml:space="preserve"> REF _Ref69288918 \r \h </w:instrText>
      </w:r>
      <w:r w:rsidR="00107DFF">
        <w:fldChar w:fldCharType="separate"/>
      </w:r>
      <w:r w:rsidR="001D2579">
        <w:t>[15]</w:t>
      </w:r>
      <w:r w:rsidR="00107DFF">
        <w:fldChar w:fldCharType="end"/>
      </w:r>
    </w:p>
    <w:p w14:paraId="44E65084" w14:textId="65A5097E" w:rsidR="00902DF6" w:rsidRPr="000F4E9A" w:rsidRDefault="00902DF6" w:rsidP="00902DF6">
      <w:pPr>
        <w:pStyle w:val="Cmsor3"/>
      </w:pPr>
      <w:bookmarkStart w:id="26" w:name="_Toc88390135"/>
      <w:r>
        <w:t>ANN alapú felismerés</w:t>
      </w:r>
      <w:bookmarkEnd w:id="26"/>
    </w:p>
    <w:p w14:paraId="63C5D557" w14:textId="6802AC6C" w:rsidR="00B45E2E" w:rsidRPr="00D762AE" w:rsidRDefault="00DE51E7" w:rsidP="00DB309C">
      <w:pPr>
        <w:pStyle w:val="mynormal"/>
      </w:pPr>
      <w:r w:rsidRPr="00DE51E7">
        <w:t xml:space="preserve">Rabbani </w:t>
      </w:r>
      <w:r>
        <w:t>et.</w:t>
      </w:r>
      <w:r w:rsidR="00482800">
        <w:t xml:space="preserve"> </w:t>
      </w:r>
      <w:r>
        <w:t xml:space="preserve">al </w:t>
      </w:r>
      <w:r w:rsidR="00D93602">
        <w:fldChar w:fldCharType="begin"/>
      </w:r>
      <w:r w:rsidR="00D93602">
        <w:instrText xml:space="preserve"> REF _Ref69288999 \r \h </w:instrText>
      </w:r>
      <w:r w:rsidR="00D93602">
        <w:fldChar w:fldCharType="separate"/>
      </w:r>
      <w:r w:rsidR="001D2579">
        <w:t>[16]</w:t>
      </w:r>
      <w:r w:rsidR="00D93602">
        <w:fldChar w:fldCharType="end"/>
      </w:r>
      <w:r>
        <w:t xml:space="preserve"> által egy, az ehhez hasonló megoldás kerül bemutatásra. A felismerés kézzel rajzolt szimbólumokra koncentrál, azonban nem keletkezik sok eltérés, a digitálisan létrehozott szimbólumok felismerésétől. </w:t>
      </w:r>
      <w:r w:rsidR="00EE4E84">
        <w:t xml:space="preserve">A módszerben ANN, azaz egy mesterséges neurális </w:t>
      </w:r>
      <w:r w:rsidR="00EE4E84">
        <w:lastRenderedPageBreak/>
        <w:t>hálózatot alkalmaz, mint osztályozó rendszer</w:t>
      </w:r>
      <w:r w:rsidR="008C010B">
        <w:t xml:space="preserve">, felügyelt tanítással. </w:t>
      </w:r>
      <w:r w:rsidR="00611DC4">
        <w:t>Az osztályozás hasonló a CNN alkalmazásához, azonban ANN esetén előzetesen, a neurális hálózattól függetlenül kell a jellemző kivonást alkalmazni, azaz meg kell keresni a bemeneten azokat a pontokat, jellemzőket, amelyek alapján az osztályozás meg fog történni. CNN esetén ez a neurális hálózat konvolúciós rétegeiben történik meg</w:t>
      </w:r>
      <w:r w:rsidR="00693C2C">
        <w:t>, ezáltal nagyobb szabadságot adva a hálózat számára. Ez előnyösebb, hiszen a sok tanítási ciklus alatt a rendszer megtanulja, hogy melyek azok a jellemzők, amelyek leginkább befolyásolják az osztályozás sikerességét, míg a kézi jellemzők kivonásánál sok nem annyira fontos jellemző is figyelembe lehet véve, amely csökkentheti a felismerés sikerességét.</w:t>
      </w:r>
      <w:r w:rsidR="006F2B48">
        <w:t xml:space="preserve"> </w:t>
      </w:r>
      <w:r w:rsidR="00D93602">
        <w:fldChar w:fldCharType="begin"/>
      </w:r>
      <w:r w:rsidR="00D93602">
        <w:instrText xml:space="preserve"> REF _Ref69288999 \r \h </w:instrText>
      </w:r>
      <w:r w:rsidR="00D93602">
        <w:fldChar w:fldCharType="separate"/>
      </w:r>
      <w:r w:rsidR="001D2579">
        <w:t>[16]</w:t>
      </w:r>
      <w:r w:rsidR="00D93602">
        <w:fldChar w:fldCharType="end"/>
      </w:r>
    </w:p>
    <w:p w14:paraId="4B38F450" w14:textId="68CC7800" w:rsidR="004F2364" w:rsidRDefault="00575FC4" w:rsidP="00EE0933">
      <w:pPr>
        <w:pStyle w:val="Cmsor2"/>
      </w:pPr>
      <w:bookmarkStart w:id="27" w:name="_Toc88390136"/>
      <w:r>
        <w:t>Fejlesztői környezet, programcsomagok</w:t>
      </w:r>
      <w:bookmarkEnd w:id="27"/>
    </w:p>
    <w:p w14:paraId="06BBFE68" w14:textId="3BE171BF" w:rsidR="00575FC4" w:rsidRDefault="0043202D" w:rsidP="00DB309C">
      <w:pPr>
        <w:pStyle w:val="mynormal"/>
      </w:pPr>
      <w:r>
        <w:t xml:space="preserve">A </w:t>
      </w:r>
      <w:r w:rsidR="0010174E">
        <w:t>projekt</w:t>
      </w:r>
      <w:r>
        <w:t xml:space="preserve"> elkészítéséhez a Visual Studio Code </w:t>
      </w:r>
      <w:r w:rsidR="00D052A4">
        <w:fldChar w:fldCharType="begin"/>
      </w:r>
      <w:r w:rsidR="00D052A4">
        <w:instrText xml:space="preserve"> REF _Ref69722899 \r \h </w:instrText>
      </w:r>
      <w:r w:rsidR="00D052A4">
        <w:fldChar w:fldCharType="separate"/>
      </w:r>
      <w:r w:rsidR="001D2579">
        <w:t>[17]</w:t>
      </w:r>
      <w:r w:rsidR="00D052A4">
        <w:fldChar w:fldCharType="end"/>
      </w:r>
      <w:r>
        <w:t xml:space="preserve"> fejlesztői környezetet használtam. A környezet előnye, hogy platformfüggetlen, kevés a helyigénye, valamint könnyen, de nagy mértékben személyre szabható, valamint többféle programozási nyelvet támogat.</w:t>
      </w:r>
      <w:r w:rsidR="00C875EA">
        <w:t xml:space="preserve"> </w:t>
      </w:r>
    </w:p>
    <w:p w14:paraId="3B1E2EE9" w14:textId="63887C61" w:rsidR="001039D0" w:rsidRDefault="001039D0" w:rsidP="00DB309C">
      <w:pPr>
        <w:pStyle w:val="mynormal"/>
      </w:pPr>
      <w:r>
        <w:t>A</w:t>
      </w:r>
      <w:r w:rsidR="00884707">
        <w:t xml:space="preserve"> szoftver Python</w:t>
      </w:r>
      <w:r w:rsidR="006A4F4E">
        <w:t xml:space="preserve"> </w:t>
      </w:r>
      <w:r w:rsidR="006D41FC">
        <w:fldChar w:fldCharType="begin"/>
      </w:r>
      <w:r w:rsidR="006D41FC">
        <w:instrText xml:space="preserve"> REF _Ref69721014 \r \h </w:instrText>
      </w:r>
      <w:r w:rsidR="006D41FC">
        <w:fldChar w:fldCharType="separate"/>
      </w:r>
      <w:r w:rsidR="001D2579">
        <w:t>[18]</w:t>
      </w:r>
      <w:r w:rsidR="006D41FC">
        <w:fldChar w:fldCharType="end"/>
      </w:r>
      <w:r w:rsidR="000D79C5">
        <w:t xml:space="preserve"> </w:t>
      </w:r>
      <w:r w:rsidR="00884707">
        <w:t xml:space="preserve">programozási nyelven </w:t>
      </w:r>
      <w:r w:rsidR="0031418A">
        <w:t>készült</w:t>
      </w:r>
      <w:r w:rsidR="00884707">
        <w:t xml:space="preserve">. </w:t>
      </w:r>
      <w:r w:rsidR="000D79C5">
        <w:t>A Python egy magas szintű programozási nyelv, amelynek egyszerű szintaktikája, valamint számos letölthető szoftvercsomagja</w:t>
      </w:r>
      <w:r w:rsidR="008F1631">
        <w:t>i megkönnyítik a nagy projektek készítését.</w:t>
      </w:r>
      <w:r w:rsidR="003A5846">
        <w:t xml:space="preserve"> </w:t>
      </w:r>
    </w:p>
    <w:p w14:paraId="62705E2B" w14:textId="7BA3B4F9" w:rsidR="00F27734" w:rsidRDefault="003A1FF0" w:rsidP="00DB309C">
      <w:pPr>
        <w:pStyle w:val="mynormal"/>
      </w:pPr>
      <w:r>
        <w:t xml:space="preserve">A szoftver megvalósításához többféle szoftvercsomag kerül felhasználásra. </w:t>
      </w:r>
      <w:r w:rsidR="00C905D2">
        <w:t>Az adatok kezelését a numpy</w:t>
      </w:r>
      <w:r w:rsidR="009A631B">
        <w:t xml:space="preserve"> </w:t>
      </w:r>
      <w:r w:rsidR="006D41FC">
        <w:fldChar w:fldCharType="begin"/>
      </w:r>
      <w:r w:rsidR="006D41FC">
        <w:instrText xml:space="preserve"> REF _Ref69721021 \r \h </w:instrText>
      </w:r>
      <w:r w:rsidR="006D41FC">
        <w:fldChar w:fldCharType="separate"/>
      </w:r>
      <w:r w:rsidR="001D2579">
        <w:t>[19]</w:t>
      </w:r>
      <w:r w:rsidR="006D41FC">
        <w:fldChar w:fldCharType="end"/>
      </w:r>
      <w:r w:rsidR="00C905D2">
        <w:t xml:space="preserve"> programcsomag segítette, amely a tömbök kezelését támogatja.</w:t>
      </w:r>
      <w:r w:rsidR="009A631B">
        <w:t xml:space="preserve"> </w:t>
      </w:r>
      <w:r w:rsidR="001B543D">
        <w:t xml:space="preserve">A képek beolvasását, kezelését, valamint különféle képi transzformációk elvégzését az OpenCV </w:t>
      </w:r>
      <w:r w:rsidR="006D41FC">
        <w:fldChar w:fldCharType="begin"/>
      </w:r>
      <w:r w:rsidR="006D41FC">
        <w:instrText xml:space="preserve"> REF _Ref69721028 \r \h </w:instrText>
      </w:r>
      <w:r w:rsidR="006D41FC">
        <w:fldChar w:fldCharType="separate"/>
      </w:r>
      <w:r w:rsidR="001D2579">
        <w:t>[20]</w:t>
      </w:r>
      <w:r w:rsidR="006D41FC">
        <w:fldChar w:fldCharType="end"/>
      </w:r>
      <w:r w:rsidR="001B543D">
        <w:t xml:space="preserve"> csomag segítette. </w:t>
      </w:r>
      <w:r w:rsidR="00771C78">
        <w:t xml:space="preserve">A gépi tanulás, és neurális hálózatok használatát a tensorflow </w:t>
      </w:r>
      <w:r w:rsidR="001B31DC">
        <w:fldChar w:fldCharType="begin"/>
      </w:r>
      <w:r w:rsidR="001B31DC">
        <w:instrText xml:space="preserve"> REF _Ref88037728 \r \h </w:instrText>
      </w:r>
      <w:r w:rsidR="001B31DC">
        <w:fldChar w:fldCharType="separate"/>
      </w:r>
      <w:r w:rsidR="001D2579">
        <w:t>[21]</w:t>
      </w:r>
      <w:r w:rsidR="001B31DC">
        <w:fldChar w:fldCharType="end"/>
      </w:r>
      <w:r w:rsidR="00771C78">
        <w:t xml:space="preserve"> könyvtár, valamint a</w:t>
      </w:r>
      <w:r w:rsidR="002D231D">
        <w:t xml:space="preserve">z abban </w:t>
      </w:r>
      <w:r w:rsidR="008A0B3C">
        <w:t>lévő</w:t>
      </w:r>
      <w:r w:rsidR="00771C78">
        <w:t xml:space="preserve"> keras API tette lehetővé.</w:t>
      </w:r>
    </w:p>
    <w:p w14:paraId="121F8168" w14:textId="1A1919FC" w:rsidR="00E0031B" w:rsidRDefault="00C04D01" w:rsidP="00E0031B">
      <w:pPr>
        <w:pStyle w:val="Cmsor1"/>
      </w:pPr>
      <w:bookmarkStart w:id="28" w:name="_Toc88390137"/>
      <w:r>
        <w:lastRenderedPageBreak/>
        <w:t>Megvalósítás</w:t>
      </w:r>
      <w:bookmarkEnd w:id="28"/>
    </w:p>
    <w:p w14:paraId="6E0BCDCF" w14:textId="51903DD3" w:rsidR="00281CB0" w:rsidRDefault="0064083C" w:rsidP="00DB309C">
      <w:pPr>
        <w:pStyle w:val="mynormal"/>
      </w:pPr>
      <w:r>
        <w:t xml:space="preserve">A projekt célja egy szoftver elkészítése volt, amely egy kapcsolási rajzot tartalmazó bemeneti képre egy olyan kimenetet biztosít, amely által a bemeneti kapcsolási rajz digitálisan szerkeszthetővé válik. </w:t>
      </w:r>
      <w:r w:rsidR="00573C71">
        <w:t>Ez a gépi látás eszközeivel vált lehetségessé, amely segítségével elkészült egy program, amely egy bemeneti képet beolvas, feldolgoz, és legenerál egy kimeneti fájlt, amely tartalmazza a szoftver által felismert kapcsolási rajzot.</w:t>
      </w:r>
    </w:p>
    <w:p w14:paraId="6F76749E" w14:textId="3D408910" w:rsidR="00C76F07" w:rsidRDefault="00573C71" w:rsidP="00DB309C">
      <w:pPr>
        <w:pStyle w:val="mynormal"/>
      </w:pPr>
      <w:r>
        <w:t>A szoftver működése</w:t>
      </w:r>
      <w:r w:rsidR="00C76F07">
        <w:t>, felismerési folyamata</w:t>
      </w:r>
      <w:r>
        <w:t xml:space="preserve"> szétbontható 5 különböző részre</w:t>
      </w:r>
      <w:r w:rsidR="00C76F07">
        <w:t>:</w:t>
      </w:r>
    </w:p>
    <w:p w14:paraId="6FD6F810" w14:textId="56A13514" w:rsidR="00C76F07" w:rsidRDefault="00C76F07" w:rsidP="004F1016">
      <w:pPr>
        <w:pStyle w:val="mynormal"/>
        <w:numPr>
          <w:ilvl w:val="0"/>
          <w:numId w:val="17"/>
        </w:numPr>
        <w:spacing w:after="0"/>
        <w:ind w:left="1145" w:hanging="357"/>
      </w:pPr>
      <w:r>
        <w:t>Bemenet és előfeldolgozás</w:t>
      </w:r>
    </w:p>
    <w:p w14:paraId="5962A319" w14:textId="50DBAB58" w:rsidR="00C76F07" w:rsidRDefault="00C76F07" w:rsidP="004F1016">
      <w:pPr>
        <w:pStyle w:val="mynormal"/>
        <w:numPr>
          <w:ilvl w:val="0"/>
          <w:numId w:val="17"/>
        </w:numPr>
        <w:spacing w:after="0"/>
        <w:ind w:left="1145" w:hanging="357"/>
      </w:pPr>
      <w:r>
        <w:t>Komponensek és összeköttetések helyének beazonosítása</w:t>
      </w:r>
    </w:p>
    <w:p w14:paraId="6A1C8011" w14:textId="66316A28" w:rsidR="00C76F07" w:rsidRDefault="00C76F07" w:rsidP="004F1016">
      <w:pPr>
        <w:pStyle w:val="mynormal"/>
        <w:numPr>
          <w:ilvl w:val="0"/>
          <w:numId w:val="17"/>
        </w:numPr>
        <w:spacing w:after="0"/>
        <w:ind w:left="1145" w:hanging="357"/>
      </w:pPr>
      <w:r>
        <w:t>Komponensek felismerése</w:t>
      </w:r>
      <w:r w:rsidR="004966FB">
        <w:t>, CNN</w:t>
      </w:r>
    </w:p>
    <w:p w14:paraId="109DF424" w14:textId="7344F2EC" w:rsidR="00C76F07" w:rsidRDefault="00C76F07" w:rsidP="004F1016">
      <w:pPr>
        <w:pStyle w:val="mynormal"/>
        <w:numPr>
          <w:ilvl w:val="0"/>
          <w:numId w:val="17"/>
        </w:numPr>
        <w:spacing w:after="0"/>
        <w:ind w:left="1145" w:hanging="357"/>
      </w:pPr>
      <w:r>
        <w:t>Összeköttetések azonosítása</w:t>
      </w:r>
    </w:p>
    <w:p w14:paraId="3B6573FA" w14:textId="353815E0" w:rsidR="00C76F07" w:rsidRDefault="00C76F07" w:rsidP="00DB309C">
      <w:pPr>
        <w:pStyle w:val="mynormal"/>
        <w:numPr>
          <w:ilvl w:val="0"/>
          <w:numId w:val="17"/>
        </w:numPr>
      </w:pPr>
      <w:r>
        <w:t>Kimenet generálása</w:t>
      </w:r>
    </w:p>
    <w:p w14:paraId="43AC0FF6" w14:textId="512CC391" w:rsidR="00A260F2" w:rsidRPr="00A260F2" w:rsidRDefault="00A260F2" w:rsidP="00A260F2">
      <w:pPr>
        <w:pStyle w:val="mynormal"/>
      </w:pPr>
      <w:r>
        <w:t>Ezen folyamatok főként egy programfájlban történnek meg (circuit.py), valamint ezt segíti néhány másik segédprogram, amelyek egy specifikus funkciót látnak el, például a konvolúciós neurális hálózat betanítását, saját képek alapján (keras_train.py).</w:t>
      </w:r>
    </w:p>
    <w:p w14:paraId="060AC3D9" w14:textId="75F07A26" w:rsidR="000C2E98" w:rsidRDefault="00A260F2" w:rsidP="000C2E98">
      <w:pPr>
        <w:pStyle w:val="Cmsor2"/>
      </w:pPr>
      <w:bookmarkStart w:id="29" w:name="_Toc88390138"/>
      <w:r>
        <w:t>Program használatának előfeltételei</w:t>
      </w:r>
      <w:bookmarkEnd w:id="29"/>
    </w:p>
    <w:p w14:paraId="1180F647" w14:textId="48889861" w:rsidR="00E32B11" w:rsidRDefault="00E32B11" w:rsidP="00DB309C">
      <w:pPr>
        <w:pStyle w:val="mynormal"/>
      </w:pPr>
      <w:r>
        <w:t>Az elkészült szoftver megfelelő működésének érdekében van néhány előfeltétel, aminek a felismerendő képnek meg kell felelnie.</w:t>
      </w:r>
    </w:p>
    <w:p w14:paraId="18B14B46" w14:textId="61839F3E" w:rsidR="000C2E98" w:rsidRDefault="00D67AF6" w:rsidP="00DB309C">
      <w:pPr>
        <w:pStyle w:val="mynormal"/>
      </w:pPr>
      <w:r>
        <w:t>A program olyan képekről ismer fel kapcsolási rajzokat, amelyen a kapcsolási rajz sötét színnel, a háttere pedig világos színnel van. Általános esetben, és ahogy a tesztek is készültek, ez fehér hátterű lapon, fekete színű kapcsolási rajzot jelent.</w:t>
      </w:r>
      <w:r w:rsidR="00C752BF">
        <w:t xml:space="preserve"> A képen csak a kapcsolási rajz lehet, valamint a lap háttere. A program működőképes, ha a lap mögötti háttér világos</w:t>
      </w:r>
      <w:r w:rsidR="00953FE8">
        <w:t>,</w:t>
      </w:r>
      <w:r w:rsidR="006D4EA7">
        <w:t xml:space="preserve"> amennyiben </w:t>
      </w:r>
      <w:r w:rsidR="00953FE8">
        <w:t>nincs</w:t>
      </w:r>
      <w:r w:rsidR="00C752BF">
        <w:t xml:space="preserve"> valami sötétebb árnyalat (más objektum, árnyék)</w:t>
      </w:r>
      <w:r w:rsidR="00953FE8">
        <w:t xml:space="preserve"> a képen</w:t>
      </w:r>
      <w:r w:rsidR="00C752BF">
        <w:t xml:space="preserve">, </w:t>
      </w:r>
      <w:r w:rsidR="00953FE8">
        <w:t>ami</w:t>
      </w:r>
      <w:r w:rsidR="00C752BF">
        <w:t xml:space="preserve"> bezavarhat a binarizálás során, és elronthatja a transzformációt, a felismerést.</w:t>
      </w:r>
    </w:p>
    <w:p w14:paraId="7E403E9A" w14:textId="265CEB18" w:rsidR="00C752BF" w:rsidRDefault="00D125C2" w:rsidP="00DB309C">
      <w:pPr>
        <w:pStyle w:val="mynormal"/>
      </w:pPr>
      <w:r>
        <w:t xml:space="preserve">A program jelenleg jobban működik nagyobb, a teszteknél is kifejtett felbontású képek esetében, amely több információt hordoz a kapcsolási rajzról. </w:t>
      </w:r>
      <w:r w:rsidR="0036061F">
        <w:t>Kisebb felbontású képek esetén ajánlott a program eleji paraméterek változtatása.</w:t>
      </w:r>
    </w:p>
    <w:p w14:paraId="190C7AE6" w14:textId="2D5688E1" w:rsidR="004F1016" w:rsidRDefault="009C6DC4" w:rsidP="00DB309C">
      <w:pPr>
        <w:pStyle w:val="mynormal"/>
      </w:pPr>
      <w:r>
        <w:t>Jelenleg 8 komponens</w:t>
      </w:r>
      <w:r w:rsidR="004F1016">
        <w:t xml:space="preserve"> (</w:t>
      </w:r>
      <w:r w:rsidR="004F1016">
        <w:fldChar w:fldCharType="begin"/>
      </w:r>
      <w:r w:rsidR="004F1016">
        <w:instrText xml:space="preserve"> REF _Ref87951712 \h </w:instrText>
      </w:r>
      <w:r w:rsidR="004F1016">
        <w:fldChar w:fldCharType="separate"/>
      </w:r>
      <w:r w:rsidR="001D2579">
        <w:rPr>
          <w:rFonts w:cs="Times New Roman"/>
          <w:i/>
          <w:iCs/>
          <w:noProof/>
        </w:rPr>
        <w:t>11</w:t>
      </w:r>
      <w:r w:rsidR="001D2579" w:rsidRPr="004F1016">
        <w:rPr>
          <w:rFonts w:cs="Times New Roman"/>
        </w:rPr>
        <w:t>. ábra</w:t>
      </w:r>
      <w:r w:rsidR="004F1016">
        <w:fldChar w:fldCharType="end"/>
      </w:r>
      <w:r w:rsidR="004F1016">
        <w:t>)</w:t>
      </w:r>
      <w:r>
        <w:t xml:space="preserve"> felismerésére van lehetőség, ez azonban bővíthető a konvolúciós neurális hálózat további tanításával.</w:t>
      </w:r>
    </w:p>
    <w:p w14:paraId="55B3CCC3" w14:textId="251B07F1" w:rsidR="009C6DC4" w:rsidRDefault="004F1016" w:rsidP="00DB309C">
      <w:pPr>
        <w:pStyle w:val="mynormal"/>
      </w:pPr>
      <w:r>
        <w:lastRenderedPageBreak/>
        <w:t>A felismerhető komponensek a következők:</w:t>
      </w:r>
    </w:p>
    <w:p w14:paraId="36B279C6" w14:textId="62A3B1E3" w:rsidR="004F1016" w:rsidRDefault="004F1016" w:rsidP="004F1016">
      <w:pPr>
        <w:pStyle w:val="mynormal"/>
        <w:numPr>
          <w:ilvl w:val="0"/>
          <w:numId w:val="24"/>
        </w:numPr>
        <w:spacing w:after="0"/>
        <w:ind w:left="1139" w:hanging="357"/>
      </w:pPr>
      <w:r>
        <w:t>ellenállás (resistor)</w:t>
      </w:r>
    </w:p>
    <w:p w14:paraId="3CEC3AF7" w14:textId="294622C5" w:rsidR="004F1016" w:rsidRDefault="004F1016" w:rsidP="004F1016">
      <w:pPr>
        <w:pStyle w:val="mynormal"/>
        <w:numPr>
          <w:ilvl w:val="0"/>
          <w:numId w:val="24"/>
        </w:numPr>
        <w:spacing w:after="0"/>
        <w:ind w:left="1139" w:hanging="357"/>
      </w:pPr>
      <w:r>
        <w:t>kondenzátor (capacitor)</w:t>
      </w:r>
    </w:p>
    <w:p w14:paraId="05E0978D" w14:textId="662EC5A1" w:rsidR="004F1016" w:rsidRDefault="004F1016" w:rsidP="004F1016">
      <w:pPr>
        <w:pStyle w:val="mynormal"/>
        <w:numPr>
          <w:ilvl w:val="0"/>
          <w:numId w:val="24"/>
        </w:numPr>
        <w:spacing w:after="0"/>
        <w:ind w:left="1139" w:hanging="357"/>
      </w:pPr>
      <w:r>
        <w:t>kapcsoló (switch)</w:t>
      </w:r>
    </w:p>
    <w:p w14:paraId="2B60A6C1" w14:textId="20915B01" w:rsidR="004F1016" w:rsidRDefault="004F1016" w:rsidP="004F1016">
      <w:pPr>
        <w:pStyle w:val="mynormal"/>
        <w:numPr>
          <w:ilvl w:val="0"/>
          <w:numId w:val="24"/>
        </w:numPr>
        <w:spacing w:after="0"/>
        <w:ind w:left="1139" w:hanging="357"/>
      </w:pPr>
      <w:r>
        <w:t>elem (battery)</w:t>
      </w:r>
    </w:p>
    <w:p w14:paraId="035D0970" w14:textId="2B34CCD3" w:rsidR="004F1016" w:rsidRDefault="004F1016" w:rsidP="004F1016">
      <w:pPr>
        <w:pStyle w:val="mynormal"/>
        <w:numPr>
          <w:ilvl w:val="0"/>
          <w:numId w:val="24"/>
        </w:numPr>
        <w:spacing w:after="0"/>
        <w:ind w:left="1139" w:hanging="357"/>
      </w:pPr>
      <w:r>
        <w:t>egyenáramú áramforrás (DC source)</w:t>
      </w:r>
    </w:p>
    <w:p w14:paraId="5203B30D" w14:textId="65584544" w:rsidR="004F1016" w:rsidRDefault="004F1016" w:rsidP="004F1016">
      <w:pPr>
        <w:pStyle w:val="mynormal"/>
        <w:numPr>
          <w:ilvl w:val="0"/>
          <w:numId w:val="24"/>
        </w:numPr>
        <w:spacing w:after="0"/>
        <w:ind w:left="1139" w:hanging="357"/>
      </w:pPr>
      <w:r>
        <w:t>tekercs (inductor)</w:t>
      </w:r>
    </w:p>
    <w:p w14:paraId="06662390" w14:textId="23A279BE" w:rsidR="004F1016" w:rsidRDefault="004F1016" w:rsidP="004F1016">
      <w:pPr>
        <w:pStyle w:val="mynormal"/>
        <w:numPr>
          <w:ilvl w:val="0"/>
          <w:numId w:val="24"/>
        </w:numPr>
        <w:spacing w:after="0"/>
        <w:ind w:left="1139" w:hanging="357"/>
      </w:pPr>
      <w:r>
        <w:t>váltakozó áramú áramforrás (AC source)</w:t>
      </w:r>
    </w:p>
    <w:p w14:paraId="2B25459E" w14:textId="1B5A8C1C" w:rsidR="004F1016" w:rsidRDefault="004F1016" w:rsidP="004F1016">
      <w:pPr>
        <w:pStyle w:val="mynormal"/>
        <w:numPr>
          <w:ilvl w:val="0"/>
          <w:numId w:val="24"/>
        </w:numPr>
      </w:pPr>
      <w:r>
        <w:t>lámpa (lamp)</w:t>
      </w:r>
    </w:p>
    <w:p w14:paraId="1A0E5210" w14:textId="77777777" w:rsidR="009C6DC4" w:rsidRDefault="009C6DC4" w:rsidP="009C6DC4">
      <w:pPr>
        <w:pStyle w:val="mynormal"/>
        <w:keepNext/>
        <w:ind w:firstLine="0"/>
        <w:jc w:val="center"/>
      </w:pPr>
      <w:r>
        <w:rPr>
          <w:noProof/>
        </w:rPr>
        <w:drawing>
          <wp:inline distT="0" distB="0" distL="0" distR="0" wp14:anchorId="7C88CAE8" wp14:editId="485D0954">
            <wp:extent cx="3619500" cy="1714500"/>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pic:cNvPicPr/>
                  </pic:nvPicPr>
                  <pic:blipFill>
                    <a:blip r:embed="rId25">
                      <a:extLst>
                        <a:ext uri="{28A0092B-C50C-407E-A947-70E740481C1C}">
                          <a14:useLocalDpi xmlns:a14="http://schemas.microsoft.com/office/drawing/2010/main" val="0"/>
                        </a:ext>
                      </a:extLst>
                    </a:blip>
                    <a:stretch>
                      <a:fillRect/>
                    </a:stretch>
                  </pic:blipFill>
                  <pic:spPr>
                    <a:xfrm>
                      <a:off x="0" y="0"/>
                      <a:ext cx="3619500" cy="1714500"/>
                    </a:xfrm>
                    <a:prstGeom prst="rect">
                      <a:avLst/>
                    </a:prstGeom>
                  </pic:spPr>
                </pic:pic>
              </a:graphicData>
            </a:graphic>
          </wp:inline>
        </w:drawing>
      </w:r>
    </w:p>
    <w:bookmarkStart w:id="30" w:name="_Ref87951712"/>
    <w:p w14:paraId="4365E4C5" w14:textId="30004B6E" w:rsidR="009C6DC4" w:rsidRPr="004F1016" w:rsidRDefault="009C6DC4" w:rsidP="00CE4A24">
      <w:pPr>
        <w:pStyle w:val="Kpalrs"/>
        <w:spacing w:after="240"/>
        <w:jc w:val="center"/>
        <w:rPr>
          <w:rFonts w:ascii="Times New Roman" w:hAnsi="Times New Roman" w:cs="Times New Roman"/>
        </w:rPr>
      </w:pPr>
      <w:r w:rsidRPr="004F1016">
        <w:rPr>
          <w:rFonts w:ascii="Times New Roman" w:hAnsi="Times New Roman" w:cs="Times New Roman"/>
          <w:i w:val="0"/>
          <w:iCs w:val="0"/>
        </w:rPr>
        <w:fldChar w:fldCharType="begin"/>
      </w:r>
      <w:r w:rsidRPr="004F1016">
        <w:rPr>
          <w:rFonts w:ascii="Times New Roman" w:hAnsi="Times New Roman" w:cs="Times New Roman"/>
          <w:i w:val="0"/>
          <w:iCs w:val="0"/>
        </w:rPr>
        <w:instrText xml:space="preserve"> SEQ ábra \* ARABIC </w:instrText>
      </w:r>
      <w:r w:rsidRPr="004F1016">
        <w:rPr>
          <w:rFonts w:ascii="Times New Roman" w:hAnsi="Times New Roman" w:cs="Times New Roman"/>
          <w:i w:val="0"/>
          <w:iCs w:val="0"/>
        </w:rPr>
        <w:fldChar w:fldCharType="separate"/>
      </w:r>
      <w:r w:rsidR="001D2579">
        <w:rPr>
          <w:rFonts w:ascii="Times New Roman" w:hAnsi="Times New Roman" w:cs="Times New Roman"/>
          <w:i w:val="0"/>
          <w:iCs w:val="0"/>
          <w:noProof/>
        </w:rPr>
        <w:t>11</w:t>
      </w:r>
      <w:r w:rsidRPr="004F1016">
        <w:rPr>
          <w:rFonts w:ascii="Times New Roman" w:hAnsi="Times New Roman" w:cs="Times New Roman"/>
          <w:i w:val="0"/>
          <w:iCs w:val="0"/>
        </w:rPr>
        <w:fldChar w:fldCharType="end"/>
      </w:r>
      <w:r w:rsidRPr="004F1016">
        <w:rPr>
          <w:rFonts w:ascii="Times New Roman" w:hAnsi="Times New Roman" w:cs="Times New Roman"/>
          <w:i w:val="0"/>
          <w:iCs w:val="0"/>
        </w:rPr>
        <w:t>. ábra</w:t>
      </w:r>
      <w:bookmarkEnd w:id="30"/>
      <w:r w:rsidRPr="004F1016">
        <w:rPr>
          <w:rFonts w:ascii="Times New Roman" w:hAnsi="Times New Roman" w:cs="Times New Roman"/>
          <w:i w:val="0"/>
          <w:iCs w:val="0"/>
        </w:rPr>
        <w:t>: Felismerhető komponensek</w:t>
      </w:r>
    </w:p>
    <w:p w14:paraId="16EFF108" w14:textId="451AC32B" w:rsidR="00955B2D" w:rsidRDefault="00955B2D" w:rsidP="00955B2D">
      <w:pPr>
        <w:pStyle w:val="Cmsor2"/>
      </w:pPr>
      <w:bookmarkStart w:id="31" w:name="_Toc88390139"/>
      <w:r>
        <w:t>Segédosztályok, konstansok</w:t>
      </w:r>
      <w:bookmarkEnd w:id="31"/>
    </w:p>
    <w:p w14:paraId="77F377CE" w14:textId="20BD9CE0" w:rsidR="00955B2D" w:rsidRDefault="00955B2D" w:rsidP="00DB309C">
      <w:pPr>
        <w:pStyle w:val="mynormal"/>
      </w:pPr>
      <w:r>
        <w:t>A program elején létre vannak hozva különböző egyszerű segédosztályok</w:t>
      </w:r>
      <w:r w:rsidR="00894AC9">
        <w:t xml:space="preserve"> (</w:t>
      </w:r>
      <w:r w:rsidR="00894AC9">
        <w:fldChar w:fldCharType="begin"/>
      </w:r>
      <w:r w:rsidR="00894AC9">
        <w:instrText xml:space="preserve"> REF _Ref86829420 \h </w:instrText>
      </w:r>
      <w:r w:rsidR="00894AC9">
        <w:fldChar w:fldCharType="separate"/>
      </w:r>
      <w:r w:rsidR="001D2579">
        <w:rPr>
          <w:rFonts w:cs="Times New Roman"/>
          <w:i/>
          <w:iCs/>
          <w:noProof/>
        </w:rPr>
        <w:t>1</w:t>
      </w:r>
      <w:r w:rsidR="001D2579" w:rsidRPr="00AD76F3">
        <w:rPr>
          <w:rFonts w:cs="Times New Roman"/>
        </w:rPr>
        <w:t>. kódrészlet</w:t>
      </w:r>
      <w:r w:rsidR="00894AC9">
        <w:fldChar w:fldCharType="end"/>
      </w:r>
      <w:r w:rsidR="00894AC9">
        <w:t>)</w:t>
      </w:r>
      <w:r>
        <w:t xml:space="preserve">, amelyek az adatok feldolgozásában segítenek, valamint a kód olvashatóságát javítják, a hibakeresést könnyítik. Az osztályok </w:t>
      </w:r>
      <w:r w:rsidR="002D6D73">
        <w:t xml:space="preserve">nem a hagyományos értelemben vett osztályok, inkább címkézett listák. Céljuk, hogy egy ilyen létrehozott elem adatait lehessen név alapján címezni, ne csak index alapján. </w:t>
      </w:r>
      <w:r w:rsidR="00894AC9">
        <w:t xml:space="preserve">Segítségükkel egy </w:t>
      </w:r>
      <m:oMath>
        <m:r>
          <w:rPr>
            <w:rFonts w:ascii="Cambria Math" w:hAnsi="Cambria Math"/>
          </w:rPr>
          <m:t>(x;y)</m:t>
        </m:r>
      </m:oMath>
      <w:r w:rsidR="00894AC9">
        <w:t xml:space="preserve"> koordinátával rendelkező pontot le lehet menteni úgy, hogy egy listában az első elem az x, a második az y, azonban hivatkozni rá lehet x vagy y változóként, nem csak a lista 0. vagy 1. elemeként.</w:t>
      </w:r>
    </w:p>
    <w:p w14:paraId="0DB673F7" w14:textId="4FD22789" w:rsidR="00BB7B1D" w:rsidRDefault="00894AC9" w:rsidP="00DB309C">
      <w:pPr>
        <w:pStyle w:val="mynormal"/>
      </w:pPr>
      <w:r>
        <w:t>Ezen kívül van egy enum is, amely célja a különböző orientációk nyilvántartása</w:t>
      </w:r>
      <w:r w:rsidR="006C4E7C">
        <w:t>. Általa könnyen letárolható, hogy egy komponens/vonal vízszintes vagy függőleges, valamint a kód olvashatóságán is javít.</w:t>
      </w:r>
    </w:p>
    <w:bookmarkStart w:id="32" w:name="_Ref86829420"/>
    <w:p w14:paraId="407C1DDF" w14:textId="2E163D54" w:rsidR="00BB7B1D" w:rsidRPr="00AD76F3" w:rsidRDefault="00BB7B1D" w:rsidP="00BB7B1D">
      <w:pPr>
        <w:pStyle w:val="Kpalrs"/>
        <w:keepNext/>
        <w:jc w:val="center"/>
        <w:rPr>
          <w:rFonts w:ascii="Times New Roman" w:hAnsi="Times New Roman" w:cs="Times New Roman"/>
          <w:i w:val="0"/>
          <w:iCs w:val="0"/>
        </w:rPr>
      </w:pPr>
      <w:r w:rsidRPr="00AD76F3">
        <w:rPr>
          <w:rFonts w:ascii="Times New Roman" w:hAnsi="Times New Roman" w:cs="Times New Roman"/>
          <w:i w:val="0"/>
          <w:iCs w:val="0"/>
        </w:rPr>
        <w:lastRenderedPageBreak/>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1D2579">
        <w:rPr>
          <w:rFonts w:ascii="Times New Roman" w:hAnsi="Times New Roman" w:cs="Times New Roman"/>
          <w:i w:val="0"/>
          <w:iCs w:val="0"/>
          <w:noProof/>
        </w:rPr>
        <w:t>1</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32"/>
      <w:r w:rsidRPr="00AD76F3">
        <w:rPr>
          <w:rFonts w:ascii="Times New Roman" w:hAnsi="Times New Roman" w:cs="Times New Roman"/>
          <w:i w:val="0"/>
          <w:iCs w:val="0"/>
        </w:rPr>
        <w:t>: Segédosztályok</w:t>
      </w:r>
    </w:p>
    <w:p w14:paraId="0ED31200" w14:textId="019AAF50" w:rsidR="00BB7B1D" w:rsidRDefault="00BB7B1D" w:rsidP="00983390">
      <w:pPr>
        <w:pStyle w:val="mynormal"/>
        <w:ind w:firstLine="0"/>
      </w:pPr>
      <w:r>
        <w:rPr>
          <w:noProof/>
        </w:rPr>
        <mc:AlternateContent>
          <mc:Choice Requires="wps">
            <w:drawing>
              <wp:inline distT="0" distB="0" distL="0" distR="0" wp14:anchorId="0761DE14" wp14:editId="343BAE8A">
                <wp:extent cx="5579745" cy="2628265"/>
                <wp:effectExtent l="0" t="0" r="20955" b="19685"/>
                <wp:docPr id="1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2628265"/>
                        </a:xfrm>
                        <a:prstGeom prst="rect">
                          <a:avLst/>
                        </a:prstGeom>
                        <a:solidFill>
                          <a:srgbClr val="FFFFFF"/>
                        </a:solidFill>
                        <a:ln w="9525">
                          <a:solidFill>
                            <a:srgbClr val="000000"/>
                          </a:solidFill>
                          <a:miter lim="800000"/>
                          <a:headEnd/>
                          <a:tailEnd/>
                        </a:ln>
                      </wps:spPr>
                      <wps:txbx>
                        <w:txbxContent>
                          <w:p w14:paraId="4EB686AA" w14:textId="77777777" w:rsidR="00BB7B1D" w:rsidRPr="00BB7B1D" w:rsidRDefault="00BB7B1D" w:rsidP="00BB7B1D">
                            <w:pPr>
                              <w:rPr>
                                <w:rFonts w:ascii="Consolas" w:hAnsi="Consolas"/>
                                <w:sz w:val="20"/>
                                <w:szCs w:val="20"/>
                              </w:rPr>
                            </w:pPr>
                            <w:r w:rsidRPr="00BB7B1D">
                              <w:rPr>
                                <w:rFonts w:ascii="Consolas" w:hAnsi="Consolas"/>
                                <w:sz w:val="20"/>
                                <w:szCs w:val="20"/>
                              </w:rPr>
                              <w:t>class Orientation(Enum):</w:t>
                            </w:r>
                          </w:p>
                          <w:p w14:paraId="2E2C47C1" w14:textId="77777777" w:rsidR="00894AC9" w:rsidRPr="00894AC9" w:rsidRDefault="00BB7B1D" w:rsidP="00894AC9">
                            <w:pPr>
                              <w:rPr>
                                <w:rFonts w:ascii="Consolas" w:hAnsi="Consolas"/>
                                <w:sz w:val="20"/>
                                <w:szCs w:val="20"/>
                              </w:rPr>
                            </w:pPr>
                            <w:r>
                              <w:rPr>
                                <w:rFonts w:ascii="Consolas" w:hAnsi="Consolas"/>
                                <w:sz w:val="20"/>
                                <w:szCs w:val="20"/>
                              </w:rPr>
                              <w:tab/>
                            </w:r>
                            <w:r w:rsidR="00894AC9" w:rsidRPr="00894AC9">
                              <w:rPr>
                                <w:rFonts w:ascii="Consolas" w:hAnsi="Consolas"/>
                                <w:sz w:val="20"/>
                                <w:szCs w:val="20"/>
                              </w:rPr>
                              <w:t>HORIZONTAL = 0</w:t>
                            </w:r>
                          </w:p>
                          <w:p w14:paraId="084B9FAE" w14:textId="02DEA138" w:rsidR="00BB7B1D" w:rsidRDefault="00894AC9" w:rsidP="00894AC9">
                            <w:pPr>
                              <w:rPr>
                                <w:rFonts w:ascii="Consolas" w:hAnsi="Consolas"/>
                                <w:sz w:val="20"/>
                                <w:szCs w:val="20"/>
                              </w:rPr>
                            </w:pPr>
                            <w:r>
                              <w:rPr>
                                <w:rFonts w:ascii="Consolas" w:hAnsi="Consolas"/>
                                <w:sz w:val="20"/>
                                <w:szCs w:val="20"/>
                              </w:rPr>
                              <w:tab/>
                            </w:r>
                            <w:r w:rsidRPr="00894AC9">
                              <w:rPr>
                                <w:rFonts w:ascii="Consolas" w:hAnsi="Consolas"/>
                                <w:sz w:val="20"/>
                                <w:szCs w:val="20"/>
                              </w:rPr>
                              <w:t>VERTICAL = 1</w:t>
                            </w:r>
                          </w:p>
                          <w:p w14:paraId="31DB8456" w14:textId="77777777" w:rsidR="00894AC9" w:rsidRDefault="00894AC9" w:rsidP="00894AC9">
                            <w:pPr>
                              <w:rPr>
                                <w:rFonts w:ascii="Consolas" w:hAnsi="Consolas"/>
                                <w:sz w:val="20"/>
                                <w:szCs w:val="20"/>
                              </w:rPr>
                            </w:pPr>
                          </w:p>
                          <w:p w14:paraId="6B1114B1" w14:textId="7C84A8C6" w:rsidR="00BB7B1D" w:rsidRPr="00BB7B1D" w:rsidRDefault="00BB7B1D" w:rsidP="00BB7B1D">
                            <w:pPr>
                              <w:rPr>
                                <w:rFonts w:ascii="Consolas" w:hAnsi="Consolas"/>
                                <w:sz w:val="20"/>
                                <w:szCs w:val="20"/>
                              </w:rPr>
                            </w:pPr>
                            <w:r w:rsidRPr="00BB7B1D">
                              <w:rPr>
                                <w:rFonts w:ascii="Consolas" w:hAnsi="Consolas"/>
                                <w:sz w:val="20"/>
                                <w:szCs w:val="20"/>
                              </w:rPr>
                              <w:t>class Point(NamedTuple):</w:t>
                            </w:r>
                          </w:p>
                          <w:p w14:paraId="0953BFCB" w14:textId="287D918C"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x: int</w:t>
                            </w:r>
                          </w:p>
                          <w:p w14:paraId="6CF17B07" w14:textId="632E9FD1"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y: int</w:t>
                            </w:r>
                          </w:p>
                          <w:p w14:paraId="0709A2CC" w14:textId="77777777" w:rsidR="00BB7B1D" w:rsidRPr="00BB7B1D" w:rsidRDefault="00BB7B1D" w:rsidP="00BB7B1D">
                            <w:pPr>
                              <w:rPr>
                                <w:rFonts w:ascii="Consolas" w:hAnsi="Consolas"/>
                                <w:sz w:val="20"/>
                                <w:szCs w:val="20"/>
                              </w:rPr>
                            </w:pPr>
                          </w:p>
                          <w:p w14:paraId="17B72B47" w14:textId="77777777" w:rsidR="00BB7B1D" w:rsidRPr="00BB7B1D" w:rsidRDefault="00BB7B1D" w:rsidP="00BB7B1D">
                            <w:pPr>
                              <w:rPr>
                                <w:rFonts w:ascii="Consolas" w:hAnsi="Consolas"/>
                                <w:sz w:val="20"/>
                                <w:szCs w:val="20"/>
                              </w:rPr>
                            </w:pPr>
                            <w:r w:rsidRPr="00BB7B1D">
                              <w:rPr>
                                <w:rFonts w:ascii="Consolas" w:hAnsi="Consolas"/>
                                <w:sz w:val="20"/>
                                <w:szCs w:val="20"/>
                              </w:rPr>
                              <w:t>class Line(NamedTuple):</w:t>
                            </w:r>
                          </w:p>
                          <w:p w14:paraId="6903FAFD" w14:textId="21D6A2BE"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p1: Point</w:t>
                            </w:r>
                          </w:p>
                          <w:p w14:paraId="58C09E97" w14:textId="0CAA15A2"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p2: Point</w:t>
                            </w:r>
                          </w:p>
                          <w:p w14:paraId="7090E929" w14:textId="77777777" w:rsidR="00BB7B1D" w:rsidRPr="00BB7B1D" w:rsidRDefault="00BB7B1D" w:rsidP="00BB7B1D">
                            <w:pPr>
                              <w:rPr>
                                <w:rFonts w:ascii="Consolas" w:hAnsi="Consolas"/>
                                <w:sz w:val="20"/>
                                <w:szCs w:val="20"/>
                              </w:rPr>
                            </w:pPr>
                          </w:p>
                          <w:p w14:paraId="024DAFBA" w14:textId="77777777" w:rsidR="00BB7B1D" w:rsidRPr="00BB7B1D" w:rsidRDefault="00BB7B1D" w:rsidP="00BB7B1D">
                            <w:pPr>
                              <w:rPr>
                                <w:rFonts w:ascii="Consolas" w:hAnsi="Consolas"/>
                                <w:sz w:val="20"/>
                                <w:szCs w:val="20"/>
                              </w:rPr>
                            </w:pPr>
                            <w:r w:rsidRPr="00BB7B1D">
                              <w:rPr>
                                <w:rFonts w:ascii="Consolas" w:hAnsi="Consolas"/>
                                <w:sz w:val="20"/>
                                <w:szCs w:val="20"/>
                              </w:rPr>
                              <w:t>class Endpoint(NamedTuple):</w:t>
                            </w:r>
                          </w:p>
                          <w:p w14:paraId="795B2059" w14:textId="039BD52B"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point: Point</w:t>
                            </w:r>
                          </w:p>
                          <w:p w14:paraId="345720A5" w14:textId="0C9D7A43" w:rsidR="00BB7B1D" w:rsidRPr="000537A3"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orientation: Orientation</w:t>
                            </w:r>
                          </w:p>
                        </w:txbxContent>
                      </wps:txbx>
                      <wps:bodyPr rot="0" vert="horz" wrap="square" lIns="91440" tIns="45720" rIns="91440" bIns="45720" anchor="t" anchorCtr="0">
                        <a:spAutoFit/>
                      </wps:bodyPr>
                    </wps:wsp>
                  </a:graphicData>
                </a:graphic>
              </wp:inline>
            </w:drawing>
          </mc:Choice>
          <mc:Fallback>
            <w:pict>
              <v:shape w14:anchorId="0761DE14" id="Szövegdoboz 2" o:spid="_x0000_s1029" type="#_x0000_t202" style="width:439.35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">
                <v:textbox style="mso-fit-shape-to-text:t">
                  <w:txbxContent>
                    <w:p w14:paraId="4EB686AA" w14:textId="77777777" w:rsidR="00BB7B1D" w:rsidRPr="00BB7B1D" w:rsidRDefault="00BB7B1D" w:rsidP="00BB7B1D">
                      <w:pPr>
                        <w:rPr>
                          <w:rFonts w:ascii="Consolas" w:hAnsi="Consolas"/>
                          <w:sz w:val="20"/>
                          <w:szCs w:val="20"/>
                        </w:rPr>
                      </w:pPr>
                      <w:proofErr w:type="spellStart"/>
                      <w:r w:rsidRPr="00BB7B1D">
                        <w:rPr>
                          <w:rFonts w:ascii="Consolas" w:hAnsi="Consolas"/>
                          <w:sz w:val="20"/>
                          <w:szCs w:val="20"/>
                        </w:rPr>
                        <w:t>class</w:t>
                      </w:r>
                      <w:proofErr w:type="spellEnd"/>
                      <w:r w:rsidRPr="00BB7B1D">
                        <w:rPr>
                          <w:rFonts w:ascii="Consolas" w:hAnsi="Consolas"/>
                          <w:sz w:val="20"/>
                          <w:szCs w:val="20"/>
                        </w:rPr>
                        <w:t xml:space="preserve"> </w:t>
                      </w:r>
                      <w:proofErr w:type="spellStart"/>
                      <w:proofErr w:type="gramStart"/>
                      <w:r w:rsidRPr="00BB7B1D">
                        <w:rPr>
                          <w:rFonts w:ascii="Consolas" w:hAnsi="Consolas"/>
                          <w:sz w:val="20"/>
                          <w:szCs w:val="20"/>
                        </w:rPr>
                        <w:t>Orientation</w:t>
                      </w:r>
                      <w:proofErr w:type="spellEnd"/>
                      <w:r w:rsidRPr="00BB7B1D">
                        <w:rPr>
                          <w:rFonts w:ascii="Consolas" w:hAnsi="Consolas"/>
                          <w:sz w:val="20"/>
                          <w:szCs w:val="20"/>
                        </w:rPr>
                        <w:t>(</w:t>
                      </w:r>
                      <w:proofErr w:type="spellStart"/>
                      <w:proofErr w:type="gramEnd"/>
                      <w:r w:rsidRPr="00BB7B1D">
                        <w:rPr>
                          <w:rFonts w:ascii="Consolas" w:hAnsi="Consolas"/>
                          <w:sz w:val="20"/>
                          <w:szCs w:val="20"/>
                        </w:rPr>
                        <w:t>Enum</w:t>
                      </w:r>
                      <w:proofErr w:type="spellEnd"/>
                      <w:r w:rsidRPr="00BB7B1D">
                        <w:rPr>
                          <w:rFonts w:ascii="Consolas" w:hAnsi="Consolas"/>
                          <w:sz w:val="20"/>
                          <w:szCs w:val="20"/>
                        </w:rPr>
                        <w:t>):</w:t>
                      </w:r>
                    </w:p>
                    <w:p w14:paraId="2E2C47C1" w14:textId="77777777" w:rsidR="00894AC9" w:rsidRPr="00894AC9" w:rsidRDefault="00BB7B1D" w:rsidP="00894AC9">
                      <w:pPr>
                        <w:rPr>
                          <w:rFonts w:ascii="Consolas" w:hAnsi="Consolas"/>
                          <w:sz w:val="20"/>
                          <w:szCs w:val="20"/>
                        </w:rPr>
                      </w:pPr>
                      <w:r>
                        <w:rPr>
                          <w:rFonts w:ascii="Consolas" w:hAnsi="Consolas"/>
                          <w:sz w:val="20"/>
                          <w:szCs w:val="20"/>
                        </w:rPr>
                        <w:tab/>
                      </w:r>
                      <w:r w:rsidR="00894AC9" w:rsidRPr="00894AC9">
                        <w:rPr>
                          <w:rFonts w:ascii="Consolas" w:hAnsi="Consolas"/>
                          <w:sz w:val="20"/>
                          <w:szCs w:val="20"/>
                        </w:rPr>
                        <w:t>HORIZONTAL = 0</w:t>
                      </w:r>
                    </w:p>
                    <w:p w14:paraId="084B9FAE" w14:textId="02DEA138" w:rsidR="00BB7B1D" w:rsidRDefault="00894AC9" w:rsidP="00894AC9">
                      <w:pPr>
                        <w:rPr>
                          <w:rFonts w:ascii="Consolas" w:hAnsi="Consolas"/>
                          <w:sz w:val="20"/>
                          <w:szCs w:val="20"/>
                        </w:rPr>
                      </w:pPr>
                      <w:r>
                        <w:rPr>
                          <w:rFonts w:ascii="Consolas" w:hAnsi="Consolas"/>
                          <w:sz w:val="20"/>
                          <w:szCs w:val="20"/>
                        </w:rPr>
                        <w:tab/>
                      </w:r>
                      <w:r w:rsidRPr="00894AC9">
                        <w:rPr>
                          <w:rFonts w:ascii="Consolas" w:hAnsi="Consolas"/>
                          <w:sz w:val="20"/>
                          <w:szCs w:val="20"/>
                        </w:rPr>
                        <w:t>VERTICAL = 1</w:t>
                      </w:r>
                    </w:p>
                    <w:p w14:paraId="31DB8456" w14:textId="77777777" w:rsidR="00894AC9" w:rsidRDefault="00894AC9" w:rsidP="00894AC9">
                      <w:pPr>
                        <w:rPr>
                          <w:rFonts w:ascii="Consolas" w:hAnsi="Consolas"/>
                          <w:sz w:val="20"/>
                          <w:szCs w:val="20"/>
                        </w:rPr>
                      </w:pPr>
                    </w:p>
                    <w:p w14:paraId="6B1114B1" w14:textId="7C84A8C6" w:rsidR="00BB7B1D" w:rsidRPr="00BB7B1D" w:rsidRDefault="00BB7B1D" w:rsidP="00BB7B1D">
                      <w:pPr>
                        <w:rPr>
                          <w:rFonts w:ascii="Consolas" w:hAnsi="Consolas"/>
                          <w:sz w:val="20"/>
                          <w:szCs w:val="20"/>
                        </w:rPr>
                      </w:pPr>
                      <w:proofErr w:type="spellStart"/>
                      <w:r w:rsidRPr="00BB7B1D">
                        <w:rPr>
                          <w:rFonts w:ascii="Consolas" w:hAnsi="Consolas"/>
                          <w:sz w:val="20"/>
                          <w:szCs w:val="20"/>
                        </w:rPr>
                        <w:t>class</w:t>
                      </w:r>
                      <w:proofErr w:type="spellEnd"/>
                      <w:r w:rsidRPr="00BB7B1D">
                        <w:rPr>
                          <w:rFonts w:ascii="Consolas" w:hAnsi="Consolas"/>
                          <w:sz w:val="20"/>
                          <w:szCs w:val="20"/>
                        </w:rPr>
                        <w:t xml:space="preserve"> </w:t>
                      </w:r>
                      <w:proofErr w:type="spellStart"/>
                      <w:proofErr w:type="gramStart"/>
                      <w:r w:rsidRPr="00BB7B1D">
                        <w:rPr>
                          <w:rFonts w:ascii="Consolas" w:hAnsi="Consolas"/>
                          <w:sz w:val="20"/>
                          <w:szCs w:val="20"/>
                        </w:rPr>
                        <w:t>Point</w:t>
                      </w:r>
                      <w:proofErr w:type="spellEnd"/>
                      <w:r w:rsidRPr="00BB7B1D">
                        <w:rPr>
                          <w:rFonts w:ascii="Consolas" w:hAnsi="Consolas"/>
                          <w:sz w:val="20"/>
                          <w:szCs w:val="20"/>
                        </w:rPr>
                        <w:t>(</w:t>
                      </w:r>
                      <w:proofErr w:type="spellStart"/>
                      <w:proofErr w:type="gramEnd"/>
                      <w:r w:rsidRPr="00BB7B1D">
                        <w:rPr>
                          <w:rFonts w:ascii="Consolas" w:hAnsi="Consolas"/>
                          <w:sz w:val="20"/>
                          <w:szCs w:val="20"/>
                        </w:rPr>
                        <w:t>NamedTuple</w:t>
                      </w:r>
                      <w:proofErr w:type="spellEnd"/>
                      <w:r w:rsidRPr="00BB7B1D">
                        <w:rPr>
                          <w:rFonts w:ascii="Consolas" w:hAnsi="Consolas"/>
                          <w:sz w:val="20"/>
                          <w:szCs w:val="20"/>
                        </w:rPr>
                        <w:t>):</w:t>
                      </w:r>
                    </w:p>
                    <w:p w14:paraId="0953BFCB" w14:textId="287D918C"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x: int</w:t>
                      </w:r>
                    </w:p>
                    <w:p w14:paraId="6CF17B07" w14:textId="632E9FD1"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y: int</w:t>
                      </w:r>
                    </w:p>
                    <w:p w14:paraId="0709A2CC" w14:textId="77777777" w:rsidR="00BB7B1D" w:rsidRPr="00BB7B1D" w:rsidRDefault="00BB7B1D" w:rsidP="00BB7B1D">
                      <w:pPr>
                        <w:rPr>
                          <w:rFonts w:ascii="Consolas" w:hAnsi="Consolas"/>
                          <w:sz w:val="20"/>
                          <w:szCs w:val="20"/>
                        </w:rPr>
                      </w:pPr>
                    </w:p>
                    <w:p w14:paraId="17B72B47" w14:textId="77777777" w:rsidR="00BB7B1D" w:rsidRPr="00BB7B1D" w:rsidRDefault="00BB7B1D" w:rsidP="00BB7B1D">
                      <w:pPr>
                        <w:rPr>
                          <w:rFonts w:ascii="Consolas" w:hAnsi="Consolas"/>
                          <w:sz w:val="20"/>
                          <w:szCs w:val="20"/>
                        </w:rPr>
                      </w:pPr>
                      <w:proofErr w:type="spellStart"/>
                      <w:r w:rsidRPr="00BB7B1D">
                        <w:rPr>
                          <w:rFonts w:ascii="Consolas" w:hAnsi="Consolas"/>
                          <w:sz w:val="20"/>
                          <w:szCs w:val="20"/>
                        </w:rPr>
                        <w:t>class</w:t>
                      </w:r>
                      <w:proofErr w:type="spellEnd"/>
                      <w:r w:rsidRPr="00BB7B1D">
                        <w:rPr>
                          <w:rFonts w:ascii="Consolas" w:hAnsi="Consolas"/>
                          <w:sz w:val="20"/>
                          <w:szCs w:val="20"/>
                        </w:rPr>
                        <w:t xml:space="preserve"> </w:t>
                      </w:r>
                      <w:proofErr w:type="gramStart"/>
                      <w:r w:rsidRPr="00BB7B1D">
                        <w:rPr>
                          <w:rFonts w:ascii="Consolas" w:hAnsi="Consolas"/>
                          <w:sz w:val="20"/>
                          <w:szCs w:val="20"/>
                        </w:rPr>
                        <w:t>Line(</w:t>
                      </w:r>
                      <w:proofErr w:type="spellStart"/>
                      <w:proofErr w:type="gramEnd"/>
                      <w:r w:rsidRPr="00BB7B1D">
                        <w:rPr>
                          <w:rFonts w:ascii="Consolas" w:hAnsi="Consolas"/>
                          <w:sz w:val="20"/>
                          <w:szCs w:val="20"/>
                        </w:rPr>
                        <w:t>NamedTuple</w:t>
                      </w:r>
                      <w:proofErr w:type="spellEnd"/>
                      <w:r w:rsidRPr="00BB7B1D">
                        <w:rPr>
                          <w:rFonts w:ascii="Consolas" w:hAnsi="Consolas"/>
                          <w:sz w:val="20"/>
                          <w:szCs w:val="20"/>
                        </w:rPr>
                        <w:t>):</w:t>
                      </w:r>
                    </w:p>
                    <w:p w14:paraId="6903FAFD" w14:textId="21D6A2BE"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 xml:space="preserve">p1: </w:t>
                      </w:r>
                      <w:proofErr w:type="spellStart"/>
                      <w:r w:rsidRPr="00BB7B1D">
                        <w:rPr>
                          <w:rFonts w:ascii="Consolas" w:hAnsi="Consolas"/>
                          <w:sz w:val="20"/>
                          <w:szCs w:val="20"/>
                        </w:rPr>
                        <w:t>Point</w:t>
                      </w:r>
                      <w:proofErr w:type="spellEnd"/>
                    </w:p>
                    <w:p w14:paraId="58C09E97" w14:textId="0CAA15A2"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 xml:space="preserve">p2: </w:t>
                      </w:r>
                      <w:proofErr w:type="spellStart"/>
                      <w:r w:rsidRPr="00BB7B1D">
                        <w:rPr>
                          <w:rFonts w:ascii="Consolas" w:hAnsi="Consolas"/>
                          <w:sz w:val="20"/>
                          <w:szCs w:val="20"/>
                        </w:rPr>
                        <w:t>Point</w:t>
                      </w:r>
                      <w:proofErr w:type="spellEnd"/>
                    </w:p>
                    <w:p w14:paraId="7090E929" w14:textId="77777777" w:rsidR="00BB7B1D" w:rsidRPr="00BB7B1D" w:rsidRDefault="00BB7B1D" w:rsidP="00BB7B1D">
                      <w:pPr>
                        <w:rPr>
                          <w:rFonts w:ascii="Consolas" w:hAnsi="Consolas"/>
                          <w:sz w:val="20"/>
                          <w:szCs w:val="20"/>
                        </w:rPr>
                      </w:pPr>
                    </w:p>
                    <w:p w14:paraId="024DAFBA" w14:textId="77777777" w:rsidR="00BB7B1D" w:rsidRPr="00BB7B1D" w:rsidRDefault="00BB7B1D" w:rsidP="00BB7B1D">
                      <w:pPr>
                        <w:rPr>
                          <w:rFonts w:ascii="Consolas" w:hAnsi="Consolas"/>
                          <w:sz w:val="20"/>
                          <w:szCs w:val="20"/>
                        </w:rPr>
                      </w:pPr>
                      <w:proofErr w:type="spellStart"/>
                      <w:r w:rsidRPr="00BB7B1D">
                        <w:rPr>
                          <w:rFonts w:ascii="Consolas" w:hAnsi="Consolas"/>
                          <w:sz w:val="20"/>
                          <w:szCs w:val="20"/>
                        </w:rPr>
                        <w:t>class</w:t>
                      </w:r>
                      <w:proofErr w:type="spellEnd"/>
                      <w:r w:rsidRPr="00BB7B1D">
                        <w:rPr>
                          <w:rFonts w:ascii="Consolas" w:hAnsi="Consolas"/>
                          <w:sz w:val="20"/>
                          <w:szCs w:val="20"/>
                        </w:rPr>
                        <w:t xml:space="preserve"> </w:t>
                      </w:r>
                      <w:proofErr w:type="spellStart"/>
                      <w:proofErr w:type="gramStart"/>
                      <w:r w:rsidRPr="00BB7B1D">
                        <w:rPr>
                          <w:rFonts w:ascii="Consolas" w:hAnsi="Consolas"/>
                          <w:sz w:val="20"/>
                          <w:szCs w:val="20"/>
                        </w:rPr>
                        <w:t>Endpoint</w:t>
                      </w:r>
                      <w:proofErr w:type="spellEnd"/>
                      <w:r w:rsidRPr="00BB7B1D">
                        <w:rPr>
                          <w:rFonts w:ascii="Consolas" w:hAnsi="Consolas"/>
                          <w:sz w:val="20"/>
                          <w:szCs w:val="20"/>
                        </w:rPr>
                        <w:t>(</w:t>
                      </w:r>
                      <w:proofErr w:type="spellStart"/>
                      <w:proofErr w:type="gramEnd"/>
                      <w:r w:rsidRPr="00BB7B1D">
                        <w:rPr>
                          <w:rFonts w:ascii="Consolas" w:hAnsi="Consolas"/>
                          <w:sz w:val="20"/>
                          <w:szCs w:val="20"/>
                        </w:rPr>
                        <w:t>NamedTuple</w:t>
                      </w:r>
                      <w:proofErr w:type="spellEnd"/>
                      <w:r w:rsidRPr="00BB7B1D">
                        <w:rPr>
                          <w:rFonts w:ascii="Consolas" w:hAnsi="Consolas"/>
                          <w:sz w:val="20"/>
                          <w:szCs w:val="20"/>
                        </w:rPr>
                        <w:t>):</w:t>
                      </w:r>
                    </w:p>
                    <w:p w14:paraId="795B2059" w14:textId="039BD52B" w:rsidR="00BB7B1D" w:rsidRPr="00BB7B1D" w:rsidRDefault="00BB7B1D" w:rsidP="00BB7B1D">
                      <w:pPr>
                        <w:rPr>
                          <w:rFonts w:ascii="Consolas" w:hAnsi="Consolas"/>
                          <w:sz w:val="20"/>
                          <w:szCs w:val="20"/>
                        </w:rPr>
                      </w:pPr>
                      <w:r>
                        <w:rPr>
                          <w:rFonts w:ascii="Consolas" w:hAnsi="Consolas"/>
                          <w:sz w:val="20"/>
                          <w:szCs w:val="20"/>
                        </w:rPr>
                        <w:tab/>
                      </w:r>
                      <w:proofErr w:type="spellStart"/>
                      <w:r w:rsidRPr="00BB7B1D">
                        <w:rPr>
                          <w:rFonts w:ascii="Consolas" w:hAnsi="Consolas"/>
                          <w:sz w:val="20"/>
                          <w:szCs w:val="20"/>
                        </w:rPr>
                        <w:t>point</w:t>
                      </w:r>
                      <w:proofErr w:type="spellEnd"/>
                      <w:r w:rsidRPr="00BB7B1D">
                        <w:rPr>
                          <w:rFonts w:ascii="Consolas" w:hAnsi="Consolas"/>
                          <w:sz w:val="20"/>
                          <w:szCs w:val="20"/>
                        </w:rPr>
                        <w:t xml:space="preserve">: </w:t>
                      </w:r>
                      <w:proofErr w:type="spellStart"/>
                      <w:r w:rsidRPr="00BB7B1D">
                        <w:rPr>
                          <w:rFonts w:ascii="Consolas" w:hAnsi="Consolas"/>
                          <w:sz w:val="20"/>
                          <w:szCs w:val="20"/>
                        </w:rPr>
                        <w:t>Point</w:t>
                      </w:r>
                      <w:proofErr w:type="spellEnd"/>
                    </w:p>
                    <w:p w14:paraId="345720A5" w14:textId="0C9D7A43" w:rsidR="00BB7B1D" w:rsidRPr="000537A3" w:rsidRDefault="00BB7B1D" w:rsidP="00BB7B1D">
                      <w:pPr>
                        <w:rPr>
                          <w:rFonts w:ascii="Consolas" w:hAnsi="Consolas"/>
                          <w:sz w:val="20"/>
                          <w:szCs w:val="20"/>
                        </w:rPr>
                      </w:pPr>
                      <w:r>
                        <w:rPr>
                          <w:rFonts w:ascii="Consolas" w:hAnsi="Consolas"/>
                          <w:sz w:val="20"/>
                          <w:szCs w:val="20"/>
                        </w:rPr>
                        <w:tab/>
                      </w:r>
                      <w:proofErr w:type="spellStart"/>
                      <w:r w:rsidRPr="00BB7B1D">
                        <w:rPr>
                          <w:rFonts w:ascii="Consolas" w:hAnsi="Consolas"/>
                          <w:sz w:val="20"/>
                          <w:szCs w:val="20"/>
                        </w:rPr>
                        <w:t>orientation</w:t>
                      </w:r>
                      <w:proofErr w:type="spellEnd"/>
                      <w:r w:rsidRPr="00BB7B1D">
                        <w:rPr>
                          <w:rFonts w:ascii="Consolas" w:hAnsi="Consolas"/>
                          <w:sz w:val="20"/>
                          <w:szCs w:val="20"/>
                        </w:rPr>
                        <w:t xml:space="preserve">: </w:t>
                      </w:r>
                      <w:proofErr w:type="spellStart"/>
                      <w:r w:rsidRPr="00BB7B1D">
                        <w:rPr>
                          <w:rFonts w:ascii="Consolas" w:hAnsi="Consolas"/>
                          <w:sz w:val="20"/>
                          <w:szCs w:val="20"/>
                        </w:rPr>
                        <w:t>Orientation</w:t>
                      </w:r>
                      <w:proofErr w:type="spellEnd"/>
                    </w:p>
                  </w:txbxContent>
                </v:textbox>
                <w10:anchorlock/>
              </v:shape>
            </w:pict>
          </mc:Fallback>
        </mc:AlternateContent>
      </w:r>
    </w:p>
    <w:p w14:paraId="26444231" w14:textId="4BC1A260" w:rsidR="003F7845" w:rsidRDefault="003F7845" w:rsidP="00DB309C">
      <w:pPr>
        <w:pStyle w:val="mynormal"/>
      </w:pPr>
      <w:r>
        <w:t>A program</w:t>
      </w:r>
      <w:r w:rsidR="007B626F">
        <w:t>ban sokfelé szereplő algoritmusok, függvények működéséhez sok paraméter kell. A programon való egyszerűbb szerkeszthetőség érdekében ezen paraméterek nagy része a program elején változókban vannak eltárolva (</w:t>
      </w:r>
      <w:r w:rsidR="00B26247">
        <w:fldChar w:fldCharType="begin"/>
      </w:r>
      <w:r w:rsidR="00B26247">
        <w:instrText xml:space="preserve"> REF _Ref86830412 \h </w:instrText>
      </w:r>
      <w:r w:rsidR="00B26247">
        <w:fldChar w:fldCharType="separate"/>
      </w:r>
      <w:r w:rsidR="001D2579">
        <w:rPr>
          <w:rFonts w:cs="Times New Roman"/>
          <w:i/>
          <w:iCs/>
          <w:noProof/>
        </w:rPr>
        <w:t>2</w:t>
      </w:r>
      <w:r w:rsidR="001D2579" w:rsidRPr="00AD76F3">
        <w:rPr>
          <w:rFonts w:cs="Times New Roman"/>
        </w:rPr>
        <w:t>. kódrészlet</w:t>
      </w:r>
      <w:r w:rsidR="00B26247">
        <w:fldChar w:fldCharType="end"/>
      </w:r>
      <w:r w:rsidR="007B626F">
        <w:t>). Ezeket változtatva lehet a programot finomhangolni, felkészíteni minél több eshetőségre, vagy beállítani specifikusan egyféle eset minél hatékonyabb kezelésére.</w:t>
      </w:r>
      <w:r w:rsidR="00EE3495">
        <w:t xml:space="preserve"> A paraméterek befolyásolják </w:t>
      </w:r>
      <w:r w:rsidR="00EC28BF">
        <w:t xml:space="preserve">a felismerő algoritmusok, valamint az azok adatait feldolgozó algoritmusok működését, szűrők hatékonyságát, </w:t>
      </w:r>
      <w:r w:rsidR="00C30747">
        <w:t xml:space="preserve">valamint </w:t>
      </w:r>
      <w:r w:rsidR="00AF6EC9">
        <w:t>a megjelenítést</w:t>
      </w:r>
      <w:r w:rsidR="00C30747">
        <w:t xml:space="preserve"> és a kimenetet is.</w:t>
      </w:r>
    </w:p>
    <w:bookmarkStart w:id="33" w:name="_Ref86830412"/>
    <w:p w14:paraId="3468030A" w14:textId="278E4D46" w:rsidR="007B626F" w:rsidRPr="00AD76F3" w:rsidRDefault="007B626F" w:rsidP="00B26247">
      <w:pPr>
        <w:pStyle w:val="Kpalrs"/>
        <w:keepNext/>
        <w:jc w:val="center"/>
        <w:rPr>
          <w:rFonts w:ascii="Times New Roman" w:hAnsi="Times New Roman" w:cs="Times New Roman"/>
          <w:i w:val="0"/>
          <w:iCs w:val="0"/>
        </w:rPr>
      </w:pPr>
      <w:r w:rsidRPr="00AD76F3">
        <w:rPr>
          <w:rFonts w:ascii="Times New Roman" w:hAnsi="Times New Roman" w:cs="Times New Roman"/>
          <w:i w:val="0"/>
          <w:iCs w:val="0"/>
        </w:rPr>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1D2579">
        <w:rPr>
          <w:rFonts w:ascii="Times New Roman" w:hAnsi="Times New Roman" w:cs="Times New Roman"/>
          <w:i w:val="0"/>
          <w:iCs w:val="0"/>
          <w:noProof/>
        </w:rPr>
        <w:t>2</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33"/>
      <w:r w:rsidRPr="00AD76F3">
        <w:rPr>
          <w:rFonts w:ascii="Times New Roman" w:hAnsi="Times New Roman" w:cs="Times New Roman"/>
          <w:i w:val="0"/>
          <w:iCs w:val="0"/>
        </w:rPr>
        <w:t>: Konstans paraméterek</w:t>
      </w:r>
    </w:p>
    <w:p w14:paraId="1ABC2BAF" w14:textId="5308CAED" w:rsidR="007B626F" w:rsidRDefault="007B626F" w:rsidP="00983390">
      <w:pPr>
        <w:pStyle w:val="mynormal"/>
        <w:ind w:firstLine="0"/>
      </w:pPr>
      <w:r>
        <w:rPr>
          <w:noProof/>
        </w:rPr>
        <mc:AlternateContent>
          <mc:Choice Requires="wps">
            <w:drawing>
              <wp:inline distT="0" distB="0" distL="0" distR="0" wp14:anchorId="77E79E08" wp14:editId="70A3A17F">
                <wp:extent cx="5579745" cy="2331085"/>
                <wp:effectExtent l="0" t="0" r="20955" b="12065"/>
                <wp:docPr id="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2331085"/>
                        </a:xfrm>
                        <a:prstGeom prst="rect">
                          <a:avLst/>
                        </a:prstGeom>
                        <a:solidFill>
                          <a:srgbClr val="FFFFFF"/>
                        </a:solidFill>
                        <a:ln w="9525">
                          <a:solidFill>
                            <a:srgbClr val="000000"/>
                          </a:solidFill>
                          <a:miter lim="800000"/>
                          <a:headEnd/>
                          <a:tailEnd/>
                        </a:ln>
                      </wps:spPr>
                      <wps:txbx>
                        <w:txbxContent>
                          <w:p w14:paraId="1CA4B54B" w14:textId="77777777" w:rsidR="00237D49" w:rsidRPr="00237D49" w:rsidRDefault="00237D49" w:rsidP="00237D49">
                            <w:pPr>
                              <w:rPr>
                                <w:rFonts w:ascii="Consolas" w:hAnsi="Consolas"/>
                                <w:sz w:val="20"/>
                                <w:szCs w:val="20"/>
                              </w:rPr>
                            </w:pPr>
                            <w:r w:rsidRPr="00237D49">
                              <w:rPr>
                                <w:rFonts w:ascii="Consolas" w:hAnsi="Consolas"/>
                                <w:sz w:val="20"/>
                                <w:szCs w:val="20"/>
                              </w:rPr>
                              <w:t>POINT_SIMILARITY_COMPARE_AREA_RADIUS = 15</w:t>
                            </w:r>
                          </w:p>
                          <w:p w14:paraId="75CBC101" w14:textId="77777777" w:rsidR="00237D49" w:rsidRPr="00237D49" w:rsidRDefault="00237D49" w:rsidP="00237D49">
                            <w:pPr>
                              <w:rPr>
                                <w:rFonts w:ascii="Consolas" w:hAnsi="Consolas"/>
                                <w:sz w:val="20"/>
                                <w:szCs w:val="20"/>
                              </w:rPr>
                            </w:pPr>
                            <w:r w:rsidRPr="00237D49">
                              <w:rPr>
                                <w:rFonts w:ascii="Consolas" w:hAnsi="Consolas"/>
                                <w:sz w:val="20"/>
                                <w:szCs w:val="20"/>
                              </w:rPr>
                              <w:t>LINE_MIN_LENGTH = 90</w:t>
                            </w:r>
                          </w:p>
                          <w:p w14:paraId="24B83D80" w14:textId="77777777" w:rsidR="00237D49" w:rsidRPr="00237D49" w:rsidRDefault="00237D49" w:rsidP="00237D49">
                            <w:pPr>
                              <w:rPr>
                                <w:rFonts w:ascii="Consolas" w:hAnsi="Consolas"/>
                                <w:sz w:val="20"/>
                                <w:szCs w:val="20"/>
                              </w:rPr>
                            </w:pPr>
                            <w:r w:rsidRPr="00237D49">
                              <w:rPr>
                                <w:rFonts w:ascii="Consolas" w:hAnsi="Consolas"/>
                                <w:sz w:val="20"/>
                                <w:szCs w:val="20"/>
                              </w:rPr>
                              <w:t>LINE_PERSPECTIVE_MIN_LENGTH = 200</w:t>
                            </w:r>
                          </w:p>
                          <w:p w14:paraId="4B1C0DF9" w14:textId="77777777" w:rsidR="00237D49" w:rsidRPr="00237D49" w:rsidRDefault="00237D49" w:rsidP="00237D49">
                            <w:pPr>
                              <w:rPr>
                                <w:rFonts w:ascii="Consolas" w:hAnsi="Consolas"/>
                                <w:sz w:val="20"/>
                                <w:szCs w:val="20"/>
                              </w:rPr>
                            </w:pPr>
                            <w:r w:rsidRPr="00237D49">
                              <w:rPr>
                                <w:rFonts w:ascii="Consolas" w:hAnsi="Consolas"/>
                                <w:sz w:val="20"/>
                                <w:szCs w:val="20"/>
                              </w:rPr>
                              <w:t>LINE_COUNT_CHECK_FOR_ROTATION = 10</w:t>
                            </w:r>
                          </w:p>
                          <w:p w14:paraId="0E50E553" w14:textId="39CC7523" w:rsidR="00237D49" w:rsidRPr="00237D49" w:rsidRDefault="00237D49" w:rsidP="00237D49">
                            <w:pPr>
                              <w:rPr>
                                <w:rFonts w:ascii="Consolas" w:hAnsi="Consolas"/>
                                <w:sz w:val="20"/>
                                <w:szCs w:val="20"/>
                              </w:rPr>
                            </w:pPr>
                            <w:r w:rsidRPr="00237D49">
                              <w:rPr>
                                <w:rFonts w:ascii="Consolas" w:hAnsi="Consolas"/>
                                <w:sz w:val="20"/>
                                <w:szCs w:val="20"/>
                              </w:rPr>
                              <w:t>LINE_SEARCH_ANGLE_THRESHOLD = 5</w:t>
                            </w:r>
                          </w:p>
                          <w:p w14:paraId="507A48CA" w14:textId="77777777" w:rsidR="00237D49" w:rsidRPr="00237D49" w:rsidRDefault="00237D49" w:rsidP="00237D49">
                            <w:pPr>
                              <w:rPr>
                                <w:rFonts w:ascii="Consolas" w:hAnsi="Consolas"/>
                                <w:sz w:val="20"/>
                                <w:szCs w:val="20"/>
                              </w:rPr>
                            </w:pPr>
                            <w:r w:rsidRPr="00237D49">
                              <w:rPr>
                                <w:rFonts w:ascii="Consolas" w:hAnsi="Consolas"/>
                                <w:sz w:val="20"/>
                                <w:szCs w:val="20"/>
                              </w:rPr>
                              <w:t>LINE_CHECK_SIMILARITY_THRESHOLD = 15</w:t>
                            </w:r>
                          </w:p>
                          <w:p w14:paraId="7E474A97" w14:textId="77777777" w:rsidR="00237D49" w:rsidRPr="00237D49" w:rsidRDefault="00237D49" w:rsidP="00237D49">
                            <w:pPr>
                              <w:rPr>
                                <w:rFonts w:ascii="Consolas" w:hAnsi="Consolas"/>
                                <w:sz w:val="20"/>
                                <w:szCs w:val="20"/>
                              </w:rPr>
                            </w:pPr>
                            <w:r w:rsidRPr="00237D49">
                              <w:rPr>
                                <w:rFonts w:ascii="Consolas" w:hAnsi="Consolas"/>
                                <w:sz w:val="20"/>
                                <w:szCs w:val="20"/>
                              </w:rPr>
                              <w:t>LINE_AGGREGATION_SIMILARITY_THRESHOLD = 25</w:t>
                            </w:r>
                          </w:p>
                          <w:p w14:paraId="10058190"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COMPONENT_OTHER_ENDPOINT_SEARCH_WIDTH = 50</w:t>
                            </w:r>
                          </w:p>
                          <w:p w14:paraId="3E482AC8"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COMPONENT_OTHER_ENDPOINT_SEARCH_MAX_LENGTH = 350</w:t>
                            </w:r>
                          </w:p>
                          <w:p w14:paraId="719E20B5"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COMPONENT_OTHER_ENDPOINT_SEARCH_MIN_LENGTH = 16</w:t>
                            </w:r>
                          </w:p>
                          <w:p w14:paraId="5A59A8BA" w14:textId="77777777" w:rsidR="00237D49" w:rsidRPr="00237D49" w:rsidRDefault="00237D49" w:rsidP="00237D49">
                            <w:pPr>
                              <w:rPr>
                                <w:rFonts w:ascii="Consolas" w:hAnsi="Consolas"/>
                                <w:sz w:val="20"/>
                                <w:szCs w:val="20"/>
                              </w:rPr>
                            </w:pPr>
                            <w:r w:rsidRPr="00237D49">
                              <w:rPr>
                                <w:rFonts w:ascii="Consolas" w:hAnsi="Consolas"/>
                                <w:sz w:val="20"/>
                                <w:szCs w:val="20"/>
                              </w:rPr>
                              <w:t>COMPONENT_MIN_BOX_SIZE = 200</w:t>
                            </w:r>
                          </w:p>
                          <w:p w14:paraId="3CAAD3D8" w14:textId="77777777" w:rsidR="00237D49" w:rsidRPr="00237D49" w:rsidRDefault="00237D49" w:rsidP="00237D49">
                            <w:pPr>
                              <w:rPr>
                                <w:rFonts w:ascii="Consolas" w:hAnsi="Consolas"/>
                                <w:sz w:val="20"/>
                                <w:szCs w:val="20"/>
                              </w:rPr>
                            </w:pPr>
                            <w:r w:rsidRPr="00237D49">
                              <w:rPr>
                                <w:rFonts w:ascii="Consolas" w:hAnsi="Consolas"/>
                                <w:sz w:val="20"/>
                                <w:szCs w:val="20"/>
                              </w:rPr>
                              <w:t>COMPONENT_BOX_SIZE_OFFSET = 60</w:t>
                            </w:r>
                          </w:p>
                          <w:p w14:paraId="008DCB02" w14:textId="77777777" w:rsidR="00237D49" w:rsidRPr="00237D49" w:rsidRDefault="00237D49" w:rsidP="00237D49">
                            <w:pPr>
                              <w:rPr>
                                <w:rFonts w:ascii="Consolas" w:hAnsi="Consolas"/>
                                <w:sz w:val="20"/>
                                <w:szCs w:val="20"/>
                              </w:rPr>
                            </w:pPr>
                            <w:r w:rsidRPr="00237D49">
                              <w:rPr>
                                <w:rFonts w:ascii="Consolas" w:hAnsi="Consolas"/>
                                <w:sz w:val="20"/>
                                <w:szCs w:val="20"/>
                              </w:rPr>
                              <w:t>COMPONENT_PIXELS_THRESHOLD_PERCENTAGE = 6</w:t>
                            </w:r>
                          </w:p>
                          <w:p w14:paraId="5AB1AE6B" w14:textId="77777777" w:rsidR="00237D49" w:rsidRPr="00237D49" w:rsidRDefault="00237D49" w:rsidP="00237D49">
                            <w:pPr>
                              <w:rPr>
                                <w:rFonts w:ascii="Consolas" w:hAnsi="Consolas"/>
                                <w:sz w:val="20"/>
                                <w:szCs w:val="20"/>
                              </w:rPr>
                            </w:pPr>
                            <w:r w:rsidRPr="00237D49">
                              <w:rPr>
                                <w:rFonts w:ascii="Consolas" w:hAnsi="Consolas"/>
                                <w:sz w:val="20"/>
                                <w:szCs w:val="20"/>
                              </w:rPr>
                              <w:t>PERSPECTIVE_IMAGE_OFFSET = 200</w:t>
                            </w:r>
                          </w:p>
                          <w:p w14:paraId="6D7D1C88" w14:textId="77777777" w:rsidR="00237D49" w:rsidRPr="00237D49" w:rsidRDefault="00237D49" w:rsidP="00237D49">
                            <w:pPr>
                              <w:rPr>
                                <w:rFonts w:ascii="Consolas" w:hAnsi="Consolas"/>
                                <w:sz w:val="20"/>
                                <w:szCs w:val="20"/>
                              </w:rPr>
                            </w:pPr>
                            <w:r w:rsidRPr="00237D49">
                              <w:rPr>
                                <w:rFonts w:ascii="Consolas" w:hAnsi="Consolas"/>
                                <w:sz w:val="20"/>
                                <w:szCs w:val="20"/>
                              </w:rPr>
                              <w:t>OUTPUT_POINT_SIMILARITY_COMPARE_AREA_RADIUS = 30</w:t>
                            </w:r>
                          </w:p>
                          <w:p w14:paraId="73BC74A8" w14:textId="77777777" w:rsidR="00237D49" w:rsidRPr="00237D49" w:rsidRDefault="00237D49" w:rsidP="00237D49">
                            <w:pPr>
                              <w:rPr>
                                <w:rFonts w:ascii="Consolas" w:hAnsi="Consolas"/>
                                <w:sz w:val="20"/>
                                <w:szCs w:val="20"/>
                              </w:rPr>
                            </w:pPr>
                            <w:r w:rsidRPr="00237D49">
                              <w:rPr>
                                <w:rFonts w:ascii="Consolas" w:hAnsi="Consolas"/>
                                <w:sz w:val="20"/>
                                <w:szCs w:val="20"/>
                              </w:rPr>
                              <w:t>OUTPUT_SCALE = 3</w:t>
                            </w:r>
                          </w:p>
                          <w:p w14:paraId="1FD43690" w14:textId="77777777" w:rsidR="00237D49" w:rsidRPr="00237D49" w:rsidRDefault="00237D49" w:rsidP="00237D49">
                            <w:pPr>
                              <w:rPr>
                                <w:rFonts w:ascii="Consolas" w:hAnsi="Consolas"/>
                                <w:sz w:val="20"/>
                                <w:szCs w:val="20"/>
                              </w:rPr>
                            </w:pPr>
                            <w:r w:rsidRPr="00237D49">
                              <w:rPr>
                                <w:rFonts w:ascii="Consolas" w:hAnsi="Consolas"/>
                                <w:sz w:val="20"/>
                                <w:szCs w:val="20"/>
                              </w:rPr>
                              <w:t>PICTURE_SCALE = 20</w:t>
                            </w:r>
                          </w:p>
                          <w:p w14:paraId="2B3DEA96" w14:textId="77777777" w:rsidR="00237D49" w:rsidRPr="00237D49" w:rsidRDefault="00237D49" w:rsidP="00237D49">
                            <w:pPr>
                              <w:rPr>
                                <w:rFonts w:ascii="Consolas" w:hAnsi="Consolas"/>
                                <w:sz w:val="20"/>
                                <w:szCs w:val="20"/>
                              </w:rPr>
                            </w:pPr>
                          </w:p>
                          <w:p w14:paraId="372CEACA" w14:textId="015D3FC8" w:rsidR="007B626F" w:rsidRPr="000537A3" w:rsidRDefault="00237D49" w:rsidP="00237D49">
                            <w:pPr>
                              <w:rPr>
                                <w:rFonts w:ascii="Consolas" w:hAnsi="Consolas"/>
                                <w:sz w:val="20"/>
                                <w:szCs w:val="20"/>
                              </w:rPr>
                            </w:pPr>
                            <w:r w:rsidRPr="00237D49">
                              <w:rPr>
                                <w:rFonts w:ascii="Consolas" w:hAnsi="Consolas"/>
                                <w:sz w:val="20"/>
                                <w:szCs w:val="20"/>
                              </w:rPr>
                              <w:t>COMPONENT_OUTPUT_SIMILARITY_THRESHOLD = OUTPUT_SCALE * 10</w:t>
                            </w:r>
                          </w:p>
                        </w:txbxContent>
                      </wps:txbx>
                      <wps:bodyPr rot="0" vert="horz" wrap="square" lIns="91440" tIns="45720" rIns="91440" bIns="45720" anchor="t" anchorCtr="0">
                        <a:spAutoFit/>
                      </wps:bodyPr>
                    </wps:wsp>
                  </a:graphicData>
                </a:graphic>
              </wp:inline>
            </w:drawing>
          </mc:Choice>
          <mc:Fallback>
            <w:pict>
              <v:shape w14:anchorId="77E79E08" id="_x0000_s1030" type="#_x0000_t202" style="width:439.35pt;height:18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">
                <v:textbox style="mso-fit-shape-to-text:t">
                  <w:txbxContent>
                    <w:p w14:paraId="1CA4B54B" w14:textId="77777777" w:rsidR="00237D49" w:rsidRPr="00237D49" w:rsidRDefault="00237D49" w:rsidP="00237D49">
                      <w:pPr>
                        <w:rPr>
                          <w:rFonts w:ascii="Consolas" w:hAnsi="Consolas"/>
                          <w:sz w:val="20"/>
                          <w:szCs w:val="20"/>
                        </w:rPr>
                      </w:pPr>
                      <w:r w:rsidRPr="00237D49">
                        <w:rPr>
                          <w:rFonts w:ascii="Consolas" w:hAnsi="Consolas"/>
                          <w:sz w:val="20"/>
                          <w:szCs w:val="20"/>
                        </w:rPr>
                        <w:t>POINT_SIMILARITY_COMPARE_AREA_RADIUS = 15</w:t>
                      </w:r>
                    </w:p>
                    <w:p w14:paraId="75CBC101" w14:textId="77777777" w:rsidR="00237D49" w:rsidRPr="00237D49" w:rsidRDefault="00237D49" w:rsidP="00237D49">
                      <w:pPr>
                        <w:rPr>
                          <w:rFonts w:ascii="Consolas" w:hAnsi="Consolas"/>
                          <w:sz w:val="20"/>
                          <w:szCs w:val="20"/>
                        </w:rPr>
                      </w:pPr>
                      <w:r w:rsidRPr="00237D49">
                        <w:rPr>
                          <w:rFonts w:ascii="Consolas" w:hAnsi="Consolas"/>
                          <w:sz w:val="20"/>
                          <w:szCs w:val="20"/>
                        </w:rPr>
                        <w:t>LINE_MIN_LENGTH = 90</w:t>
                      </w:r>
                    </w:p>
                    <w:p w14:paraId="24B83D80" w14:textId="77777777" w:rsidR="00237D49" w:rsidRPr="00237D49" w:rsidRDefault="00237D49" w:rsidP="00237D49">
                      <w:pPr>
                        <w:rPr>
                          <w:rFonts w:ascii="Consolas" w:hAnsi="Consolas"/>
                          <w:sz w:val="20"/>
                          <w:szCs w:val="20"/>
                        </w:rPr>
                      </w:pPr>
                      <w:r w:rsidRPr="00237D49">
                        <w:rPr>
                          <w:rFonts w:ascii="Consolas" w:hAnsi="Consolas"/>
                          <w:sz w:val="20"/>
                          <w:szCs w:val="20"/>
                        </w:rPr>
                        <w:t>LINE_PERSPECTIVE_MIN_LENGTH = 200</w:t>
                      </w:r>
                    </w:p>
                    <w:p w14:paraId="4B1C0DF9" w14:textId="77777777" w:rsidR="00237D49" w:rsidRPr="00237D49" w:rsidRDefault="00237D49" w:rsidP="00237D49">
                      <w:pPr>
                        <w:rPr>
                          <w:rFonts w:ascii="Consolas" w:hAnsi="Consolas"/>
                          <w:sz w:val="20"/>
                          <w:szCs w:val="20"/>
                        </w:rPr>
                      </w:pPr>
                      <w:r w:rsidRPr="00237D49">
                        <w:rPr>
                          <w:rFonts w:ascii="Consolas" w:hAnsi="Consolas"/>
                          <w:sz w:val="20"/>
                          <w:szCs w:val="20"/>
                        </w:rPr>
                        <w:t>LINE_COUNT_CHECK_FOR_ROTATION = 10</w:t>
                      </w:r>
                    </w:p>
                    <w:p w14:paraId="0E50E553" w14:textId="39CC7523" w:rsidR="00237D49" w:rsidRPr="00237D49" w:rsidRDefault="00237D49" w:rsidP="00237D49">
                      <w:pPr>
                        <w:rPr>
                          <w:rFonts w:ascii="Consolas" w:hAnsi="Consolas"/>
                          <w:sz w:val="20"/>
                          <w:szCs w:val="20"/>
                        </w:rPr>
                      </w:pPr>
                      <w:r w:rsidRPr="00237D49">
                        <w:rPr>
                          <w:rFonts w:ascii="Consolas" w:hAnsi="Consolas"/>
                          <w:sz w:val="20"/>
                          <w:szCs w:val="20"/>
                        </w:rPr>
                        <w:t>LINE_SEARCH_ANGLE_THRESHOLD = 5</w:t>
                      </w:r>
                    </w:p>
                    <w:p w14:paraId="507A48CA" w14:textId="77777777" w:rsidR="00237D49" w:rsidRPr="00237D49" w:rsidRDefault="00237D49" w:rsidP="00237D49">
                      <w:pPr>
                        <w:rPr>
                          <w:rFonts w:ascii="Consolas" w:hAnsi="Consolas"/>
                          <w:sz w:val="20"/>
                          <w:szCs w:val="20"/>
                        </w:rPr>
                      </w:pPr>
                      <w:r w:rsidRPr="00237D49">
                        <w:rPr>
                          <w:rFonts w:ascii="Consolas" w:hAnsi="Consolas"/>
                          <w:sz w:val="20"/>
                          <w:szCs w:val="20"/>
                        </w:rPr>
                        <w:t>LINE_CHECK_SIMILARITY_THRESHOLD = 15</w:t>
                      </w:r>
                    </w:p>
                    <w:p w14:paraId="7E474A97" w14:textId="77777777" w:rsidR="00237D49" w:rsidRPr="00237D49" w:rsidRDefault="00237D49" w:rsidP="00237D49">
                      <w:pPr>
                        <w:rPr>
                          <w:rFonts w:ascii="Consolas" w:hAnsi="Consolas"/>
                          <w:sz w:val="20"/>
                          <w:szCs w:val="20"/>
                        </w:rPr>
                      </w:pPr>
                      <w:r w:rsidRPr="00237D49">
                        <w:rPr>
                          <w:rFonts w:ascii="Consolas" w:hAnsi="Consolas"/>
                          <w:sz w:val="20"/>
                          <w:szCs w:val="20"/>
                        </w:rPr>
                        <w:t>LINE_AGGREGATION_SIMILARITY_THRESHOLD = 25</w:t>
                      </w:r>
                    </w:p>
                    <w:p w14:paraId="10058190"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COMPONENT_OTHER_ENDPOINT_SEARCH_WIDTH = 50</w:t>
                      </w:r>
                    </w:p>
                    <w:p w14:paraId="3E482AC8"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COMPONENT_OTHER_ENDPOINT_SEARCH_MAX_LENGTH = 350</w:t>
                      </w:r>
                    </w:p>
                    <w:p w14:paraId="719E20B5"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COMPONENT_OTHER_ENDPOINT_SEARCH_MIN_LENGTH = 16</w:t>
                      </w:r>
                    </w:p>
                    <w:p w14:paraId="5A59A8BA" w14:textId="77777777" w:rsidR="00237D49" w:rsidRPr="00237D49" w:rsidRDefault="00237D49" w:rsidP="00237D49">
                      <w:pPr>
                        <w:rPr>
                          <w:rFonts w:ascii="Consolas" w:hAnsi="Consolas"/>
                          <w:sz w:val="20"/>
                          <w:szCs w:val="20"/>
                        </w:rPr>
                      </w:pPr>
                      <w:r w:rsidRPr="00237D49">
                        <w:rPr>
                          <w:rFonts w:ascii="Consolas" w:hAnsi="Consolas"/>
                          <w:sz w:val="20"/>
                          <w:szCs w:val="20"/>
                        </w:rPr>
                        <w:t>COMPONENT_MIN_BOX_SIZE = 200</w:t>
                      </w:r>
                    </w:p>
                    <w:p w14:paraId="3CAAD3D8" w14:textId="77777777" w:rsidR="00237D49" w:rsidRPr="00237D49" w:rsidRDefault="00237D49" w:rsidP="00237D49">
                      <w:pPr>
                        <w:rPr>
                          <w:rFonts w:ascii="Consolas" w:hAnsi="Consolas"/>
                          <w:sz w:val="20"/>
                          <w:szCs w:val="20"/>
                        </w:rPr>
                      </w:pPr>
                      <w:r w:rsidRPr="00237D49">
                        <w:rPr>
                          <w:rFonts w:ascii="Consolas" w:hAnsi="Consolas"/>
                          <w:sz w:val="20"/>
                          <w:szCs w:val="20"/>
                        </w:rPr>
                        <w:t>COMPONENT_BOX_SIZE_OFFSET = 60</w:t>
                      </w:r>
                    </w:p>
                    <w:p w14:paraId="008DCB02" w14:textId="77777777" w:rsidR="00237D49" w:rsidRPr="00237D49" w:rsidRDefault="00237D49" w:rsidP="00237D49">
                      <w:pPr>
                        <w:rPr>
                          <w:rFonts w:ascii="Consolas" w:hAnsi="Consolas"/>
                          <w:sz w:val="20"/>
                          <w:szCs w:val="20"/>
                        </w:rPr>
                      </w:pPr>
                      <w:r w:rsidRPr="00237D49">
                        <w:rPr>
                          <w:rFonts w:ascii="Consolas" w:hAnsi="Consolas"/>
                          <w:sz w:val="20"/>
                          <w:szCs w:val="20"/>
                        </w:rPr>
                        <w:t>COMPONENT_PIXELS_THRESHOLD_PERCENTAGE = 6</w:t>
                      </w:r>
                    </w:p>
                    <w:p w14:paraId="5AB1AE6B" w14:textId="77777777" w:rsidR="00237D49" w:rsidRPr="00237D49" w:rsidRDefault="00237D49" w:rsidP="00237D49">
                      <w:pPr>
                        <w:rPr>
                          <w:rFonts w:ascii="Consolas" w:hAnsi="Consolas"/>
                          <w:sz w:val="20"/>
                          <w:szCs w:val="20"/>
                        </w:rPr>
                      </w:pPr>
                      <w:r w:rsidRPr="00237D49">
                        <w:rPr>
                          <w:rFonts w:ascii="Consolas" w:hAnsi="Consolas"/>
                          <w:sz w:val="20"/>
                          <w:szCs w:val="20"/>
                        </w:rPr>
                        <w:t>PERSPECTIVE_IMAGE_OFFSET = 200</w:t>
                      </w:r>
                    </w:p>
                    <w:p w14:paraId="6D7D1C88" w14:textId="77777777" w:rsidR="00237D49" w:rsidRPr="00237D49" w:rsidRDefault="00237D49" w:rsidP="00237D49">
                      <w:pPr>
                        <w:rPr>
                          <w:rFonts w:ascii="Consolas" w:hAnsi="Consolas"/>
                          <w:sz w:val="20"/>
                          <w:szCs w:val="20"/>
                        </w:rPr>
                      </w:pPr>
                      <w:r w:rsidRPr="00237D49">
                        <w:rPr>
                          <w:rFonts w:ascii="Consolas" w:hAnsi="Consolas"/>
                          <w:sz w:val="20"/>
                          <w:szCs w:val="20"/>
                        </w:rPr>
                        <w:t>OUTPUT_POINT_SIMILARITY_COMPARE_AREA_RADIUS = 30</w:t>
                      </w:r>
                    </w:p>
                    <w:p w14:paraId="73BC74A8" w14:textId="77777777" w:rsidR="00237D49" w:rsidRPr="00237D49" w:rsidRDefault="00237D49" w:rsidP="00237D49">
                      <w:pPr>
                        <w:rPr>
                          <w:rFonts w:ascii="Consolas" w:hAnsi="Consolas"/>
                          <w:sz w:val="20"/>
                          <w:szCs w:val="20"/>
                        </w:rPr>
                      </w:pPr>
                      <w:r w:rsidRPr="00237D49">
                        <w:rPr>
                          <w:rFonts w:ascii="Consolas" w:hAnsi="Consolas"/>
                          <w:sz w:val="20"/>
                          <w:szCs w:val="20"/>
                        </w:rPr>
                        <w:t>OUTPUT_SCALE = 3</w:t>
                      </w:r>
                    </w:p>
                    <w:p w14:paraId="1FD43690" w14:textId="77777777" w:rsidR="00237D49" w:rsidRPr="00237D49" w:rsidRDefault="00237D49" w:rsidP="00237D49">
                      <w:pPr>
                        <w:rPr>
                          <w:rFonts w:ascii="Consolas" w:hAnsi="Consolas"/>
                          <w:sz w:val="20"/>
                          <w:szCs w:val="20"/>
                        </w:rPr>
                      </w:pPr>
                      <w:r w:rsidRPr="00237D49">
                        <w:rPr>
                          <w:rFonts w:ascii="Consolas" w:hAnsi="Consolas"/>
                          <w:sz w:val="20"/>
                          <w:szCs w:val="20"/>
                        </w:rPr>
                        <w:t>PICTURE_SCALE = 20</w:t>
                      </w:r>
                    </w:p>
                    <w:p w14:paraId="2B3DEA96" w14:textId="77777777" w:rsidR="00237D49" w:rsidRPr="00237D49" w:rsidRDefault="00237D49" w:rsidP="00237D49">
                      <w:pPr>
                        <w:rPr>
                          <w:rFonts w:ascii="Consolas" w:hAnsi="Consolas"/>
                          <w:sz w:val="20"/>
                          <w:szCs w:val="20"/>
                        </w:rPr>
                      </w:pPr>
                    </w:p>
                    <w:p w14:paraId="372CEACA" w14:textId="015D3FC8" w:rsidR="007B626F" w:rsidRPr="000537A3" w:rsidRDefault="00237D49" w:rsidP="00237D49">
                      <w:pPr>
                        <w:rPr>
                          <w:rFonts w:ascii="Consolas" w:hAnsi="Consolas"/>
                          <w:sz w:val="20"/>
                          <w:szCs w:val="20"/>
                        </w:rPr>
                      </w:pPr>
                      <w:r w:rsidRPr="00237D49">
                        <w:rPr>
                          <w:rFonts w:ascii="Consolas" w:hAnsi="Consolas"/>
                          <w:sz w:val="20"/>
                          <w:szCs w:val="20"/>
                        </w:rPr>
                        <w:t>COMPONENT_OUTPUT_SIMILARITY_THRESHOLD = OUTPUT_SCALE * 10</w:t>
                      </w:r>
                    </w:p>
                  </w:txbxContent>
                </v:textbox>
                <w10:anchorlock/>
              </v:shape>
            </w:pict>
          </mc:Fallback>
        </mc:AlternateContent>
      </w:r>
    </w:p>
    <w:p w14:paraId="135DBD9E" w14:textId="733000AD" w:rsidR="007B626F" w:rsidRDefault="007B626F" w:rsidP="00DB309C">
      <w:pPr>
        <w:pStyle w:val="mynormal"/>
      </w:pPr>
      <w:r>
        <w:t>Ahhoz, hogy a program minél több eshetőségre tudjon megfelelő eredményt produkálni, néhány paraméter a későbbiekben hozzá van igazítva a kép méretéhez</w:t>
      </w:r>
      <w:r w:rsidR="00B26247">
        <w:t xml:space="preserve"> (</w:t>
      </w:r>
      <w:r w:rsidR="00B26247">
        <w:fldChar w:fldCharType="begin"/>
      </w:r>
      <w:r w:rsidR="00B26247">
        <w:instrText xml:space="preserve"> REF _Ref86830428 \h </w:instrText>
      </w:r>
      <w:r w:rsidR="00B26247">
        <w:fldChar w:fldCharType="separate"/>
      </w:r>
      <w:r w:rsidR="001D2579">
        <w:rPr>
          <w:rFonts w:cs="Times New Roman"/>
          <w:i/>
          <w:iCs/>
          <w:noProof/>
        </w:rPr>
        <w:t>3</w:t>
      </w:r>
      <w:r w:rsidR="001D2579" w:rsidRPr="00AD76F3">
        <w:rPr>
          <w:rFonts w:cs="Times New Roman"/>
        </w:rPr>
        <w:t>. kódrészlet</w:t>
      </w:r>
      <w:r w:rsidR="00B26247">
        <w:fldChar w:fldCharType="end"/>
      </w:r>
      <w:r w:rsidR="00B26247">
        <w:t>)</w:t>
      </w:r>
      <w:r>
        <w:t xml:space="preserve">. </w:t>
      </w:r>
      <w:r w:rsidR="006B11FA">
        <w:t xml:space="preserve">A </w:t>
      </w:r>
      <w:r w:rsidR="006B11FA">
        <w:lastRenderedPageBreak/>
        <w:t>különböző paraméterek a kép nagyobb oldalához mérten arányosan vannak állítva, hogy különböző bemenetek esetén is tudjon működni.</w:t>
      </w:r>
    </w:p>
    <w:bookmarkStart w:id="34" w:name="_Ref86830428"/>
    <w:p w14:paraId="4B3F88E7" w14:textId="6FA34195" w:rsidR="00B26247" w:rsidRPr="00AD76F3" w:rsidRDefault="00B26247" w:rsidP="00B26247">
      <w:pPr>
        <w:pStyle w:val="Kpalrs"/>
        <w:keepNext/>
        <w:jc w:val="center"/>
        <w:rPr>
          <w:rFonts w:ascii="Times New Roman" w:hAnsi="Times New Roman" w:cs="Times New Roman"/>
          <w:i w:val="0"/>
          <w:iCs w:val="0"/>
        </w:rPr>
      </w:pPr>
      <w:r w:rsidRPr="00AD76F3">
        <w:rPr>
          <w:rFonts w:ascii="Times New Roman" w:hAnsi="Times New Roman" w:cs="Times New Roman"/>
          <w:i w:val="0"/>
          <w:iCs w:val="0"/>
        </w:rPr>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1D2579">
        <w:rPr>
          <w:rFonts w:ascii="Times New Roman" w:hAnsi="Times New Roman" w:cs="Times New Roman"/>
          <w:i w:val="0"/>
          <w:iCs w:val="0"/>
          <w:noProof/>
        </w:rPr>
        <w:t>3</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34"/>
      <w:r w:rsidRPr="00AD76F3">
        <w:rPr>
          <w:rFonts w:ascii="Times New Roman" w:hAnsi="Times New Roman" w:cs="Times New Roman"/>
          <w:i w:val="0"/>
          <w:iCs w:val="0"/>
        </w:rPr>
        <w:t>: Paraméterek dinamikus állítása</w:t>
      </w:r>
    </w:p>
    <w:p w14:paraId="617869EF" w14:textId="31715DB2" w:rsidR="006B11FA" w:rsidRPr="007B626F" w:rsidRDefault="006B11FA" w:rsidP="00983390">
      <w:pPr>
        <w:pStyle w:val="mynormal"/>
        <w:ind w:firstLine="0"/>
      </w:pPr>
      <w:r>
        <w:rPr>
          <w:noProof/>
        </w:rPr>
        <mc:AlternateContent>
          <mc:Choice Requires="wps">
            <w:drawing>
              <wp:inline distT="0" distB="0" distL="0" distR="0" wp14:anchorId="5093D0A8" wp14:editId="50777C46">
                <wp:extent cx="5579745" cy="2482215"/>
                <wp:effectExtent l="0" t="0" r="20955" b="12065"/>
                <wp:docPr id="18" name="Szövegdoboz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2482215"/>
                        </a:xfrm>
                        <a:prstGeom prst="rect">
                          <a:avLst/>
                        </a:prstGeom>
                        <a:solidFill>
                          <a:srgbClr val="FFFFFF"/>
                        </a:solidFill>
                        <a:ln w="9525">
                          <a:solidFill>
                            <a:srgbClr val="000000"/>
                          </a:solidFill>
                          <a:miter lim="800000"/>
                          <a:headEnd/>
                          <a:tailEnd/>
                        </a:ln>
                      </wps:spPr>
                      <wps:txbx>
                        <w:txbxContent>
                          <w:p w14:paraId="739FB7E5" w14:textId="77777777" w:rsidR="006B11FA" w:rsidRPr="006B11FA" w:rsidRDefault="006B11FA" w:rsidP="006B11FA">
                            <w:pPr>
                              <w:rPr>
                                <w:rFonts w:ascii="Consolas" w:hAnsi="Consolas"/>
                                <w:sz w:val="20"/>
                                <w:szCs w:val="20"/>
                              </w:rPr>
                            </w:pPr>
                            <w:r w:rsidRPr="006B11FA">
                              <w:rPr>
                                <w:rFonts w:ascii="Consolas" w:hAnsi="Consolas"/>
                                <w:sz w:val="20"/>
                                <w:szCs w:val="20"/>
                              </w:rPr>
                              <w:t>biggerSide = img.shape[0] if img.shape[0] &gt; img.shape[1] else img.shape[1]</w:t>
                            </w:r>
                          </w:p>
                          <w:p w14:paraId="515EAF3F" w14:textId="77777777" w:rsidR="006B11FA" w:rsidRPr="006B11FA" w:rsidRDefault="006B11FA" w:rsidP="006B11FA">
                            <w:pPr>
                              <w:rPr>
                                <w:rFonts w:ascii="Consolas" w:hAnsi="Consolas"/>
                                <w:sz w:val="20"/>
                                <w:szCs w:val="20"/>
                              </w:rPr>
                            </w:pPr>
                          </w:p>
                          <w:p w14:paraId="3875E2D2" w14:textId="77777777" w:rsidR="006B11FA" w:rsidRPr="006B11FA" w:rsidRDefault="006B11FA" w:rsidP="006B11FA">
                            <w:pPr>
                              <w:rPr>
                                <w:rFonts w:ascii="Consolas" w:hAnsi="Consolas"/>
                                <w:sz w:val="20"/>
                                <w:szCs w:val="20"/>
                              </w:rPr>
                            </w:pPr>
                            <w:r w:rsidRPr="006B11FA">
                              <w:rPr>
                                <w:rFonts w:ascii="Consolas" w:hAnsi="Consolas"/>
                                <w:sz w:val="20"/>
                                <w:szCs w:val="20"/>
                              </w:rPr>
                              <w:t>POINT_SIMILARITY_COMPARE_AREA_RADIUS = round(biggerSide*0.00375)</w:t>
                            </w:r>
                          </w:p>
                          <w:p w14:paraId="1D8B7173" w14:textId="77777777" w:rsidR="006B11FA" w:rsidRPr="006B11FA" w:rsidRDefault="006B11FA" w:rsidP="006B11FA">
                            <w:pPr>
                              <w:rPr>
                                <w:rFonts w:ascii="Consolas" w:hAnsi="Consolas"/>
                                <w:sz w:val="20"/>
                                <w:szCs w:val="20"/>
                              </w:rPr>
                            </w:pPr>
                            <w:r w:rsidRPr="006B11FA">
                              <w:rPr>
                                <w:rFonts w:ascii="Consolas" w:hAnsi="Consolas"/>
                                <w:sz w:val="20"/>
                                <w:szCs w:val="20"/>
                              </w:rPr>
                              <w:t>LINE_MIN_LENGTH = round(biggerSide*0.0275)</w:t>
                            </w:r>
                          </w:p>
                          <w:p w14:paraId="098C167B" w14:textId="77777777" w:rsidR="006B11FA" w:rsidRPr="006B11FA" w:rsidRDefault="006B11FA" w:rsidP="006B11FA">
                            <w:pPr>
                              <w:rPr>
                                <w:rFonts w:ascii="Consolas" w:hAnsi="Consolas"/>
                                <w:sz w:val="20"/>
                                <w:szCs w:val="20"/>
                              </w:rPr>
                            </w:pPr>
                            <w:r w:rsidRPr="006B11FA">
                              <w:rPr>
                                <w:rFonts w:ascii="Consolas" w:hAnsi="Consolas"/>
                                <w:sz w:val="20"/>
                                <w:szCs w:val="20"/>
                              </w:rPr>
                              <w:t>LINE_CHECK_SIMILARITY_THRESHOLD = round(biggerSide*0.00375)</w:t>
                            </w:r>
                          </w:p>
                          <w:p w14:paraId="5E472E05" w14:textId="77777777" w:rsidR="006B11FA" w:rsidRPr="006B11FA" w:rsidRDefault="006B11FA" w:rsidP="006B11FA">
                            <w:pPr>
                              <w:rPr>
                                <w:rFonts w:ascii="Consolas" w:hAnsi="Consolas"/>
                                <w:sz w:val="20"/>
                                <w:szCs w:val="20"/>
                              </w:rPr>
                            </w:pPr>
                            <w:r w:rsidRPr="006B11FA">
                              <w:rPr>
                                <w:rFonts w:ascii="Consolas" w:hAnsi="Consolas"/>
                                <w:sz w:val="20"/>
                                <w:szCs w:val="20"/>
                              </w:rPr>
                              <w:t>COMPONENT_OTHER_ENDPOINT_SEARCH_WIDTH = round(biggerSide*0.0125)</w:t>
                            </w:r>
                          </w:p>
                          <w:p w14:paraId="6BBD5EA4" w14:textId="77777777" w:rsidR="006B11FA" w:rsidRPr="006B11FA" w:rsidRDefault="006B11FA" w:rsidP="006B11FA">
                            <w:pPr>
                              <w:rPr>
                                <w:rFonts w:ascii="Consolas" w:hAnsi="Consolas"/>
                                <w:sz w:val="20"/>
                                <w:szCs w:val="20"/>
                              </w:rPr>
                            </w:pPr>
                            <w:r w:rsidRPr="006B11FA">
                              <w:rPr>
                                <w:rFonts w:ascii="Consolas" w:hAnsi="Consolas"/>
                                <w:sz w:val="20"/>
                                <w:szCs w:val="20"/>
                              </w:rPr>
                              <w:t>COMPONENT_OTHER_ENDPOINT_SEARCH_MAX_LENGTH = round(biggerSide*0.0875)</w:t>
                            </w:r>
                          </w:p>
                          <w:p w14:paraId="5AE497D6" w14:textId="77777777" w:rsidR="006B11FA" w:rsidRPr="006B11FA" w:rsidRDefault="006B11FA" w:rsidP="006B11FA">
                            <w:pPr>
                              <w:rPr>
                                <w:rFonts w:ascii="Consolas" w:hAnsi="Consolas"/>
                                <w:sz w:val="20"/>
                                <w:szCs w:val="20"/>
                              </w:rPr>
                            </w:pPr>
                            <w:r w:rsidRPr="006B11FA">
                              <w:rPr>
                                <w:rFonts w:ascii="Consolas" w:hAnsi="Consolas"/>
                                <w:sz w:val="20"/>
                                <w:szCs w:val="20"/>
                              </w:rPr>
                              <w:t>COMPONENT_MIN_BOX_SIZE = round(biggerSide*0.05)</w:t>
                            </w:r>
                          </w:p>
                          <w:p w14:paraId="0EA1DA11" w14:textId="77777777" w:rsidR="006B11FA" w:rsidRPr="006B11FA" w:rsidRDefault="006B11FA" w:rsidP="006B11FA">
                            <w:pPr>
                              <w:rPr>
                                <w:rFonts w:ascii="Consolas" w:hAnsi="Consolas"/>
                                <w:sz w:val="20"/>
                                <w:szCs w:val="20"/>
                              </w:rPr>
                            </w:pPr>
                            <w:r w:rsidRPr="006B11FA">
                              <w:rPr>
                                <w:rFonts w:ascii="Consolas" w:hAnsi="Consolas"/>
                                <w:sz w:val="20"/>
                                <w:szCs w:val="20"/>
                              </w:rPr>
                              <w:t>COMPONENT_BOX_SIZE_OFFSET = round(biggerSide*0.015)</w:t>
                            </w:r>
                          </w:p>
                          <w:p w14:paraId="1FA35FF3" w14:textId="7237722C" w:rsidR="006B11FA" w:rsidRDefault="006B11FA" w:rsidP="006B11FA">
                            <w:pPr>
                              <w:rPr>
                                <w:rFonts w:ascii="Consolas" w:hAnsi="Consolas"/>
                                <w:sz w:val="20"/>
                                <w:szCs w:val="20"/>
                              </w:rPr>
                            </w:pPr>
                            <w:r w:rsidRPr="006B11FA">
                              <w:rPr>
                                <w:rFonts w:ascii="Consolas" w:hAnsi="Consolas"/>
                                <w:sz w:val="20"/>
                                <w:szCs w:val="20"/>
                              </w:rPr>
                              <w:t>OUTPUT_POINT_SIMILARITY_COMPARE_AREA_RADIUS = round(biggerSide*0.0075)</w:t>
                            </w:r>
                          </w:p>
                        </w:txbxContent>
                      </wps:txbx>
                      <wps:bodyPr rot="0" vert="horz" wrap="square" lIns="91440" tIns="45720" rIns="91440" bIns="45720" anchor="t" anchorCtr="0" upright="1">
                        <a:spAutoFit/>
                      </wps:bodyPr>
                    </wps:wsp>
                  </a:graphicData>
                </a:graphic>
              </wp:inline>
            </w:drawing>
          </mc:Choice>
          <mc:Fallback>
            <w:pict>
              <v:shape w14:anchorId="5093D0A8" id="Szövegdoboz 18" o:spid="_x0000_s1031" type="#_x0000_t202" style="width:439.35pt;height:19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">
                <v:textbox style="mso-fit-shape-to-text:t">
                  <w:txbxContent>
                    <w:p w14:paraId="739FB7E5" w14:textId="77777777" w:rsidR="006B11FA" w:rsidRPr="006B11FA" w:rsidRDefault="006B11FA" w:rsidP="006B11FA">
                      <w:pPr>
                        <w:rPr>
                          <w:rFonts w:ascii="Consolas" w:hAnsi="Consolas"/>
                          <w:sz w:val="20"/>
                          <w:szCs w:val="20"/>
                        </w:rPr>
                      </w:pPr>
                      <w:proofErr w:type="spellStart"/>
                      <w:r w:rsidRPr="006B11FA">
                        <w:rPr>
                          <w:rFonts w:ascii="Consolas" w:hAnsi="Consolas"/>
                          <w:sz w:val="20"/>
                          <w:szCs w:val="20"/>
                        </w:rPr>
                        <w:t>biggerSide</w:t>
                      </w:r>
                      <w:proofErr w:type="spellEnd"/>
                      <w:r w:rsidRPr="006B11FA">
                        <w:rPr>
                          <w:rFonts w:ascii="Consolas" w:hAnsi="Consolas"/>
                          <w:sz w:val="20"/>
                          <w:szCs w:val="20"/>
                        </w:rPr>
                        <w:t xml:space="preserve"> = </w:t>
                      </w:r>
                      <w:proofErr w:type="spellStart"/>
                      <w:proofErr w:type="gramStart"/>
                      <w:r w:rsidRPr="006B11FA">
                        <w:rPr>
                          <w:rFonts w:ascii="Consolas" w:hAnsi="Consolas"/>
                          <w:sz w:val="20"/>
                          <w:szCs w:val="20"/>
                        </w:rPr>
                        <w:t>img.shape</w:t>
                      </w:r>
                      <w:proofErr w:type="spellEnd"/>
                      <w:proofErr w:type="gramEnd"/>
                      <w:r w:rsidRPr="006B11FA">
                        <w:rPr>
                          <w:rFonts w:ascii="Consolas" w:hAnsi="Consolas"/>
                          <w:sz w:val="20"/>
                          <w:szCs w:val="20"/>
                        </w:rPr>
                        <w:t xml:space="preserve">[0] </w:t>
                      </w:r>
                      <w:proofErr w:type="spellStart"/>
                      <w:r w:rsidRPr="006B11FA">
                        <w:rPr>
                          <w:rFonts w:ascii="Consolas" w:hAnsi="Consolas"/>
                          <w:sz w:val="20"/>
                          <w:szCs w:val="20"/>
                        </w:rPr>
                        <w:t>if</w:t>
                      </w:r>
                      <w:proofErr w:type="spellEnd"/>
                      <w:r w:rsidRPr="006B11FA">
                        <w:rPr>
                          <w:rFonts w:ascii="Consolas" w:hAnsi="Consolas"/>
                          <w:sz w:val="20"/>
                          <w:szCs w:val="20"/>
                        </w:rPr>
                        <w:t xml:space="preserve"> </w:t>
                      </w:r>
                      <w:proofErr w:type="spellStart"/>
                      <w:r w:rsidRPr="006B11FA">
                        <w:rPr>
                          <w:rFonts w:ascii="Consolas" w:hAnsi="Consolas"/>
                          <w:sz w:val="20"/>
                          <w:szCs w:val="20"/>
                        </w:rPr>
                        <w:t>img.shape</w:t>
                      </w:r>
                      <w:proofErr w:type="spellEnd"/>
                      <w:r w:rsidRPr="006B11FA">
                        <w:rPr>
                          <w:rFonts w:ascii="Consolas" w:hAnsi="Consolas"/>
                          <w:sz w:val="20"/>
                          <w:szCs w:val="20"/>
                        </w:rPr>
                        <w:t xml:space="preserve">[0] &gt; </w:t>
                      </w:r>
                      <w:proofErr w:type="spellStart"/>
                      <w:r w:rsidRPr="006B11FA">
                        <w:rPr>
                          <w:rFonts w:ascii="Consolas" w:hAnsi="Consolas"/>
                          <w:sz w:val="20"/>
                          <w:szCs w:val="20"/>
                        </w:rPr>
                        <w:t>img.shape</w:t>
                      </w:r>
                      <w:proofErr w:type="spellEnd"/>
                      <w:r w:rsidRPr="006B11FA">
                        <w:rPr>
                          <w:rFonts w:ascii="Consolas" w:hAnsi="Consolas"/>
                          <w:sz w:val="20"/>
                          <w:szCs w:val="20"/>
                        </w:rPr>
                        <w:t xml:space="preserve">[1] </w:t>
                      </w:r>
                      <w:proofErr w:type="spellStart"/>
                      <w:r w:rsidRPr="006B11FA">
                        <w:rPr>
                          <w:rFonts w:ascii="Consolas" w:hAnsi="Consolas"/>
                          <w:sz w:val="20"/>
                          <w:szCs w:val="20"/>
                        </w:rPr>
                        <w:t>else</w:t>
                      </w:r>
                      <w:proofErr w:type="spellEnd"/>
                      <w:r w:rsidRPr="006B11FA">
                        <w:rPr>
                          <w:rFonts w:ascii="Consolas" w:hAnsi="Consolas"/>
                          <w:sz w:val="20"/>
                          <w:szCs w:val="20"/>
                        </w:rPr>
                        <w:t xml:space="preserve"> </w:t>
                      </w:r>
                      <w:proofErr w:type="spellStart"/>
                      <w:r w:rsidRPr="006B11FA">
                        <w:rPr>
                          <w:rFonts w:ascii="Consolas" w:hAnsi="Consolas"/>
                          <w:sz w:val="20"/>
                          <w:szCs w:val="20"/>
                        </w:rPr>
                        <w:t>img.shape</w:t>
                      </w:r>
                      <w:proofErr w:type="spellEnd"/>
                      <w:r w:rsidRPr="006B11FA">
                        <w:rPr>
                          <w:rFonts w:ascii="Consolas" w:hAnsi="Consolas"/>
                          <w:sz w:val="20"/>
                          <w:szCs w:val="20"/>
                        </w:rPr>
                        <w:t>[1]</w:t>
                      </w:r>
                    </w:p>
                    <w:p w14:paraId="515EAF3F" w14:textId="77777777" w:rsidR="006B11FA" w:rsidRPr="006B11FA" w:rsidRDefault="006B11FA" w:rsidP="006B11FA">
                      <w:pPr>
                        <w:rPr>
                          <w:rFonts w:ascii="Consolas" w:hAnsi="Consolas"/>
                          <w:sz w:val="20"/>
                          <w:szCs w:val="20"/>
                        </w:rPr>
                      </w:pPr>
                    </w:p>
                    <w:p w14:paraId="3875E2D2"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POINT_SIMILARITY_COMPARE_AREA_RADIUS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*0.00375)</w:t>
                      </w:r>
                    </w:p>
                    <w:p w14:paraId="1D8B7173"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LINE_MIN_LENGTH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*0.0275)</w:t>
                      </w:r>
                    </w:p>
                    <w:p w14:paraId="098C167B"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LINE_CHECK_SIMILARITY_THRESHOLD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*0.00375)</w:t>
                      </w:r>
                    </w:p>
                    <w:p w14:paraId="5E472E05"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COMPONENT_OTHER_ENDPOINT_SEARCH_WIDTH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*0.0125)</w:t>
                      </w:r>
                    </w:p>
                    <w:p w14:paraId="6BBD5EA4"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COMPONENT_OTHER_ENDPOINT_SEARCH_MAX_LENGTH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*0.0875)</w:t>
                      </w:r>
                    </w:p>
                    <w:p w14:paraId="5AE497D6"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COMPONENT_MIN_BOX_SIZE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*0.05)</w:t>
                      </w:r>
                    </w:p>
                    <w:p w14:paraId="0EA1DA11"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COMPONENT_BOX_SIZE_OFFSET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*0.015)</w:t>
                      </w:r>
                    </w:p>
                    <w:p w14:paraId="1FA35FF3" w14:textId="7237722C" w:rsidR="006B11FA" w:rsidRDefault="006B11FA" w:rsidP="006B11FA">
                      <w:pPr>
                        <w:rPr>
                          <w:rFonts w:ascii="Consolas" w:hAnsi="Consolas"/>
                          <w:sz w:val="20"/>
                          <w:szCs w:val="20"/>
                        </w:rPr>
                      </w:pPr>
                      <w:r w:rsidRPr="006B11FA">
                        <w:rPr>
                          <w:rFonts w:ascii="Consolas" w:hAnsi="Consolas"/>
                          <w:sz w:val="20"/>
                          <w:szCs w:val="20"/>
                        </w:rPr>
                        <w:t xml:space="preserve">OUTPUT_POINT_SIMILARITY_COMPARE_AREA_RADIUS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*0.0075)</w:t>
                      </w:r>
                    </w:p>
                  </w:txbxContent>
                </v:textbox>
                <w10:anchorlock/>
              </v:shape>
            </w:pict>
          </mc:Fallback>
        </mc:AlternateContent>
      </w:r>
    </w:p>
    <w:p w14:paraId="18C62A87" w14:textId="1D873F95" w:rsidR="00C76F07" w:rsidRDefault="00C76F07" w:rsidP="00C76F07">
      <w:pPr>
        <w:pStyle w:val="Cmsor2"/>
      </w:pPr>
      <w:bookmarkStart w:id="35" w:name="_Toc88390140"/>
      <w:r>
        <w:t>Bemenet és előfeldolgozás</w:t>
      </w:r>
      <w:bookmarkEnd w:id="35"/>
    </w:p>
    <w:p w14:paraId="689F0700" w14:textId="35BB616D" w:rsidR="0002744D" w:rsidRPr="0002744D" w:rsidRDefault="0002744D" w:rsidP="00DB309C">
      <w:pPr>
        <w:pStyle w:val="mynormal"/>
      </w:pPr>
      <w:r>
        <w:t>A program elején, a bemenet beolvasásához, valamint előfeldolgozásához az opencv eszközei vannak használva, amelyek segítségével a képet felkészíti a szoftver a kapcsolási rajz elemeinek felismerésére.</w:t>
      </w:r>
      <w:r w:rsidR="00920BBB">
        <w:t xml:space="preserve"> Az előfeldolgozás során a beolvasott kép egyszerűbb formára lesz alakítva, vagyis a cél az adatvesztés nélküli egyszerűsítése a képnek. Ezen kívül különféle transzformációk is végre lesznek hajtva, amelyek a felismerést segítik.</w:t>
      </w:r>
    </w:p>
    <w:p w14:paraId="751E7F2B" w14:textId="56FB7E44" w:rsidR="009B4F42" w:rsidRDefault="009B4F42" w:rsidP="009B4F42">
      <w:pPr>
        <w:pStyle w:val="Cmsor3"/>
      </w:pPr>
      <w:bookmarkStart w:id="36" w:name="_Toc88390141"/>
      <w:r>
        <w:t>Kép beolvasása, egyszerűsítése</w:t>
      </w:r>
      <w:bookmarkEnd w:id="36"/>
    </w:p>
    <w:p w14:paraId="5A730AA4" w14:textId="4307CE6F" w:rsidR="00C76F07" w:rsidRDefault="00976FE2" w:rsidP="00DB309C">
      <w:pPr>
        <w:pStyle w:val="mynormal"/>
      </w:pPr>
      <w:r>
        <w:t>A program először ellenőrzi, hogy milyen paramétereket kapott az indításakor.</w:t>
      </w:r>
      <w:r w:rsidR="009276C2">
        <w:t xml:space="preserve"> Egy paraméter kötelező, ennek hiányában a program nem fut tovább. Ez a paraméter a felismerésre szánt kép neve. Amennyiben a kép nem a program mappájában van, az elérési utat is meg kell adni. A program először ellenőrzi, hogy lett-e megadva paraméter, amelyet utána meg is vizsgál. Amennyiben nincs megadva, vagy nem létező file-ra mutató elérési útvonal lett megadva, a program leáll.</w:t>
      </w:r>
    </w:p>
    <w:p w14:paraId="3CD9EEA6" w14:textId="7A92559B" w:rsidR="009276C2" w:rsidRDefault="009276C2" w:rsidP="00DB309C">
      <w:pPr>
        <w:pStyle w:val="mynormal"/>
      </w:pPr>
      <w:r>
        <w:t xml:space="preserve">Amennyiben </w:t>
      </w:r>
      <w:r w:rsidR="00397926">
        <w:t>megfelelő a paraméter, a program futása folytatódik, és beolvassa, és eltárolja a képet</w:t>
      </w:r>
      <w:r w:rsidR="00EE46E1">
        <w:t xml:space="preserve"> (</w:t>
      </w:r>
      <w:r w:rsidR="00EE46E1">
        <w:fldChar w:fldCharType="begin"/>
      </w:r>
      <w:r w:rsidR="00EE46E1">
        <w:instrText xml:space="preserve"> REF _Ref87954982 \h </w:instrText>
      </w:r>
      <w:r w:rsidR="00EE46E1">
        <w:fldChar w:fldCharType="separate"/>
      </w:r>
      <w:r w:rsidR="001D2579">
        <w:rPr>
          <w:rFonts w:cs="Times New Roman"/>
          <w:i/>
          <w:iCs/>
          <w:noProof/>
        </w:rPr>
        <w:t>12</w:t>
      </w:r>
      <w:r w:rsidR="001D2579" w:rsidRPr="005B37DF">
        <w:rPr>
          <w:rFonts w:cs="Times New Roman"/>
        </w:rPr>
        <w:t>. ábra</w:t>
      </w:r>
      <w:r w:rsidR="00EE46E1">
        <w:fldChar w:fldCharType="end"/>
      </w:r>
      <w:r w:rsidR="00EE46E1">
        <w:t>)</w:t>
      </w:r>
      <w:r w:rsidR="00397926">
        <w:t>. A kép beolvasása az opencv imread függvényének segítségével történik. Az imread által beolvasott kép egy numpy tömb formájában kerül tárolásra</w:t>
      </w:r>
      <w:r w:rsidR="008428B7">
        <w:t>, „img” néven.</w:t>
      </w:r>
    </w:p>
    <w:p w14:paraId="628E53C2" w14:textId="77777777" w:rsidR="005608CA" w:rsidRDefault="005608CA" w:rsidP="005608CA">
      <w:pPr>
        <w:pStyle w:val="mynormal"/>
        <w:keepNext/>
        <w:ind w:firstLine="0"/>
        <w:jc w:val="center"/>
      </w:pPr>
      <w:r>
        <w:rPr>
          <w:noProof/>
        </w:rPr>
        <w:lastRenderedPageBreak/>
        <w:drawing>
          <wp:inline distT="0" distB="0" distL="0" distR="0" wp14:anchorId="0E1CC555" wp14:editId="12E75C14">
            <wp:extent cx="4434840" cy="3326004"/>
            <wp:effectExtent l="0" t="0" r="3810" b="8255"/>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Kép 5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45530" cy="3334021"/>
                    </a:xfrm>
                    <a:prstGeom prst="rect">
                      <a:avLst/>
                    </a:prstGeom>
                  </pic:spPr>
                </pic:pic>
              </a:graphicData>
            </a:graphic>
          </wp:inline>
        </w:drawing>
      </w:r>
    </w:p>
    <w:bookmarkStart w:id="37" w:name="_Ref87954982"/>
    <w:p w14:paraId="4ED0C72B" w14:textId="3DB460CE" w:rsidR="005608CA" w:rsidRPr="005B37DF" w:rsidRDefault="005608CA" w:rsidP="00AF6EC9">
      <w:pPr>
        <w:pStyle w:val="Kpalrs"/>
        <w:spacing w:after="240"/>
        <w:jc w:val="center"/>
        <w:rPr>
          <w:rFonts w:ascii="Times New Roman" w:hAnsi="Times New Roman" w:cs="Times New Roman"/>
        </w:rPr>
      </w:pPr>
      <w:r w:rsidRPr="005B37DF">
        <w:rPr>
          <w:rFonts w:ascii="Times New Roman" w:hAnsi="Times New Roman" w:cs="Times New Roman"/>
          <w:i w:val="0"/>
          <w:iCs w:val="0"/>
        </w:rPr>
        <w:fldChar w:fldCharType="begin"/>
      </w:r>
      <w:r w:rsidRPr="005B37DF">
        <w:rPr>
          <w:rFonts w:ascii="Times New Roman" w:hAnsi="Times New Roman" w:cs="Times New Roman"/>
          <w:i w:val="0"/>
          <w:iCs w:val="0"/>
        </w:rPr>
        <w:instrText xml:space="preserve"> SEQ ábra \* ARABIC </w:instrText>
      </w:r>
      <w:r w:rsidRPr="005B37DF">
        <w:rPr>
          <w:rFonts w:ascii="Times New Roman" w:hAnsi="Times New Roman" w:cs="Times New Roman"/>
          <w:i w:val="0"/>
          <w:iCs w:val="0"/>
        </w:rPr>
        <w:fldChar w:fldCharType="separate"/>
      </w:r>
      <w:r w:rsidR="001D2579">
        <w:rPr>
          <w:rFonts w:ascii="Times New Roman" w:hAnsi="Times New Roman" w:cs="Times New Roman"/>
          <w:i w:val="0"/>
          <w:iCs w:val="0"/>
          <w:noProof/>
        </w:rPr>
        <w:t>12</w:t>
      </w:r>
      <w:r w:rsidRPr="005B37DF">
        <w:rPr>
          <w:rFonts w:ascii="Times New Roman" w:hAnsi="Times New Roman" w:cs="Times New Roman"/>
          <w:i w:val="0"/>
          <w:iCs w:val="0"/>
        </w:rPr>
        <w:fldChar w:fldCharType="end"/>
      </w:r>
      <w:r w:rsidRPr="005B37DF">
        <w:rPr>
          <w:rFonts w:ascii="Times New Roman" w:hAnsi="Times New Roman" w:cs="Times New Roman"/>
          <w:i w:val="0"/>
          <w:iCs w:val="0"/>
        </w:rPr>
        <w:t>. ábra</w:t>
      </w:r>
      <w:bookmarkEnd w:id="37"/>
      <w:r w:rsidRPr="005B37DF">
        <w:rPr>
          <w:rFonts w:ascii="Times New Roman" w:hAnsi="Times New Roman" w:cs="Times New Roman"/>
          <w:i w:val="0"/>
          <w:iCs w:val="0"/>
        </w:rPr>
        <w:t>: Bemeneti kép minta</w:t>
      </w:r>
    </w:p>
    <w:p w14:paraId="59B5DB7C" w14:textId="362D638D" w:rsidR="003738F3" w:rsidRDefault="003738F3" w:rsidP="00DB309C">
      <w:pPr>
        <w:pStyle w:val="mynormal"/>
      </w:pPr>
      <w:r>
        <w:t>A beolvasott képen utána megkezdődik az előfeldolgozás, amelynek a célja a kép minél egyszerűbbre való alakítása a könnyebb felismerés érdekében úgy, hogy minél kevesebb adat vesszen el a képről.</w:t>
      </w:r>
    </w:p>
    <w:p w14:paraId="0516537D" w14:textId="4924A08C" w:rsidR="008428B7" w:rsidRDefault="008428B7" w:rsidP="00DB309C">
      <w:pPr>
        <w:pStyle w:val="mynormal"/>
      </w:pPr>
      <w:r>
        <w:t xml:space="preserve">Miután a kép beolvasása sikeresen megtörtént, utána </w:t>
      </w:r>
      <w:r w:rsidR="00B81423">
        <w:t xml:space="preserve">az első lépés </w:t>
      </w:r>
      <w:r>
        <w:t>a kép szürkeárnyalatossá alakít</w:t>
      </w:r>
      <w:r w:rsidR="00B81423">
        <w:t>ása</w:t>
      </w:r>
      <w:r>
        <w:t>. Ezáltal a kép nem 3 különböző szín adat alapján lesz tárolva, hanem egy adat alapján, amely az adott pixel intenzitását adja meg.</w:t>
      </w:r>
      <w:r w:rsidR="003738F3">
        <w:t xml:space="preserve"> A folyamat által a kép fel lesz készítve a további egyszerűsítésre.</w:t>
      </w:r>
      <w:r w:rsidR="000537A3">
        <w:t xml:space="preserve"> Szürkeárnyalatossá alakítás után az új kép külön lesz eltárolva, egy „gray” nevű numpy tömbben.</w:t>
      </w:r>
    </w:p>
    <w:p w14:paraId="52FA813E" w14:textId="00ADC9E4" w:rsidR="00CA5E5E" w:rsidRDefault="000537A3" w:rsidP="00DB309C">
      <w:pPr>
        <w:pStyle w:val="mynormal"/>
      </w:pPr>
      <w:r>
        <w:t>A</w:t>
      </w:r>
      <w:r w:rsidR="009B1C7F">
        <w:t>z átalakítás után a</w:t>
      </w:r>
      <w:r>
        <w:t xml:space="preserve"> szürkeárnyalatos képen </w:t>
      </w:r>
      <w:r w:rsidR="00777F35">
        <w:t>egy medianBlur szűrő</w:t>
      </w:r>
      <w:r w:rsidR="00684812">
        <w:t xml:space="preserve"> van alkalmazva</w:t>
      </w:r>
      <w:r w:rsidR="00CE07A9">
        <w:t xml:space="preserve">. </w:t>
      </w:r>
      <w:r w:rsidR="00777F35">
        <w:t xml:space="preserve">A szűrő egy </w:t>
      </w:r>
      <m:oMath>
        <m:r>
          <w:rPr>
            <w:rFonts w:ascii="Cambria Math" w:hAnsi="Cambria Math"/>
          </w:rPr>
          <m:t>3×3</m:t>
        </m:r>
      </m:oMath>
      <w:r w:rsidR="00777F35">
        <w:t>-as, négyzet alakú szűrőt használ.</w:t>
      </w:r>
      <w:r w:rsidR="009741C9">
        <w:t xml:space="preserve"> A medián szűrő által minden pixel értéke ki van cserélve a környező pixelek medián (középső) értékére, ezáltal enyhén elmosódás hatást keltve a képen.</w:t>
      </w:r>
      <w:r w:rsidR="00CE07A9">
        <w:t xml:space="preserve"> Segítségével az esetleges zaj eltávolítható a képekről.</w:t>
      </w:r>
      <w:r w:rsidR="00BB45A4">
        <w:t xml:space="preserve"> </w:t>
      </w:r>
      <w:r w:rsidR="00BB45A4">
        <w:fldChar w:fldCharType="begin"/>
      </w:r>
      <w:r w:rsidR="00BB45A4">
        <w:instrText xml:space="preserve"> REF _Ref67392687 \r \h </w:instrText>
      </w:r>
      <w:r w:rsidR="00BB45A4">
        <w:fldChar w:fldCharType="separate"/>
      </w:r>
      <w:r w:rsidR="001D2579">
        <w:t>[3]</w:t>
      </w:r>
      <w:r w:rsidR="00BB45A4">
        <w:fldChar w:fldCharType="end"/>
      </w:r>
    </w:p>
    <w:p w14:paraId="55224ED4" w14:textId="78C10B6D" w:rsidR="00D14237" w:rsidRDefault="00D14237" w:rsidP="00DB309C">
      <w:pPr>
        <w:pStyle w:val="mynormal"/>
      </w:pPr>
      <w:r>
        <w:t>A szűrés után történik a legfontosabb előfeldolgozási folyamat</w:t>
      </w:r>
      <w:r w:rsidR="00EE2823">
        <w:t xml:space="preserve">, a thresholding. A cél, hogy </w:t>
      </w:r>
      <w:r w:rsidR="00CC6DED">
        <w:t>elkülönítsük a</w:t>
      </w:r>
      <w:r w:rsidR="00EE2823">
        <w:t xml:space="preserve"> hasznos pixel</w:t>
      </w:r>
      <w:r w:rsidR="00CC6DED">
        <w:t>eket</w:t>
      </w:r>
      <w:r w:rsidR="00EE2823">
        <w:t xml:space="preserve"> (amelyek a kapcsolási rajzot alkotják) </w:t>
      </w:r>
      <w:r w:rsidR="00CC6DED">
        <w:t xml:space="preserve">a háttértől. A program az opencv threshold függvényét használja. Ez úgy van paraméterezve, hogy minden pixelt, amelynek a szürkeárnyalatos képen 110-nél nagyobb az intenzitása, azt állítsa 255-re, azaz fehérre, minden mást pedig 0-ra, vagyis feketére. Ezzel elértem, hogy a háttér fehér, </w:t>
      </w:r>
      <w:r w:rsidR="00CC6DED">
        <w:lastRenderedPageBreak/>
        <w:t>a kapcsolási rajz elemei pedig fekete pixelekből áll. A későbbi feldolgozás miatt ezt azonban meg kell fordítani. Minden pixel új értékét úgy kapjuk meg</w:t>
      </w:r>
      <w:r w:rsidR="00DA207B">
        <w:t>, hogy</w:t>
      </w:r>
      <w:r w:rsidR="00CC6DED">
        <w:t xml:space="preserve"> 255-ből ki</w:t>
      </w:r>
      <w:r w:rsidR="00DA207B">
        <w:t xml:space="preserve"> van vonva</w:t>
      </w:r>
      <w:r w:rsidR="00CC6DED">
        <w:t xml:space="preserve"> a pixel</w:t>
      </w:r>
      <w:r w:rsidR="00DA207B">
        <w:t xml:space="preserve"> értéke, így 255-ből 0 lesz, és fordítva.</w:t>
      </w:r>
      <w:r w:rsidR="00B52265">
        <w:t xml:space="preserve"> Ezt a folyamatot a numpy-nak köszönhetően egy sorban meg lehet csinálni, ahogy a kódban látható.</w:t>
      </w:r>
    </w:p>
    <w:p w14:paraId="3153F3BF" w14:textId="31DA01A1" w:rsidR="000E3BA8" w:rsidRPr="009E74DD" w:rsidRDefault="00B52265" w:rsidP="00DB309C">
      <w:pPr>
        <w:pStyle w:val="mynormal"/>
        <w:rPr>
          <w:sz w:val="32"/>
          <w:szCs w:val="28"/>
        </w:rPr>
      </w:pPr>
      <w:r>
        <w:t xml:space="preserve">Az újonnan létrejött képen (thresh) a hasznos pixelek fehér színnel, vagyis 255 értékkel léteznek. Ezen a képen </w:t>
      </w:r>
      <w:r w:rsidR="002A247C">
        <w:t>végrehajtódik</w:t>
      </w:r>
      <w:r w:rsidR="009B1C7F">
        <w:t xml:space="preserve"> egy morfológiai zárás, amely célja a kapcsolási rajz elemein, de leginkább az összekötő vonalakon esetlegesen keletkezett </w:t>
      </w:r>
      <w:r w:rsidR="00CA5E5E">
        <w:t>kihagyások pótlása.</w:t>
      </w:r>
      <w:r>
        <w:t xml:space="preserve"> Ilyen kihagyások keletkezhetnek a kép minősége, vagy az átalakítások következtében is. A morfológiai zárás szintén egy négyzet alakú, </w:t>
      </w:r>
      <m:oMath>
        <m:r>
          <w:rPr>
            <w:rFonts w:ascii="Cambria Math" w:hAnsi="Cambria Math"/>
          </w:rPr>
          <m:t>3×3</m:t>
        </m:r>
      </m:oMath>
      <w:r w:rsidR="003875D3">
        <w:t xml:space="preserve"> méretű</w:t>
      </w:r>
      <w:r>
        <w:t xml:space="preserve"> kernelt használ, amely által a kis hibákat kijavítja, azonban </w:t>
      </w:r>
      <w:r w:rsidR="0005113D">
        <w:t>jelentősen nem alakítja át az adatokat, nem rontja el a kapcsolási rajzot.</w:t>
      </w:r>
    </w:p>
    <w:bookmarkStart w:id="38" w:name="_Ref86741240"/>
    <w:p w14:paraId="2680789C" w14:textId="6F77AEF6" w:rsidR="00976FE2" w:rsidRPr="00AD76F3" w:rsidRDefault="00976FE2" w:rsidP="00976FE2">
      <w:pPr>
        <w:pStyle w:val="Kpalrs"/>
        <w:keepNext/>
        <w:jc w:val="center"/>
        <w:rPr>
          <w:rFonts w:ascii="Times New Roman" w:hAnsi="Times New Roman" w:cs="Times New Roman"/>
          <w:i w:val="0"/>
          <w:iCs w:val="0"/>
        </w:rPr>
      </w:pPr>
      <w:r w:rsidRPr="00AD76F3">
        <w:rPr>
          <w:rFonts w:ascii="Times New Roman" w:hAnsi="Times New Roman" w:cs="Times New Roman"/>
          <w:i w:val="0"/>
          <w:iCs w:val="0"/>
        </w:rPr>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1D2579">
        <w:rPr>
          <w:rFonts w:ascii="Times New Roman" w:hAnsi="Times New Roman" w:cs="Times New Roman"/>
          <w:i w:val="0"/>
          <w:iCs w:val="0"/>
          <w:noProof/>
        </w:rPr>
        <w:t>4</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38"/>
      <w:r w:rsidRPr="00AD76F3">
        <w:rPr>
          <w:rFonts w:ascii="Times New Roman" w:hAnsi="Times New Roman" w:cs="Times New Roman"/>
          <w:i w:val="0"/>
          <w:iCs w:val="0"/>
        </w:rPr>
        <w:t>: Bemenet és előfeldolgozás</w:t>
      </w:r>
    </w:p>
    <w:p w14:paraId="11DF8693" w14:textId="1BA61AD6" w:rsidR="00251FB1" w:rsidRDefault="006F60F5" w:rsidP="00983390">
      <w:pPr>
        <w:pStyle w:val="mynormal"/>
        <w:ind w:firstLine="0"/>
      </w:pPr>
      <w:r>
        <w:rPr>
          <w:noProof/>
        </w:rPr>
        <mc:AlternateContent>
          <mc:Choice Requires="wps">
            <w:drawing>
              <wp:inline distT="0" distB="0" distL="0" distR="0" wp14:anchorId="4E49B7D5" wp14:editId="50C42C27">
                <wp:extent cx="5580000" cy="1404620"/>
                <wp:effectExtent l="0" t="0" r="20955" b="21590"/>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000" cy="1404620"/>
                        </a:xfrm>
                        <a:prstGeom prst="rect">
                          <a:avLst/>
                        </a:prstGeom>
                        <a:solidFill>
                          <a:srgbClr val="FFFFFF"/>
                        </a:solidFill>
                        <a:ln w="9525">
                          <a:solidFill>
                            <a:srgbClr val="000000"/>
                          </a:solidFill>
                          <a:miter lim="800000"/>
                          <a:headEnd/>
                          <a:tailEnd/>
                        </a:ln>
                      </wps:spPr>
                      <wps:txbx>
                        <w:txbxContent>
                          <w:p w14:paraId="61984AE5" w14:textId="77777777" w:rsidR="006F60F5" w:rsidRPr="000537A3" w:rsidRDefault="006F60F5" w:rsidP="006F60F5">
                            <w:pPr>
                              <w:rPr>
                                <w:rFonts w:ascii="Consolas" w:hAnsi="Consolas"/>
                                <w:sz w:val="20"/>
                                <w:szCs w:val="20"/>
                              </w:rPr>
                            </w:pPr>
                            <w:r w:rsidRPr="000537A3">
                              <w:rPr>
                                <w:rFonts w:ascii="Consolas" w:hAnsi="Consolas"/>
                                <w:sz w:val="20"/>
                                <w:szCs w:val="20"/>
                              </w:rPr>
                              <w:t>if len(sys.argv) &lt; 2:</w:t>
                            </w:r>
                          </w:p>
                          <w:p w14:paraId="2A7E131A" w14:textId="55ECF36E" w:rsidR="006F60F5" w:rsidRPr="000537A3" w:rsidRDefault="00976FE2" w:rsidP="006F60F5">
                            <w:pPr>
                              <w:rPr>
                                <w:rFonts w:ascii="Consolas" w:hAnsi="Consolas"/>
                                <w:sz w:val="20"/>
                                <w:szCs w:val="20"/>
                              </w:rPr>
                            </w:pPr>
                            <w:r w:rsidRPr="000537A3">
                              <w:rPr>
                                <w:rFonts w:ascii="Consolas" w:hAnsi="Consolas"/>
                                <w:sz w:val="20"/>
                                <w:szCs w:val="20"/>
                              </w:rPr>
                              <w:tab/>
                            </w:r>
                            <w:r w:rsidR="006F60F5" w:rsidRPr="000537A3">
                              <w:rPr>
                                <w:rFonts w:ascii="Consolas" w:hAnsi="Consolas"/>
                                <w:sz w:val="20"/>
                                <w:szCs w:val="20"/>
                              </w:rPr>
                              <w:t>exit("Not enough parameter given!")</w:t>
                            </w:r>
                          </w:p>
                          <w:p w14:paraId="41AF931A" w14:textId="77777777" w:rsidR="006F60F5" w:rsidRPr="000537A3" w:rsidRDefault="006F60F5" w:rsidP="006F60F5">
                            <w:pPr>
                              <w:rPr>
                                <w:rFonts w:ascii="Consolas" w:hAnsi="Consolas"/>
                                <w:sz w:val="20"/>
                                <w:szCs w:val="20"/>
                              </w:rPr>
                            </w:pPr>
                          </w:p>
                          <w:p w14:paraId="07AB314D" w14:textId="77777777" w:rsidR="006F60F5" w:rsidRPr="000537A3" w:rsidRDefault="006F60F5" w:rsidP="006F60F5">
                            <w:pPr>
                              <w:rPr>
                                <w:rFonts w:ascii="Consolas" w:hAnsi="Consolas"/>
                                <w:sz w:val="20"/>
                                <w:szCs w:val="20"/>
                              </w:rPr>
                            </w:pPr>
                            <w:r w:rsidRPr="000537A3">
                              <w:rPr>
                                <w:rFonts w:ascii="Consolas" w:hAnsi="Consolas"/>
                                <w:sz w:val="20"/>
                                <w:szCs w:val="20"/>
                              </w:rPr>
                              <w:t>if not os.path.isfile(str(sys.argv[1])):</w:t>
                            </w:r>
                          </w:p>
                          <w:p w14:paraId="4D8F1D2E" w14:textId="4085CFC7" w:rsidR="006F60F5" w:rsidRPr="000537A3" w:rsidRDefault="00976FE2" w:rsidP="006F60F5">
                            <w:pPr>
                              <w:rPr>
                                <w:rFonts w:ascii="Consolas" w:hAnsi="Consolas"/>
                                <w:sz w:val="20"/>
                                <w:szCs w:val="20"/>
                              </w:rPr>
                            </w:pPr>
                            <w:r w:rsidRPr="000537A3">
                              <w:rPr>
                                <w:rFonts w:ascii="Consolas" w:hAnsi="Consolas"/>
                                <w:sz w:val="20"/>
                                <w:szCs w:val="20"/>
                              </w:rPr>
                              <w:tab/>
                            </w:r>
                            <w:r w:rsidR="006F60F5" w:rsidRPr="000537A3">
                              <w:rPr>
                                <w:rFonts w:ascii="Consolas" w:hAnsi="Consolas"/>
                                <w:sz w:val="20"/>
                                <w:szCs w:val="20"/>
                              </w:rPr>
                              <w:t>exit("The file does not exist!")</w:t>
                            </w:r>
                          </w:p>
                          <w:p w14:paraId="065F4F1F" w14:textId="77777777" w:rsidR="006F60F5" w:rsidRPr="000537A3" w:rsidRDefault="006F60F5" w:rsidP="006F60F5">
                            <w:pPr>
                              <w:rPr>
                                <w:rFonts w:ascii="Consolas" w:hAnsi="Consolas"/>
                                <w:sz w:val="20"/>
                                <w:szCs w:val="20"/>
                              </w:rPr>
                            </w:pPr>
                          </w:p>
                          <w:p w14:paraId="116B10D6" w14:textId="77777777" w:rsidR="006F60F5" w:rsidRPr="000537A3" w:rsidRDefault="006F60F5" w:rsidP="006F60F5">
                            <w:pPr>
                              <w:rPr>
                                <w:rFonts w:ascii="Consolas" w:hAnsi="Consolas"/>
                                <w:sz w:val="20"/>
                                <w:szCs w:val="20"/>
                              </w:rPr>
                            </w:pPr>
                            <w:r w:rsidRPr="000537A3">
                              <w:rPr>
                                <w:rFonts w:ascii="Consolas" w:hAnsi="Consolas"/>
                                <w:sz w:val="20"/>
                                <w:szCs w:val="20"/>
                              </w:rPr>
                              <w:t>img = cv2.imread(sys.argv[1])</w:t>
                            </w:r>
                          </w:p>
                          <w:p w14:paraId="377C6C15" w14:textId="6CC85B9A" w:rsidR="006F60F5" w:rsidRDefault="006F60F5" w:rsidP="009B1C7F">
                            <w:pPr>
                              <w:rPr>
                                <w:rFonts w:ascii="Consolas" w:hAnsi="Consolas"/>
                                <w:sz w:val="20"/>
                                <w:szCs w:val="20"/>
                              </w:rPr>
                            </w:pPr>
                            <w:r w:rsidRPr="000537A3">
                              <w:rPr>
                                <w:rFonts w:ascii="Consolas" w:hAnsi="Consolas"/>
                                <w:sz w:val="20"/>
                                <w:szCs w:val="20"/>
                              </w:rPr>
                              <w:t>gray = cv2.cvtColor(img, cv2.COLOR_BGR2GRAY)</w:t>
                            </w:r>
                          </w:p>
                          <w:p w14:paraId="5D6F14E9" w14:textId="77777777" w:rsidR="009B1C7F" w:rsidRPr="000537A3" w:rsidRDefault="009B1C7F" w:rsidP="009B1C7F">
                            <w:pPr>
                              <w:rPr>
                                <w:rFonts w:ascii="Consolas" w:hAnsi="Consolas"/>
                                <w:sz w:val="20"/>
                                <w:szCs w:val="20"/>
                              </w:rPr>
                            </w:pPr>
                          </w:p>
                          <w:p w14:paraId="3B4B2417" w14:textId="77777777" w:rsidR="006F60F5" w:rsidRPr="000537A3" w:rsidRDefault="006F60F5" w:rsidP="006F60F5">
                            <w:pPr>
                              <w:rPr>
                                <w:rFonts w:ascii="Consolas" w:hAnsi="Consolas"/>
                                <w:sz w:val="20"/>
                                <w:szCs w:val="20"/>
                              </w:rPr>
                            </w:pPr>
                            <w:r w:rsidRPr="000537A3">
                              <w:rPr>
                                <w:rFonts w:ascii="Consolas" w:hAnsi="Consolas"/>
                                <w:sz w:val="20"/>
                                <w:szCs w:val="20"/>
                              </w:rPr>
                              <w:t>gray = cv2.medianBlur(gray, 7)</w:t>
                            </w:r>
                          </w:p>
                          <w:p w14:paraId="4CB4649D" w14:textId="77777777" w:rsidR="006F60F5" w:rsidRPr="000537A3" w:rsidRDefault="006F60F5" w:rsidP="006F60F5">
                            <w:pPr>
                              <w:rPr>
                                <w:rFonts w:ascii="Consolas" w:hAnsi="Consolas"/>
                                <w:sz w:val="20"/>
                                <w:szCs w:val="20"/>
                              </w:rPr>
                            </w:pPr>
                          </w:p>
                          <w:p w14:paraId="3F84C835" w14:textId="77777777" w:rsidR="006F60F5" w:rsidRPr="000537A3" w:rsidRDefault="006F60F5" w:rsidP="006F60F5">
                            <w:pPr>
                              <w:rPr>
                                <w:rFonts w:ascii="Consolas" w:hAnsi="Consolas"/>
                                <w:sz w:val="20"/>
                                <w:szCs w:val="20"/>
                              </w:rPr>
                            </w:pPr>
                            <w:r w:rsidRPr="000537A3">
                              <w:rPr>
                                <w:rFonts w:ascii="Consolas" w:hAnsi="Consolas"/>
                                <w:sz w:val="20"/>
                                <w:szCs w:val="20"/>
                              </w:rPr>
                              <w:t>thresh = cv2.threshold(gray, 110, 255, cv2.THRESH_BINARY)[1]</w:t>
                            </w:r>
                          </w:p>
                          <w:p w14:paraId="640165AE" w14:textId="77777777" w:rsidR="006F60F5" w:rsidRPr="000537A3" w:rsidRDefault="006F60F5" w:rsidP="006F60F5">
                            <w:pPr>
                              <w:rPr>
                                <w:rFonts w:ascii="Consolas" w:hAnsi="Consolas"/>
                                <w:sz w:val="20"/>
                                <w:szCs w:val="20"/>
                              </w:rPr>
                            </w:pPr>
                          </w:p>
                          <w:p w14:paraId="134876C3" w14:textId="77777777" w:rsidR="009B1C7F" w:rsidRPr="000537A3" w:rsidRDefault="006F60F5" w:rsidP="009B1C7F">
                            <w:pPr>
                              <w:rPr>
                                <w:rFonts w:ascii="Consolas" w:hAnsi="Consolas"/>
                                <w:sz w:val="20"/>
                                <w:szCs w:val="20"/>
                              </w:rPr>
                            </w:pPr>
                            <w:r w:rsidRPr="000537A3">
                              <w:rPr>
                                <w:rFonts w:ascii="Consolas" w:hAnsi="Consolas"/>
                                <w:sz w:val="20"/>
                                <w:szCs w:val="20"/>
                              </w:rPr>
                              <w:t>thresh = 255 - thresh</w:t>
                            </w:r>
                          </w:p>
                          <w:p w14:paraId="5E00D674" w14:textId="77777777" w:rsidR="009B1C7F" w:rsidRPr="000537A3" w:rsidRDefault="009B1C7F" w:rsidP="009B1C7F">
                            <w:pPr>
                              <w:rPr>
                                <w:rFonts w:ascii="Consolas" w:hAnsi="Consolas"/>
                                <w:sz w:val="20"/>
                                <w:szCs w:val="20"/>
                              </w:rPr>
                            </w:pPr>
                          </w:p>
                          <w:p w14:paraId="7D3713FE" w14:textId="5426ADCF" w:rsidR="006F60F5" w:rsidRPr="000537A3" w:rsidRDefault="009B1C7F" w:rsidP="006F60F5">
                            <w:pPr>
                              <w:rPr>
                                <w:rFonts w:ascii="Consolas" w:hAnsi="Consolas"/>
                                <w:sz w:val="20"/>
                                <w:szCs w:val="20"/>
                              </w:rPr>
                            </w:pPr>
                            <w:r w:rsidRPr="000537A3">
                              <w:rPr>
                                <w:rFonts w:ascii="Consolas" w:hAnsi="Consolas"/>
                                <w:sz w:val="20"/>
                                <w:szCs w:val="20"/>
                              </w:rPr>
                              <w:t>gray = cv2.morphologyEx(gray, cv2.MORPH_CLOSE, cv2.getStructuringElement(cv2.MORPH_RECT, (3,3)))</w:t>
                            </w:r>
                          </w:p>
                        </w:txbxContent>
                      </wps:txbx>
                      <wps:bodyPr rot="0" vert="horz" wrap="square" lIns="91440" tIns="45720" rIns="91440" bIns="45720" anchor="t" anchorCtr="0">
                        <a:spAutoFit/>
                      </wps:bodyPr>
                    </wps:wsp>
                  </a:graphicData>
                </a:graphic>
              </wp:inline>
            </w:drawing>
          </mc:Choice>
          <mc:Fallback>
            <w:pict>
              <v:shape w14:anchorId="4E49B7D5" id="_x0000_s1032" type="#_x0000_t202" style="width:439.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">
                <v:textbox style="mso-fit-shape-to-text:t">
                  <w:txbxContent>
                    <w:p w14:paraId="61984AE5"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if</w:t>
                      </w:r>
                      <w:proofErr w:type="spellEnd"/>
                      <w:r w:rsidRPr="000537A3">
                        <w:rPr>
                          <w:rFonts w:ascii="Consolas" w:hAnsi="Consolas"/>
                          <w:sz w:val="20"/>
                          <w:szCs w:val="20"/>
                        </w:rPr>
                        <w:t xml:space="preserve"> len(</w:t>
                      </w:r>
                      <w:proofErr w:type="spellStart"/>
                      <w:proofErr w:type="gramStart"/>
                      <w:r w:rsidRPr="000537A3">
                        <w:rPr>
                          <w:rFonts w:ascii="Consolas" w:hAnsi="Consolas"/>
                          <w:sz w:val="20"/>
                          <w:szCs w:val="20"/>
                        </w:rPr>
                        <w:t>sys.argv</w:t>
                      </w:r>
                      <w:proofErr w:type="spellEnd"/>
                      <w:proofErr w:type="gramEnd"/>
                      <w:r w:rsidRPr="000537A3">
                        <w:rPr>
                          <w:rFonts w:ascii="Consolas" w:hAnsi="Consolas"/>
                          <w:sz w:val="20"/>
                          <w:szCs w:val="20"/>
                        </w:rPr>
                        <w:t>) &lt; 2:</w:t>
                      </w:r>
                    </w:p>
                    <w:p w14:paraId="2A7E131A" w14:textId="55ECF36E" w:rsidR="006F60F5" w:rsidRPr="000537A3" w:rsidRDefault="00976FE2" w:rsidP="006F60F5">
                      <w:pPr>
                        <w:rPr>
                          <w:rFonts w:ascii="Consolas" w:hAnsi="Consolas"/>
                          <w:sz w:val="20"/>
                          <w:szCs w:val="20"/>
                        </w:rPr>
                      </w:pPr>
                      <w:r w:rsidRPr="000537A3">
                        <w:rPr>
                          <w:rFonts w:ascii="Consolas" w:hAnsi="Consolas"/>
                          <w:sz w:val="20"/>
                          <w:szCs w:val="20"/>
                        </w:rPr>
                        <w:tab/>
                      </w:r>
                      <w:proofErr w:type="spellStart"/>
                      <w:proofErr w:type="gramStart"/>
                      <w:r w:rsidR="006F60F5" w:rsidRPr="000537A3">
                        <w:rPr>
                          <w:rFonts w:ascii="Consolas" w:hAnsi="Consolas"/>
                          <w:sz w:val="20"/>
                          <w:szCs w:val="20"/>
                        </w:rPr>
                        <w:t>exit</w:t>
                      </w:r>
                      <w:proofErr w:type="spellEnd"/>
                      <w:r w:rsidR="006F60F5" w:rsidRPr="000537A3">
                        <w:rPr>
                          <w:rFonts w:ascii="Consolas" w:hAnsi="Consolas"/>
                          <w:sz w:val="20"/>
                          <w:szCs w:val="20"/>
                        </w:rPr>
                        <w:t>(</w:t>
                      </w:r>
                      <w:proofErr w:type="gramEnd"/>
                      <w:r w:rsidR="006F60F5" w:rsidRPr="000537A3">
                        <w:rPr>
                          <w:rFonts w:ascii="Consolas" w:hAnsi="Consolas"/>
                          <w:sz w:val="20"/>
                          <w:szCs w:val="20"/>
                        </w:rPr>
                        <w:t>"</w:t>
                      </w:r>
                      <w:proofErr w:type="spellStart"/>
                      <w:r w:rsidR="006F60F5" w:rsidRPr="000537A3">
                        <w:rPr>
                          <w:rFonts w:ascii="Consolas" w:hAnsi="Consolas"/>
                          <w:sz w:val="20"/>
                          <w:szCs w:val="20"/>
                        </w:rPr>
                        <w:t>Not</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enough</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parameter</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given</w:t>
                      </w:r>
                      <w:proofErr w:type="spellEnd"/>
                      <w:r w:rsidR="006F60F5" w:rsidRPr="000537A3">
                        <w:rPr>
                          <w:rFonts w:ascii="Consolas" w:hAnsi="Consolas"/>
                          <w:sz w:val="20"/>
                          <w:szCs w:val="20"/>
                        </w:rPr>
                        <w:t>!")</w:t>
                      </w:r>
                    </w:p>
                    <w:p w14:paraId="41AF931A" w14:textId="77777777" w:rsidR="006F60F5" w:rsidRPr="000537A3" w:rsidRDefault="006F60F5" w:rsidP="006F60F5">
                      <w:pPr>
                        <w:rPr>
                          <w:rFonts w:ascii="Consolas" w:hAnsi="Consolas"/>
                          <w:sz w:val="20"/>
                          <w:szCs w:val="20"/>
                        </w:rPr>
                      </w:pPr>
                    </w:p>
                    <w:p w14:paraId="07AB314D"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if</w:t>
                      </w:r>
                      <w:proofErr w:type="spellEnd"/>
                      <w:r w:rsidRPr="000537A3">
                        <w:rPr>
                          <w:rFonts w:ascii="Consolas" w:hAnsi="Consolas"/>
                          <w:sz w:val="20"/>
                          <w:szCs w:val="20"/>
                        </w:rPr>
                        <w:t xml:space="preserve"> </w:t>
                      </w:r>
                      <w:proofErr w:type="spellStart"/>
                      <w:r w:rsidRPr="000537A3">
                        <w:rPr>
                          <w:rFonts w:ascii="Consolas" w:hAnsi="Consolas"/>
                          <w:sz w:val="20"/>
                          <w:szCs w:val="20"/>
                        </w:rPr>
                        <w:t>not</w:t>
                      </w:r>
                      <w:proofErr w:type="spellEnd"/>
                      <w:r w:rsidRPr="000537A3">
                        <w:rPr>
                          <w:rFonts w:ascii="Consolas" w:hAnsi="Consolas"/>
                          <w:sz w:val="20"/>
                          <w:szCs w:val="20"/>
                        </w:rPr>
                        <w:t xml:space="preserve"> </w:t>
                      </w:r>
                      <w:proofErr w:type="spellStart"/>
                      <w:proofErr w:type="gramStart"/>
                      <w:r w:rsidRPr="000537A3">
                        <w:rPr>
                          <w:rFonts w:ascii="Consolas" w:hAnsi="Consolas"/>
                          <w:sz w:val="20"/>
                          <w:szCs w:val="20"/>
                        </w:rPr>
                        <w:t>os.path</w:t>
                      </w:r>
                      <w:proofErr w:type="gramEnd"/>
                      <w:r w:rsidRPr="000537A3">
                        <w:rPr>
                          <w:rFonts w:ascii="Consolas" w:hAnsi="Consolas"/>
                          <w:sz w:val="20"/>
                          <w:szCs w:val="20"/>
                        </w:rPr>
                        <w:t>.isfile</w:t>
                      </w:r>
                      <w:proofErr w:type="spellEnd"/>
                      <w:r w:rsidRPr="000537A3">
                        <w:rPr>
                          <w:rFonts w:ascii="Consolas" w:hAnsi="Consolas"/>
                          <w:sz w:val="20"/>
                          <w:szCs w:val="20"/>
                        </w:rPr>
                        <w:t>(</w:t>
                      </w:r>
                      <w:proofErr w:type="spellStart"/>
                      <w:r w:rsidRPr="000537A3">
                        <w:rPr>
                          <w:rFonts w:ascii="Consolas" w:hAnsi="Consolas"/>
                          <w:sz w:val="20"/>
                          <w:szCs w:val="20"/>
                        </w:rPr>
                        <w:t>str</w:t>
                      </w:r>
                      <w:proofErr w:type="spellEnd"/>
                      <w:r w:rsidRPr="000537A3">
                        <w:rPr>
                          <w:rFonts w:ascii="Consolas" w:hAnsi="Consolas"/>
                          <w:sz w:val="20"/>
                          <w:szCs w:val="20"/>
                        </w:rPr>
                        <w:t>(</w:t>
                      </w:r>
                      <w:proofErr w:type="spellStart"/>
                      <w:r w:rsidRPr="000537A3">
                        <w:rPr>
                          <w:rFonts w:ascii="Consolas" w:hAnsi="Consolas"/>
                          <w:sz w:val="20"/>
                          <w:szCs w:val="20"/>
                        </w:rPr>
                        <w:t>sys.argv</w:t>
                      </w:r>
                      <w:proofErr w:type="spellEnd"/>
                      <w:r w:rsidRPr="000537A3">
                        <w:rPr>
                          <w:rFonts w:ascii="Consolas" w:hAnsi="Consolas"/>
                          <w:sz w:val="20"/>
                          <w:szCs w:val="20"/>
                        </w:rPr>
                        <w:t>[1])):</w:t>
                      </w:r>
                    </w:p>
                    <w:p w14:paraId="4D8F1D2E" w14:textId="4085CFC7" w:rsidR="006F60F5" w:rsidRPr="000537A3" w:rsidRDefault="00976FE2" w:rsidP="006F60F5">
                      <w:pPr>
                        <w:rPr>
                          <w:rFonts w:ascii="Consolas" w:hAnsi="Consolas"/>
                          <w:sz w:val="20"/>
                          <w:szCs w:val="20"/>
                        </w:rPr>
                      </w:pPr>
                      <w:r w:rsidRPr="000537A3">
                        <w:rPr>
                          <w:rFonts w:ascii="Consolas" w:hAnsi="Consolas"/>
                          <w:sz w:val="20"/>
                          <w:szCs w:val="20"/>
                        </w:rPr>
                        <w:tab/>
                      </w:r>
                      <w:proofErr w:type="spellStart"/>
                      <w:proofErr w:type="gramStart"/>
                      <w:r w:rsidR="006F60F5" w:rsidRPr="000537A3">
                        <w:rPr>
                          <w:rFonts w:ascii="Consolas" w:hAnsi="Consolas"/>
                          <w:sz w:val="20"/>
                          <w:szCs w:val="20"/>
                        </w:rPr>
                        <w:t>exit</w:t>
                      </w:r>
                      <w:proofErr w:type="spellEnd"/>
                      <w:r w:rsidR="006F60F5" w:rsidRPr="000537A3">
                        <w:rPr>
                          <w:rFonts w:ascii="Consolas" w:hAnsi="Consolas"/>
                          <w:sz w:val="20"/>
                          <w:szCs w:val="20"/>
                        </w:rPr>
                        <w:t>(</w:t>
                      </w:r>
                      <w:proofErr w:type="gramEnd"/>
                      <w:r w:rsidR="006F60F5" w:rsidRPr="000537A3">
                        <w:rPr>
                          <w:rFonts w:ascii="Consolas" w:hAnsi="Consolas"/>
                          <w:sz w:val="20"/>
                          <w:szCs w:val="20"/>
                        </w:rPr>
                        <w:t xml:space="preserve">"The file </w:t>
                      </w:r>
                      <w:proofErr w:type="spellStart"/>
                      <w:r w:rsidR="006F60F5" w:rsidRPr="000537A3">
                        <w:rPr>
                          <w:rFonts w:ascii="Consolas" w:hAnsi="Consolas"/>
                          <w:sz w:val="20"/>
                          <w:szCs w:val="20"/>
                        </w:rPr>
                        <w:t>does</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not</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exist</w:t>
                      </w:r>
                      <w:proofErr w:type="spellEnd"/>
                      <w:r w:rsidR="006F60F5" w:rsidRPr="000537A3">
                        <w:rPr>
                          <w:rFonts w:ascii="Consolas" w:hAnsi="Consolas"/>
                          <w:sz w:val="20"/>
                          <w:szCs w:val="20"/>
                        </w:rPr>
                        <w:t>!")</w:t>
                      </w:r>
                    </w:p>
                    <w:p w14:paraId="065F4F1F" w14:textId="77777777" w:rsidR="006F60F5" w:rsidRPr="000537A3" w:rsidRDefault="006F60F5" w:rsidP="006F60F5">
                      <w:pPr>
                        <w:rPr>
                          <w:rFonts w:ascii="Consolas" w:hAnsi="Consolas"/>
                          <w:sz w:val="20"/>
                          <w:szCs w:val="20"/>
                        </w:rPr>
                      </w:pPr>
                    </w:p>
                    <w:p w14:paraId="116B10D6"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img</w:t>
                      </w:r>
                      <w:proofErr w:type="spellEnd"/>
                      <w:r w:rsidRPr="000537A3">
                        <w:rPr>
                          <w:rFonts w:ascii="Consolas" w:hAnsi="Consolas"/>
                          <w:sz w:val="20"/>
                          <w:szCs w:val="20"/>
                        </w:rPr>
                        <w:t xml:space="preserve"> = cv2.imread(</w:t>
                      </w:r>
                      <w:proofErr w:type="spellStart"/>
                      <w:proofErr w:type="gramStart"/>
                      <w:r w:rsidRPr="000537A3">
                        <w:rPr>
                          <w:rFonts w:ascii="Consolas" w:hAnsi="Consolas"/>
                          <w:sz w:val="20"/>
                          <w:szCs w:val="20"/>
                        </w:rPr>
                        <w:t>sys.argv</w:t>
                      </w:r>
                      <w:proofErr w:type="spellEnd"/>
                      <w:proofErr w:type="gramEnd"/>
                      <w:r w:rsidRPr="000537A3">
                        <w:rPr>
                          <w:rFonts w:ascii="Consolas" w:hAnsi="Consolas"/>
                          <w:sz w:val="20"/>
                          <w:szCs w:val="20"/>
                        </w:rPr>
                        <w:t>[1])</w:t>
                      </w:r>
                    </w:p>
                    <w:p w14:paraId="377C6C15" w14:textId="6CC85B9A" w:rsidR="006F60F5" w:rsidRDefault="006F60F5" w:rsidP="009B1C7F">
                      <w:pPr>
                        <w:rPr>
                          <w:rFonts w:ascii="Consolas" w:hAnsi="Consolas"/>
                          <w:sz w:val="20"/>
                          <w:szCs w:val="20"/>
                        </w:rPr>
                      </w:pPr>
                      <w:proofErr w:type="spellStart"/>
                      <w:r w:rsidRPr="000537A3">
                        <w:rPr>
                          <w:rFonts w:ascii="Consolas" w:hAnsi="Consolas"/>
                          <w:sz w:val="20"/>
                          <w:szCs w:val="20"/>
                        </w:rPr>
                        <w:t>gray</w:t>
                      </w:r>
                      <w:proofErr w:type="spellEnd"/>
                      <w:r w:rsidRPr="000537A3">
                        <w:rPr>
                          <w:rFonts w:ascii="Consolas" w:hAnsi="Consolas"/>
                          <w:sz w:val="20"/>
                          <w:szCs w:val="20"/>
                        </w:rPr>
                        <w:t xml:space="preserve"> = cv2.cvtColor(</w:t>
                      </w:r>
                      <w:proofErr w:type="spellStart"/>
                      <w:r w:rsidRPr="000537A3">
                        <w:rPr>
                          <w:rFonts w:ascii="Consolas" w:hAnsi="Consolas"/>
                          <w:sz w:val="20"/>
                          <w:szCs w:val="20"/>
                        </w:rPr>
                        <w:t>img</w:t>
                      </w:r>
                      <w:proofErr w:type="spellEnd"/>
                      <w:r w:rsidRPr="000537A3">
                        <w:rPr>
                          <w:rFonts w:ascii="Consolas" w:hAnsi="Consolas"/>
                          <w:sz w:val="20"/>
                          <w:szCs w:val="20"/>
                        </w:rPr>
                        <w:t>, cv2.COLOR_BGR2GRAY)</w:t>
                      </w:r>
                    </w:p>
                    <w:p w14:paraId="5D6F14E9" w14:textId="77777777" w:rsidR="009B1C7F" w:rsidRPr="000537A3" w:rsidRDefault="009B1C7F" w:rsidP="009B1C7F">
                      <w:pPr>
                        <w:rPr>
                          <w:rFonts w:ascii="Consolas" w:hAnsi="Consolas"/>
                          <w:sz w:val="20"/>
                          <w:szCs w:val="20"/>
                        </w:rPr>
                      </w:pPr>
                    </w:p>
                    <w:p w14:paraId="3B4B2417"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gray</w:t>
                      </w:r>
                      <w:proofErr w:type="spellEnd"/>
                      <w:r w:rsidRPr="000537A3">
                        <w:rPr>
                          <w:rFonts w:ascii="Consolas" w:hAnsi="Consolas"/>
                          <w:sz w:val="20"/>
                          <w:szCs w:val="20"/>
                        </w:rPr>
                        <w:t xml:space="preserve"> = cv2.medianBlur(</w:t>
                      </w:r>
                      <w:proofErr w:type="spellStart"/>
                      <w:r w:rsidRPr="000537A3">
                        <w:rPr>
                          <w:rFonts w:ascii="Consolas" w:hAnsi="Consolas"/>
                          <w:sz w:val="20"/>
                          <w:szCs w:val="20"/>
                        </w:rPr>
                        <w:t>gray</w:t>
                      </w:r>
                      <w:proofErr w:type="spellEnd"/>
                      <w:r w:rsidRPr="000537A3">
                        <w:rPr>
                          <w:rFonts w:ascii="Consolas" w:hAnsi="Consolas"/>
                          <w:sz w:val="20"/>
                          <w:szCs w:val="20"/>
                        </w:rPr>
                        <w:t>, 7)</w:t>
                      </w:r>
                    </w:p>
                    <w:p w14:paraId="4CB4649D" w14:textId="77777777" w:rsidR="006F60F5" w:rsidRPr="000537A3" w:rsidRDefault="006F60F5" w:rsidP="006F60F5">
                      <w:pPr>
                        <w:rPr>
                          <w:rFonts w:ascii="Consolas" w:hAnsi="Consolas"/>
                          <w:sz w:val="20"/>
                          <w:szCs w:val="20"/>
                        </w:rPr>
                      </w:pPr>
                    </w:p>
                    <w:p w14:paraId="3F84C835"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thresh</w:t>
                      </w:r>
                      <w:proofErr w:type="spellEnd"/>
                      <w:r w:rsidRPr="000537A3">
                        <w:rPr>
                          <w:rFonts w:ascii="Consolas" w:hAnsi="Consolas"/>
                          <w:sz w:val="20"/>
                          <w:szCs w:val="20"/>
                        </w:rPr>
                        <w:t xml:space="preserve"> = cv2.threshold(</w:t>
                      </w:r>
                      <w:proofErr w:type="spellStart"/>
                      <w:r w:rsidRPr="000537A3">
                        <w:rPr>
                          <w:rFonts w:ascii="Consolas" w:hAnsi="Consolas"/>
                          <w:sz w:val="20"/>
                          <w:szCs w:val="20"/>
                        </w:rPr>
                        <w:t>gray</w:t>
                      </w:r>
                      <w:proofErr w:type="spellEnd"/>
                      <w:r w:rsidRPr="000537A3">
                        <w:rPr>
                          <w:rFonts w:ascii="Consolas" w:hAnsi="Consolas"/>
                          <w:sz w:val="20"/>
                          <w:szCs w:val="20"/>
                        </w:rPr>
                        <w:t>, 110, 255, cv2.THRESH_</w:t>
                      </w:r>
                      <w:proofErr w:type="gramStart"/>
                      <w:r w:rsidRPr="000537A3">
                        <w:rPr>
                          <w:rFonts w:ascii="Consolas" w:hAnsi="Consolas"/>
                          <w:sz w:val="20"/>
                          <w:szCs w:val="20"/>
                        </w:rPr>
                        <w:t>BINARY)[</w:t>
                      </w:r>
                      <w:proofErr w:type="gramEnd"/>
                      <w:r w:rsidRPr="000537A3">
                        <w:rPr>
                          <w:rFonts w:ascii="Consolas" w:hAnsi="Consolas"/>
                          <w:sz w:val="20"/>
                          <w:szCs w:val="20"/>
                        </w:rPr>
                        <w:t>1]</w:t>
                      </w:r>
                    </w:p>
                    <w:p w14:paraId="640165AE" w14:textId="77777777" w:rsidR="006F60F5" w:rsidRPr="000537A3" w:rsidRDefault="006F60F5" w:rsidP="006F60F5">
                      <w:pPr>
                        <w:rPr>
                          <w:rFonts w:ascii="Consolas" w:hAnsi="Consolas"/>
                          <w:sz w:val="20"/>
                          <w:szCs w:val="20"/>
                        </w:rPr>
                      </w:pPr>
                    </w:p>
                    <w:p w14:paraId="134876C3" w14:textId="77777777" w:rsidR="009B1C7F" w:rsidRPr="000537A3" w:rsidRDefault="006F60F5" w:rsidP="009B1C7F">
                      <w:pPr>
                        <w:rPr>
                          <w:rFonts w:ascii="Consolas" w:hAnsi="Consolas"/>
                          <w:sz w:val="20"/>
                          <w:szCs w:val="20"/>
                        </w:rPr>
                      </w:pPr>
                      <w:proofErr w:type="spellStart"/>
                      <w:r w:rsidRPr="000537A3">
                        <w:rPr>
                          <w:rFonts w:ascii="Consolas" w:hAnsi="Consolas"/>
                          <w:sz w:val="20"/>
                          <w:szCs w:val="20"/>
                        </w:rPr>
                        <w:t>thresh</w:t>
                      </w:r>
                      <w:proofErr w:type="spellEnd"/>
                      <w:r w:rsidRPr="000537A3">
                        <w:rPr>
                          <w:rFonts w:ascii="Consolas" w:hAnsi="Consolas"/>
                          <w:sz w:val="20"/>
                          <w:szCs w:val="20"/>
                        </w:rPr>
                        <w:t xml:space="preserve"> = 255 - </w:t>
                      </w:r>
                      <w:proofErr w:type="spellStart"/>
                      <w:r w:rsidRPr="000537A3">
                        <w:rPr>
                          <w:rFonts w:ascii="Consolas" w:hAnsi="Consolas"/>
                          <w:sz w:val="20"/>
                          <w:szCs w:val="20"/>
                        </w:rPr>
                        <w:t>thresh</w:t>
                      </w:r>
                      <w:proofErr w:type="spellEnd"/>
                    </w:p>
                    <w:p w14:paraId="5E00D674" w14:textId="77777777" w:rsidR="009B1C7F" w:rsidRPr="000537A3" w:rsidRDefault="009B1C7F" w:rsidP="009B1C7F">
                      <w:pPr>
                        <w:rPr>
                          <w:rFonts w:ascii="Consolas" w:hAnsi="Consolas"/>
                          <w:sz w:val="20"/>
                          <w:szCs w:val="20"/>
                        </w:rPr>
                      </w:pPr>
                    </w:p>
                    <w:p w14:paraId="7D3713FE" w14:textId="5426ADCF" w:rsidR="006F60F5" w:rsidRPr="000537A3" w:rsidRDefault="009B1C7F" w:rsidP="006F60F5">
                      <w:pPr>
                        <w:rPr>
                          <w:rFonts w:ascii="Consolas" w:hAnsi="Consolas"/>
                          <w:sz w:val="20"/>
                          <w:szCs w:val="20"/>
                        </w:rPr>
                      </w:pPr>
                      <w:proofErr w:type="spellStart"/>
                      <w:r w:rsidRPr="000537A3">
                        <w:rPr>
                          <w:rFonts w:ascii="Consolas" w:hAnsi="Consolas"/>
                          <w:sz w:val="20"/>
                          <w:szCs w:val="20"/>
                        </w:rPr>
                        <w:t>gray</w:t>
                      </w:r>
                      <w:proofErr w:type="spellEnd"/>
                      <w:r w:rsidRPr="000537A3">
                        <w:rPr>
                          <w:rFonts w:ascii="Consolas" w:hAnsi="Consolas"/>
                          <w:sz w:val="20"/>
                          <w:szCs w:val="20"/>
                        </w:rPr>
                        <w:t xml:space="preserve"> = cv2.morphologyEx(</w:t>
                      </w:r>
                      <w:proofErr w:type="spellStart"/>
                      <w:r w:rsidRPr="000537A3">
                        <w:rPr>
                          <w:rFonts w:ascii="Consolas" w:hAnsi="Consolas"/>
                          <w:sz w:val="20"/>
                          <w:szCs w:val="20"/>
                        </w:rPr>
                        <w:t>gray</w:t>
                      </w:r>
                      <w:proofErr w:type="spellEnd"/>
                      <w:r w:rsidRPr="000537A3">
                        <w:rPr>
                          <w:rFonts w:ascii="Consolas" w:hAnsi="Consolas"/>
                          <w:sz w:val="20"/>
                          <w:szCs w:val="20"/>
                        </w:rPr>
                        <w:t>, cv2.MORPH_CLOSE, cv2.getStructuringElement(cv2.MORPH_RECT, (3,3)))</w:t>
                      </w:r>
                    </w:p>
                  </w:txbxContent>
                </v:textbox>
                <w10:anchorlock/>
              </v:shape>
            </w:pict>
          </mc:Fallback>
        </mc:AlternateContent>
      </w:r>
    </w:p>
    <w:p w14:paraId="0E0029C7" w14:textId="77777777" w:rsidR="00AE6F3F" w:rsidRDefault="00AE6F3F" w:rsidP="00983390">
      <w:pPr>
        <w:pStyle w:val="mynormal"/>
        <w:ind w:firstLine="0"/>
        <w:jc w:val="center"/>
      </w:pPr>
      <w:r>
        <w:rPr>
          <w:noProof/>
        </w:rPr>
        <w:drawing>
          <wp:inline distT="0" distB="0" distL="0" distR="0" wp14:anchorId="034DC5B1" wp14:editId="10DEB98D">
            <wp:extent cx="5562600" cy="2072640"/>
            <wp:effectExtent l="0" t="0" r="0" b="381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62600" cy="2072640"/>
                    </a:xfrm>
                    <a:prstGeom prst="rect">
                      <a:avLst/>
                    </a:prstGeom>
                    <a:noFill/>
                    <a:ln>
                      <a:noFill/>
                    </a:ln>
                  </pic:spPr>
                </pic:pic>
              </a:graphicData>
            </a:graphic>
          </wp:inline>
        </w:drawing>
      </w:r>
    </w:p>
    <w:p w14:paraId="4E60435B" w14:textId="1874AA8D" w:rsidR="00AE6F3F" w:rsidRDefault="00AE6F3F" w:rsidP="00AF6EC9">
      <w:pPr>
        <w:pStyle w:val="Kpalrs"/>
        <w:spacing w:after="240"/>
        <w:jc w:val="center"/>
      </w:pPr>
      <w:r w:rsidRPr="00AE6F3F">
        <w:rPr>
          <w:rFonts w:ascii="Times New Roman" w:hAnsi="Times New Roman" w:cs="Times New Roman"/>
          <w:i w:val="0"/>
          <w:iCs w:val="0"/>
        </w:rPr>
        <w:fldChar w:fldCharType="begin"/>
      </w:r>
      <w:r w:rsidRPr="00AE6F3F">
        <w:rPr>
          <w:rFonts w:ascii="Times New Roman" w:hAnsi="Times New Roman" w:cs="Times New Roman"/>
          <w:i w:val="0"/>
          <w:iCs w:val="0"/>
        </w:rPr>
        <w:instrText xml:space="preserve"> SEQ ábra \* ARABIC </w:instrText>
      </w:r>
      <w:r w:rsidRPr="00AE6F3F">
        <w:rPr>
          <w:rFonts w:ascii="Times New Roman" w:hAnsi="Times New Roman" w:cs="Times New Roman"/>
          <w:i w:val="0"/>
          <w:iCs w:val="0"/>
        </w:rPr>
        <w:fldChar w:fldCharType="separate"/>
      </w:r>
      <w:r w:rsidR="001D2579">
        <w:rPr>
          <w:rFonts w:ascii="Times New Roman" w:hAnsi="Times New Roman" w:cs="Times New Roman"/>
          <w:i w:val="0"/>
          <w:iCs w:val="0"/>
          <w:noProof/>
        </w:rPr>
        <w:t>13</w:t>
      </w:r>
      <w:r w:rsidRPr="00AE6F3F">
        <w:rPr>
          <w:rFonts w:ascii="Times New Roman" w:hAnsi="Times New Roman" w:cs="Times New Roman"/>
          <w:i w:val="0"/>
          <w:iCs w:val="0"/>
        </w:rPr>
        <w:fldChar w:fldCharType="end"/>
      </w:r>
      <w:r w:rsidRPr="00AE6F3F">
        <w:rPr>
          <w:rFonts w:ascii="Times New Roman" w:hAnsi="Times New Roman" w:cs="Times New Roman"/>
          <w:i w:val="0"/>
          <w:iCs w:val="0"/>
        </w:rPr>
        <w:t xml:space="preserve">. ábra: </w:t>
      </w:r>
      <w:r w:rsidR="00906CEC">
        <w:rPr>
          <w:rFonts w:ascii="Times New Roman" w:hAnsi="Times New Roman" w:cs="Times New Roman"/>
          <w:i w:val="0"/>
          <w:iCs w:val="0"/>
        </w:rPr>
        <w:t>Kép előfeldolgozás. Eredeti (bal) és feldolgozott (jobb)</w:t>
      </w:r>
    </w:p>
    <w:p w14:paraId="473A61D6" w14:textId="2B2DB3BA" w:rsidR="00251FB1" w:rsidRDefault="00251FB1" w:rsidP="00DF0ACD">
      <w:pPr>
        <w:pStyle w:val="Cmsor3"/>
      </w:pPr>
      <w:bookmarkStart w:id="39" w:name="_Toc88390142"/>
      <w:r>
        <w:lastRenderedPageBreak/>
        <w:t>Kép transzformációi</w:t>
      </w:r>
      <w:bookmarkEnd w:id="39"/>
    </w:p>
    <w:p w14:paraId="1354BA45" w14:textId="14EFD1DA" w:rsidR="00742751" w:rsidRDefault="00742751" w:rsidP="00DB309C">
      <w:pPr>
        <w:pStyle w:val="mynormal"/>
      </w:pPr>
      <w:r>
        <w:t xml:space="preserve">Az előfeldolgozás során a képek nem csak leegyszerűsítve vannak, hanem különféle transzformációk is végre vannak hajtva, amelyek nem egyszerűsítik a képeket, nem célzottan csökkentik a feldolgozandó adatokat, viszont úgy alakítják át a képeket, hogy a felismerés a későbbiekben minél </w:t>
      </w:r>
      <w:r w:rsidR="003A1762">
        <w:t>megbízhatóbban működhessen.</w:t>
      </w:r>
    </w:p>
    <w:p w14:paraId="4F525410" w14:textId="25530DF6" w:rsidR="003A1762" w:rsidRDefault="00E52D8B" w:rsidP="00DF0ACD">
      <w:pPr>
        <w:pStyle w:val="Cmsor4"/>
      </w:pPr>
      <w:r>
        <w:t>Madárnézet kialakítása, perspektíva transzformáció</w:t>
      </w:r>
    </w:p>
    <w:p w14:paraId="7E6F6191" w14:textId="37C71755" w:rsidR="00E52D8B" w:rsidRDefault="007428B2" w:rsidP="00DB309C">
      <w:pPr>
        <w:pStyle w:val="mynormal"/>
      </w:pPr>
      <w:r>
        <w:t xml:space="preserve">Mivel egy kapcsolási rajzon a komponensek, és összeköttetéseik vízszintes és függőleges orientációban vannak, ezért logikus egy ilyen képet is megfelelő forgatási szögből vizsgálni. </w:t>
      </w:r>
      <w:r w:rsidR="00C01AED">
        <w:t>Egy kép készítése során nem lehet biztosra menni, hogy a képen a kapcsolási rajz tökéletesen lesz. Nem lehet garantálni, hogy a kép tökéletesen felülnézetből készül, hogy a kép nem lesz elforgatva. Az ilyen anomáliák kiküszöbölése miatt fontos a kapcsolási rajz esetében a madárnézet (bird’s eye view) kialakítása</w:t>
      </w:r>
      <w:r w:rsidR="008C631D">
        <w:t>.</w:t>
      </w:r>
    </w:p>
    <w:p w14:paraId="4449D2F9" w14:textId="77777777" w:rsidR="008D119C" w:rsidRDefault="008C631D" w:rsidP="00DB309C">
      <w:pPr>
        <w:pStyle w:val="mynormal"/>
      </w:pPr>
      <w:r>
        <w:t>A folyamat a perspektíva transzformáció segítségével valósul meg.</w:t>
      </w:r>
      <w:r w:rsidR="00E33B7E">
        <w:t xml:space="preserve"> A transzformáció az opencv által biztosított függvények segítségével van megoldva. Ezekhez a függvényekhez először meg kell állapítani, hogy a képen hol van a kapcsolási rajz, és az milyen orientációban van. </w:t>
      </w:r>
      <w:r w:rsidR="00317CC1">
        <w:t>Ezt a programban a vonalkeresés által lett megoldva.</w:t>
      </w:r>
    </w:p>
    <w:p w14:paraId="6BD6F6BC" w14:textId="1FAB62E0" w:rsidR="008C631D" w:rsidRDefault="00317CC1" w:rsidP="00DB309C">
      <w:pPr>
        <w:pStyle w:val="mynormal"/>
      </w:pPr>
      <w:r>
        <w:t>Mivel egy kapcsolási rajzon minden elemnek kapcsolódnia kell más elemekhez, és ezek a kapcsolatok vonalakkal vannak jelölve, ezért lehet feltételezni, hogy a kapcsolási rajz minden oldalát, azaz tetejét, alját, bal és jobb oldalát is legalább részben vonalak alkotják.</w:t>
      </w:r>
      <w:r w:rsidR="00FC7968">
        <w:t xml:space="preserve"> Ezt kihasználva, a program megkeresi a kapcsolási rajz minden oldalához tartozó, legszélső vonalakat, azaz amelyek nagyrészt határolják a rajzot.</w:t>
      </w:r>
    </w:p>
    <w:p w14:paraId="0CFCE1A0" w14:textId="02243A67" w:rsidR="00B60F36" w:rsidRDefault="00B60F36" w:rsidP="00DB309C">
      <w:pPr>
        <w:pStyle w:val="mynormal"/>
      </w:pPr>
      <w:r>
        <w:t>A vonalkeresés a HoughLinesP függvény segítségével van megvalósítva, amely a canny által detektált éleket azonosítja be (</w:t>
      </w:r>
      <w:r>
        <w:fldChar w:fldCharType="begin"/>
      </w:r>
      <w:r>
        <w:instrText xml:space="preserve"> REF _Ref87092179 \h </w:instrText>
      </w:r>
      <w:r>
        <w:fldChar w:fldCharType="separate"/>
      </w:r>
      <w:r w:rsidR="001D2579">
        <w:rPr>
          <w:rFonts w:cs="Times New Roman"/>
          <w:i/>
          <w:iCs/>
          <w:noProof/>
        </w:rPr>
        <w:t>5</w:t>
      </w:r>
      <w:r w:rsidR="001D2579" w:rsidRPr="00AD76F3">
        <w:rPr>
          <w:rFonts w:cs="Times New Roman"/>
        </w:rPr>
        <w:t>. kódrészlet</w:t>
      </w:r>
      <w:r>
        <w:fldChar w:fldCharType="end"/>
      </w:r>
      <w:r>
        <w:t>). Ahogy a kódrészleten is látható, a Canny függvény várja a vizsgálandó képet, és 2 paramétert. A kép jelen esetben a threshold által létrejött kép. A két szám a canny által használt alsó és felső küszöbhatár. Mivel a threshold képen minden pixel vagy fekete, vagy fehér, ezért a gradiens vagy nagyon magas, vagy nagyon alacsony (0), mivel minden pixel között</w:t>
      </w:r>
      <w:r w:rsidR="00FD63D9">
        <w:t xml:space="preserve"> csak két lehetőség van:</w:t>
      </w:r>
      <w:r>
        <w:t xml:space="preserve"> vagy </w:t>
      </w:r>
      <w:r w:rsidR="00FD63D9">
        <w:t>van, vagy nincs változás. Emiatt jelen esetben a canny paraméterezése nagyrészt tetszőleges.</w:t>
      </w:r>
    </w:p>
    <w:p w14:paraId="2C663B4E" w14:textId="625ACA2D" w:rsidR="00BA50E2" w:rsidRDefault="00BA50E2" w:rsidP="00DB309C">
      <w:pPr>
        <w:pStyle w:val="mynormal"/>
      </w:pPr>
      <w:r>
        <w:t xml:space="preserve">Annak érdekében, hogy a </w:t>
      </w:r>
      <w:r w:rsidR="008F6EA6">
        <w:t>vonalfelismerés</w:t>
      </w:r>
      <w:r>
        <w:t xml:space="preserve"> megfelelően </w:t>
      </w:r>
      <w:r w:rsidR="008F6EA6">
        <w:t>működhessen, jó eredményeket adjon,</w:t>
      </w:r>
      <w:r>
        <w:t xml:space="preserve"> a vonalakat, a felismerés előtt dilatáció van végrehajtva, amely megvastagít minden vonalat.</w:t>
      </w:r>
      <w:r w:rsidR="008F6EA6">
        <w:t xml:space="preserve"> A </w:t>
      </w:r>
      <w:r w:rsidR="005157EE">
        <w:t xml:space="preserve">HoughLinesP úgy van paraméterezve, hogy mindenféle szögben felismerhessen </w:t>
      </w:r>
      <w:r w:rsidR="005157EE">
        <w:lastRenderedPageBreak/>
        <w:t xml:space="preserve">vonalakat, azonban </w:t>
      </w:r>
      <w:r w:rsidR="00773543">
        <w:t>meg van adva egy minimum vonalhossz, amit el kell érnie egy vonalnak, hogy azt beszámíthassa a program a transzformációhoz. Ezt a minimum hosszt egy</w:t>
      </w:r>
      <w:r w:rsidR="00550A28">
        <w:t>i</w:t>
      </w:r>
      <w:r w:rsidR="00773543">
        <w:t>k, a program elején értéket kapó változó befolyásolja.</w:t>
      </w:r>
    </w:p>
    <w:bookmarkStart w:id="40" w:name="_Ref87092179"/>
    <w:p w14:paraId="16CEB3FE" w14:textId="6EC84052" w:rsidR="00FC7968" w:rsidRPr="00AD76F3" w:rsidRDefault="00FC7968" w:rsidP="00B60F36">
      <w:pPr>
        <w:pStyle w:val="Kpalrs"/>
        <w:keepNext/>
        <w:jc w:val="center"/>
        <w:rPr>
          <w:rFonts w:ascii="Times New Roman" w:hAnsi="Times New Roman" w:cs="Times New Roman"/>
          <w:i w:val="0"/>
          <w:iCs w:val="0"/>
        </w:rPr>
      </w:pPr>
      <w:r w:rsidRPr="00AD76F3">
        <w:rPr>
          <w:rFonts w:ascii="Times New Roman" w:hAnsi="Times New Roman" w:cs="Times New Roman"/>
          <w:i w:val="0"/>
          <w:iCs w:val="0"/>
        </w:rPr>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1D2579">
        <w:rPr>
          <w:rFonts w:ascii="Times New Roman" w:hAnsi="Times New Roman" w:cs="Times New Roman"/>
          <w:i w:val="0"/>
          <w:iCs w:val="0"/>
          <w:noProof/>
        </w:rPr>
        <w:t>5</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40"/>
      <w:r w:rsidRPr="00AD76F3">
        <w:rPr>
          <w:rFonts w:ascii="Times New Roman" w:hAnsi="Times New Roman" w:cs="Times New Roman"/>
          <w:i w:val="0"/>
          <w:iCs w:val="0"/>
        </w:rPr>
        <w:t xml:space="preserve">: </w:t>
      </w:r>
      <w:r w:rsidR="00B60F36" w:rsidRPr="00AD76F3">
        <w:rPr>
          <w:rFonts w:ascii="Times New Roman" w:hAnsi="Times New Roman" w:cs="Times New Roman"/>
          <w:i w:val="0"/>
          <w:iCs w:val="0"/>
        </w:rPr>
        <w:t>Madárnézet vonalkeresés</w:t>
      </w:r>
    </w:p>
    <w:p w14:paraId="36514D84" w14:textId="7262C025" w:rsidR="00FC7968" w:rsidRDefault="00FC7968" w:rsidP="00983390">
      <w:pPr>
        <w:pStyle w:val="mynormal"/>
        <w:ind w:firstLine="0"/>
      </w:pPr>
      <w:r>
        <w:rPr>
          <w:noProof/>
        </w:rPr>
        <mc:AlternateContent>
          <mc:Choice Requires="wps">
            <w:drawing>
              <wp:inline distT="0" distB="0" distL="0" distR="0" wp14:anchorId="7FFBDD39" wp14:editId="4B81007B">
                <wp:extent cx="5579745" cy="2628265"/>
                <wp:effectExtent l="0" t="0" r="20955" b="19685"/>
                <wp:docPr id="2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2628265"/>
                        </a:xfrm>
                        <a:prstGeom prst="rect">
                          <a:avLst/>
                        </a:prstGeom>
                        <a:solidFill>
                          <a:srgbClr val="FFFFFF"/>
                        </a:solidFill>
                        <a:ln w="9525">
                          <a:solidFill>
                            <a:srgbClr val="000000"/>
                          </a:solidFill>
                          <a:miter lim="800000"/>
                          <a:headEnd/>
                          <a:tailEnd/>
                        </a:ln>
                      </wps:spPr>
                      <wps:txbx>
                        <w:txbxContent>
                          <w:p w14:paraId="2C2AB5D3" w14:textId="77777777" w:rsidR="00FC7968" w:rsidRPr="00FC7968" w:rsidRDefault="00FC7968" w:rsidP="00FC7968">
                            <w:pPr>
                              <w:rPr>
                                <w:rFonts w:ascii="Consolas" w:hAnsi="Consolas"/>
                                <w:sz w:val="20"/>
                                <w:szCs w:val="20"/>
                              </w:rPr>
                            </w:pPr>
                            <w:r w:rsidRPr="00FC7968">
                              <w:rPr>
                                <w:rFonts w:ascii="Consolas" w:hAnsi="Consolas"/>
                                <w:sz w:val="20"/>
                                <w:szCs w:val="20"/>
                              </w:rPr>
                              <w:t>canny = cv2.Canny(thresh, 100, 150)</w:t>
                            </w:r>
                          </w:p>
                          <w:p w14:paraId="7D8E3BBC" w14:textId="77777777" w:rsidR="00FC7968" w:rsidRPr="00FC7968" w:rsidRDefault="00FC7968" w:rsidP="00FC7968">
                            <w:pPr>
                              <w:rPr>
                                <w:rFonts w:ascii="Consolas" w:hAnsi="Consolas"/>
                                <w:sz w:val="20"/>
                                <w:szCs w:val="20"/>
                              </w:rPr>
                            </w:pPr>
                            <w:r w:rsidRPr="00FC7968">
                              <w:rPr>
                                <w:rFonts w:ascii="Consolas" w:hAnsi="Consolas"/>
                                <w:sz w:val="20"/>
                                <w:szCs w:val="20"/>
                              </w:rPr>
                              <w:t>canny = cv2.dilate(canny, cv2.getStructuringElement(cv2.MORPH_RECT, (3,3)))</w:t>
                            </w:r>
                          </w:p>
                          <w:p w14:paraId="5496A491" w14:textId="77777777" w:rsidR="00FC7968" w:rsidRPr="00FC7968" w:rsidRDefault="00FC7968" w:rsidP="00FC7968">
                            <w:pPr>
                              <w:rPr>
                                <w:rFonts w:ascii="Consolas" w:hAnsi="Consolas"/>
                                <w:sz w:val="20"/>
                                <w:szCs w:val="20"/>
                              </w:rPr>
                            </w:pPr>
                          </w:p>
                          <w:p w14:paraId="333D0AC4" w14:textId="32341F86" w:rsidR="00FC7968" w:rsidRPr="000537A3" w:rsidRDefault="00FC7968" w:rsidP="00FC7968">
                            <w:pPr>
                              <w:rPr>
                                <w:rFonts w:ascii="Consolas" w:hAnsi="Consolas"/>
                                <w:sz w:val="20"/>
                                <w:szCs w:val="20"/>
                              </w:rPr>
                            </w:pPr>
                            <w:r w:rsidRPr="00FC7968">
                              <w:rPr>
                                <w:rFonts w:ascii="Consolas" w:hAnsi="Consolas"/>
                                <w:sz w:val="20"/>
                                <w:szCs w:val="20"/>
                              </w:rPr>
                              <w:t>linesP = list(cv2.HoughLinesP(canny, 1, np.pi/180, LINE_PERSPECTIVE_MIN_LENGTH, None, LINE_PERSPECTIVE_MIN_LENGTH, 0))</w:t>
                            </w:r>
                          </w:p>
                        </w:txbxContent>
                      </wps:txbx>
                      <wps:bodyPr rot="0" vert="horz" wrap="square" lIns="91440" tIns="45720" rIns="91440" bIns="45720" anchor="t" anchorCtr="0">
                        <a:spAutoFit/>
                      </wps:bodyPr>
                    </wps:wsp>
                  </a:graphicData>
                </a:graphic>
              </wp:inline>
            </w:drawing>
          </mc:Choice>
          <mc:Fallback>
            <w:pict>
              <v:shape w14:anchorId="7FFBDD39" id="_x0000_s1033" type="#_x0000_t202" style="width:439.35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">
                <v:textbox style="mso-fit-shape-to-text:t">
                  <w:txbxContent>
                    <w:p w14:paraId="2C2AB5D3" w14:textId="77777777" w:rsidR="00FC7968" w:rsidRPr="00FC7968" w:rsidRDefault="00FC7968" w:rsidP="00FC7968">
                      <w:pPr>
                        <w:rPr>
                          <w:rFonts w:ascii="Consolas" w:hAnsi="Consolas"/>
                          <w:sz w:val="20"/>
                          <w:szCs w:val="20"/>
                        </w:rPr>
                      </w:pPr>
                      <w:r w:rsidRPr="00FC7968">
                        <w:rPr>
                          <w:rFonts w:ascii="Consolas" w:hAnsi="Consolas"/>
                          <w:sz w:val="20"/>
                          <w:szCs w:val="20"/>
                        </w:rPr>
                        <w:t>canny = cv2.Canny(thresh, 100, 150)</w:t>
                      </w:r>
                    </w:p>
                    <w:p w14:paraId="7D8E3BBC" w14:textId="77777777" w:rsidR="00FC7968" w:rsidRPr="00FC7968" w:rsidRDefault="00FC7968" w:rsidP="00FC7968">
                      <w:pPr>
                        <w:rPr>
                          <w:rFonts w:ascii="Consolas" w:hAnsi="Consolas"/>
                          <w:sz w:val="20"/>
                          <w:szCs w:val="20"/>
                        </w:rPr>
                      </w:pPr>
                      <w:r w:rsidRPr="00FC7968">
                        <w:rPr>
                          <w:rFonts w:ascii="Consolas" w:hAnsi="Consolas"/>
                          <w:sz w:val="20"/>
                          <w:szCs w:val="20"/>
                        </w:rPr>
                        <w:t>canny = cv2.dilate(canny, cv2.getStructuringElement(cv2.MORPH_RECT, (3,3)))</w:t>
                      </w:r>
                    </w:p>
                    <w:p w14:paraId="5496A491" w14:textId="77777777" w:rsidR="00FC7968" w:rsidRPr="00FC7968" w:rsidRDefault="00FC7968" w:rsidP="00FC7968">
                      <w:pPr>
                        <w:rPr>
                          <w:rFonts w:ascii="Consolas" w:hAnsi="Consolas"/>
                          <w:sz w:val="20"/>
                          <w:szCs w:val="20"/>
                        </w:rPr>
                      </w:pPr>
                    </w:p>
                    <w:p w14:paraId="333D0AC4" w14:textId="32341F86" w:rsidR="00FC7968" w:rsidRPr="000537A3" w:rsidRDefault="00FC7968" w:rsidP="00FC7968">
                      <w:pPr>
                        <w:rPr>
                          <w:rFonts w:ascii="Consolas" w:hAnsi="Consolas"/>
                          <w:sz w:val="20"/>
                          <w:szCs w:val="20"/>
                        </w:rPr>
                      </w:pPr>
                      <w:r w:rsidRPr="00FC7968">
                        <w:rPr>
                          <w:rFonts w:ascii="Consolas" w:hAnsi="Consolas"/>
                          <w:sz w:val="20"/>
                          <w:szCs w:val="20"/>
                        </w:rPr>
                        <w:t xml:space="preserve">linesP = </w:t>
                      </w:r>
                      <w:proofErr w:type="gramStart"/>
                      <w:r w:rsidRPr="00FC7968">
                        <w:rPr>
                          <w:rFonts w:ascii="Consolas" w:hAnsi="Consolas"/>
                          <w:sz w:val="20"/>
                          <w:szCs w:val="20"/>
                        </w:rPr>
                        <w:t>list(</w:t>
                      </w:r>
                      <w:proofErr w:type="gramEnd"/>
                      <w:r w:rsidRPr="00FC7968">
                        <w:rPr>
                          <w:rFonts w:ascii="Consolas" w:hAnsi="Consolas"/>
                          <w:sz w:val="20"/>
                          <w:szCs w:val="20"/>
                        </w:rPr>
                        <w:t>cv2.HoughLinesP(canny, 1, np.pi/180, LINE_PERSPECTIVE_MIN_LENGTH, None, LINE_PERSPECTIVE_MIN_LENGTH, 0))</w:t>
                      </w:r>
                    </w:p>
                  </w:txbxContent>
                </v:textbox>
                <w10:anchorlock/>
              </v:shape>
            </w:pict>
          </mc:Fallback>
        </mc:AlternateContent>
      </w:r>
    </w:p>
    <w:p w14:paraId="0F07A0BB" w14:textId="68533D61" w:rsidR="000C33E0" w:rsidRDefault="000C33E0" w:rsidP="00DB309C">
      <w:pPr>
        <w:pStyle w:val="mynormal"/>
      </w:pPr>
      <w:r>
        <w:t>Miután megkaptuk a vonalakat, kiszűrjük belőlük a legfelső és legalsó vízszintes, valamint a legszélső, bal és jobb oldali függőleges vonalakat. Ez a négy vonal fogja körbe a kapcsolási rajzot.</w:t>
      </w:r>
      <w:r w:rsidR="007D0166">
        <w:t xml:space="preserve"> Miután megkapjuk a pontokat, ahol ezek a vonalak keresztezik egymást, megkapjuk annak a négyszögnek a négy sarkának koordinátáit, amely négyszög magába foglalja a kapcsolási rajzot, annak a dőlésszögében</w:t>
      </w:r>
      <w:r w:rsidR="008B1795">
        <w:t xml:space="preserve"> (</w:t>
      </w:r>
      <w:r w:rsidR="008B1795">
        <w:fldChar w:fldCharType="begin"/>
      </w:r>
      <w:r w:rsidR="008B1795">
        <w:instrText xml:space="preserve"> REF _Ref87094288 \h </w:instrText>
      </w:r>
      <w:r w:rsidR="008B1795">
        <w:fldChar w:fldCharType="separate"/>
      </w:r>
      <w:r w:rsidR="001D2579">
        <w:rPr>
          <w:rFonts w:cs="Times New Roman"/>
          <w:i/>
          <w:iCs/>
          <w:noProof/>
        </w:rPr>
        <w:t>14</w:t>
      </w:r>
      <w:r w:rsidR="001D2579" w:rsidRPr="000E0859">
        <w:rPr>
          <w:rFonts w:cs="Times New Roman"/>
        </w:rPr>
        <w:t>. ábra</w:t>
      </w:r>
      <w:r w:rsidR="008B1795">
        <w:fldChar w:fldCharType="end"/>
      </w:r>
      <w:r w:rsidR="008B1795">
        <w:t>)</w:t>
      </w:r>
      <w:r w:rsidR="007D0166">
        <w:t>.</w:t>
      </w:r>
    </w:p>
    <w:p w14:paraId="3F818ACC" w14:textId="77777777" w:rsidR="000E0859" w:rsidRDefault="000E0859" w:rsidP="00983390">
      <w:pPr>
        <w:pStyle w:val="mynormal"/>
        <w:ind w:firstLine="0"/>
        <w:jc w:val="center"/>
      </w:pPr>
      <w:r>
        <w:rPr>
          <w:noProof/>
        </w:rPr>
        <w:drawing>
          <wp:inline distT="0" distB="0" distL="0" distR="0" wp14:anchorId="68608A6D" wp14:editId="2EFC599C">
            <wp:extent cx="4663440" cy="3465727"/>
            <wp:effectExtent l="0" t="0" r="3810" b="190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90684" cy="3485974"/>
                    </a:xfrm>
                    <a:prstGeom prst="rect">
                      <a:avLst/>
                    </a:prstGeom>
                    <a:noFill/>
                    <a:ln>
                      <a:noFill/>
                    </a:ln>
                  </pic:spPr>
                </pic:pic>
              </a:graphicData>
            </a:graphic>
          </wp:inline>
        </w:drawing>
      </w:r>
    </w:p>
    <w:bookmarkStart w:id="41" w:name="_Ref87094288"/>
    <w:p w14:paraId="65A018B6" w14:textId="1030D989" w:rsidR="000E0859" w:rsidRDefault="000E0859" w:rsidP="00AF6EC9">
      <w:pPr>
        <w:pStyle w:val="Kpalrs"/>
        <w:spacing w:after="240"/>
        <w:jc w:val="center"/>
        <w:rPr>
          <w:rFonts w:ascii="Times New Roman" w:hAnsi="Times New Roman" w:cs="Times New Roman"/>
        </w:rPr>
      </w:pPr>
      <w:r w:rsidRPr="000E0859">
        <w:rPr>
          <w:rFonts w:ascii="Times New Roman" w:hAnsi="Times New Roman" w:cs="Times New Roman"/>
          <w:i w:val="0"/>
          <w:iCs w:val="0"/>
        </w:rPr>
        <w:fldChar w:fldCharType="begin"/>
      </w:r>
      <w:r w:rsidRPr="000E0859">
        <w:rPr>
          <w:rFonts w:ascii="Times New Roman" w:hAnsi="Times New Roman" w:cs="Times New Roman"/>
          <w:i w:val="0"/>
          <w:iCs w:val="0"/>
        </w:rPr>
        <w:instrText xml:space="preserve"> SEQ ábra \* ARABIC </w:instrText>
      </w:r>
      <w:r w:rsidRPr="000E0859">
        <w:rPr>
          <w:rFonts w:ascii="Times New Roman" w:hAnsi="Times New Roman" w:cs="Times New Roman"/>
          <w:i w:val="0"/>
          <w:iCs w:val="0"/>
        </w:rPr>
        <w:fldChar w:fldCharType="separate"/>
      </w:r>
      <w:r w:rsidR="001D2579">
        <w:rPr>
          <w:rFonts w:ascii="Times New Roman" w:hAnsi="Times New Roman" w:cs="Times New Roman"/>
          <w:i w:val="0"/>
          <w:iCs w:val="0"/>
          <w:noProof/>
        </w:rPr>
        <w:t>14</w:t>
      </w:r>
      <w:r w:rsidRPr="000E0859">
        <w:rPr>
          <w:rFonts w:ascii="Times New Roman" w:hAnsi="Times New Roman" w:cs="Times New Roman"/>
          <w:i w:val="0"/>
          <w:iCs w:val="0"/>
        </w:rPr>
        <w:fldChar w:fldCharType="end"/>
      </w:r>
      <w:r w:rsidRPr="000E0859">
        <w:rPr>
          <w:rFonts w:ascii="Times New Roman" w:hAnsi="Times New Roman" w:cs="Times New Roman"/>
          <w:i w:val="0"/>
          <w:iCs w:val="0"/>
        </w:rPr>
        <w:t>. ábra</w:t>
      </w:r>
      <w:bookmarkEnd w:id="41"/>
      <w:r w:rsidRPr="000E0859">
        <w:rPr>
          <w:rFonts w:ascii="Times New Roman" w:hAnsi="Times New Roman" w:cs="Times New Roman"/>
          <w:i w:val="0"/>
          <w:iCs w:val="0"/>
        </w:rPr>
        <w:t>: Kapcsolási rajz helyzete, dőlési szöggel</w:t>
      </w:r>
    </w:p>
    <w:p w14:paraId="2A0AC9B8" w14:textId="21411291" w:rsidR="00AD76F3" w:rsidRPr="00AD76F3" w:rsidRDefault="000D727F" w:rsidP="00DB309C">
      <w:pPr>
        <w:pStyle w:val="mynormal"/>
      </w:pPr>
      <w:r>
        <w:t>A következő, és utolsó lépés maga a transzformáció végrehajtása (</w:t>
      </w:r>
      <w:r>
        <w:fldChar w:fldCharType="begin"/>
      </w:r>
      <w:r>
        <w:instrText xml:space="preserve"> REF _Ref87094930 \h </w:instrText>
      </w:r>
      <w:r>
        <w:fldChar w:fldCharType="separate"/>
      </w:r>
      <w:r w:rsidR="001D2579">
        <w:rPr>
          <w:rFonts w:cs="Times New Roman"/>
          <w:i/>
          <w:iCs/>
          <w:noProof/>
        </w:rPr>
        <w:t>6</w:t>
      </w:r>
      <w:r w:rsidR="001D2579" w:rsidRPr="00AD76F3">
        <w:rPr>
          <w:rFonts w:cs="Times New Roman"/>
        </w:rPr>
        <w:t>. kódrészlet</w:t>
      </w:r>
      <w:r>
        <w:fldChar w:fldCharType="end"/>
      </w:r>
      <w:r>
        <w:t xml:space="preserve">). </w:t>
      </w:r>
      <w:r w:rsidR="004B3702">
        <w:t xml:space="preserve">A kapcsolási rajz helyzetének ismeretében, a köré rajzolt négyszög négy sarkának koordinátáiból (pts1), valamint egy hasonló szélességű, és hosszúságú téglalap koordinátái alapján (pts2) az opencv getPerspectiveTransform függvényének segítségével kiszámítható </w:t>
      </w:r>
      <w:r w:rsidR="004B3702">
        <w:lastRenderedPageBreak/>
        <w:t>a perspektíva mátrix. Ezt a mátrixot felhasználva, a warpPerspective függvény segítségével a kép, valamint a threshold kép is átformálható madárnézetű képpé</w:t>
      </w:r>
      <w:r w:rsidR="002216FB">
        <w:t xml:space="preserve"> (</w:t>
      </w:r>
      <w:r w:rsidR="002216FB">
        <w:fldChar w:fldCharType="begin"/>
      </w:r>
      <w:r w:rsidR="002216FB">
        <w:instrText xml:space="preserve"> REF _Ref87094872 \h </w:instrText>
      </w:r>
      <w:r w:rsidR="002216FB">
        <w:fldChar w:fldCharType="separate"/>
      </w:r>
      <w:r w:rsidR="001D2579">
        <w:rPr>
          <w:rFonts w:cs="Times New Roman"/>
          <w:i/>
          <w:iCs/>
          <w:noProof/>
        </w:rPr>
        <w:t>15</w:t>
      </w:r>
      <w:r w:rsidR="001D2579" w:rsidRPr="004B3702">
        <w:rPr>
          <w:rFonts w:cs="Times New Roman"/>
        </w:rPr>
        <w:t>. ábra</w:t>
      </w:r>
      <w:r w:rsidR="002216FB">
        <w:fldChar w:fldCharType="end"/>
      </w:r>
      <w:r w:rsidR="002216FB">
        <w:t>)</w:t>
      </w:r>
      <w:r w:rsidR="004B3702">
        <w:t>.</w:t>
      </w:r>
    </w:p>
    <w:bookmarkStart w:id="42" w:name="_Ref87094930"/>
    <w:p w14:paraId="52F4AE3C" w14:textId="65A50D2D" w:rsidR="00AD76F3" w:rsidRPr="00AD76F3" w:rsidRDefault="00AD76F3" w:rsidP="00AD76F3">
      <w:pPr>
        <w:pStyle w:val="Kpalrs"/>
        <w:keepNext/>
        <w:jc w:val="center"/>
        <w:rPr>
          <w:rFonts w:ascii="Times New Roman" w:hAnsi="Times New Roman" w:cs="Times New Roman"/>
          <w:i w:val="0"/>
          <w:iCs w:val="0"/>
        </w:rPr>
      </w:pPr>
      <w:r w:rsidRPr="00AD76F3">
        <w:rPr>
          <w:rFonts w:ascii="Times New Roman" w:hAnsi="Times New Roman" w:cs="Times New Roman"/>
          <w:i w:val="0"/>
          <w:iCs w:val="0"/>
        </w:rPr>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1D2579">
        <w:rPr>
          <w:rFonts w:ascii="Times New Roman" w:hAnsi="Times New Roman" w:cs="Times New Roman"/>
          <w:i w:val="0"/>
          <w:iCs w:val="0"/>
          <w:noProof/>
        </w:rPr>
        <w:t>6</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42"/>
      <w:r w:rsidRPr="00AD76F3">
        <w:rPr>
          <w:rFonts w:ascii="Times New Roman" w:hAnsi="Times New Roman" w:cs="Times New Roman"/>
          <w:i w:val="0"/>
          <w:iCs w:val="0"/>
        </w:rPr>
        <w:t>: Perspektíva transzformáció</w:t>
      </w:r>
    </w:p>
    <w:p w14:paraId="65C43A63" w14:textId="0A674177" w:rsidR="00AD76F3" w:rsidRDefault="00AD76F3" w:rsidP="00983390">
      <w:pPr>
        <w:pStyle w:val="mynormal"/>
        <w:ind w:firstLine="0"/>
      </w:pPr>
      <w:r>
        <w:rPr>
          <w:noProof/>
        </w:rPr>
        <mc:AlternateContent>
          <mc:Choice Requires="wps">
            <w:drawing>
              <wp:inline distT="0" distB="0" distL="0" distR="0" wp14:anchorId="3FFA7151" wp14:editId="220670DE">
                <wp:extent cx="5579745" cy="843915"/>
                <wp:effectExtent l="0" t="0" r="20955" b="13335"/>
                <wp:docPr id="2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843915"/>
                        </a:xfrm>
                        <a:prstGeom prst="rect">
                          <a:avLst/>
                        </a:prstGeom>
                        <a:solidFill>
                          <a:srgbClr val="FFFFFF"/>
                        </a:solidFill>
                        <a:ln w="9525">
                          <a:solidFill>
                            <a:srgbClr val="000000"/>
                          </a:solidFill>
                          <a:miter lim="800000"/>
                          <a:headEnd/>
                          <a:tailEnd/>
                        </a:ln>
                      </wps:spPr>
                      <wps:txbx>
                        <w:txbxContent>
                          <w:p w14:paraId="77B2ED48" w14:textId="6D801888" w:rsidR="00AD76F3" w:rsidRDefault="00AD76F3" w:rsidP="00AD76F3">
                            <w:pPr>
                              <w:rPr>
                                <w:rFonts w:ascii="Consolas" w:hAnsi="Consolas"/>
                                <w:sz w:val="20"/>
                                <w:szCs w:val="20"/>
                              </w:rPr>
                            </w:pPr>
                            <w:r w:rsidRPr="00AD76F3">
                              <w:rPr>
                                <w:rFonts w:ascii="Consolas" w:hAnsi="Consolas"/>
                                <w:sz w:val="20"/>
                                <w:szCs w:val="20"/>
                              </w:rPr>
                              <w:t>M = cv2.getPerspectiveTransform(pts1,pts2)</w:t>
                            </w:r>
                          </w:p>
                          <w:p w14:paraId="663A102A" w14:textId="77777777" w:rsidR="00AD76F3" w:rsidRPr="00AD76F3" w:rsidRDefault="00AD76F3" w:rsidP="00AD76F3">
                            <w:pPr>
                              <w:rPr>
                                <w:rFonts w:ascii="Consolas" w:hAnsi="Consolas"/>
                                <w:sz w:val="20"/>
                                <w:szCs w:val="20"/>
                              </w:rPr>
                            </w:pPr>
                          </w:p>
                          <w:p w14:paraId="2645D546" w14:textId="77777777" w:rsidR="00AD76F3" w:rsidRPr="00AD76F3" w:rsidRDefault="00AD76F3" w:rsidP="00AD76F3">
                            <w:pPr>
                              <w:rPr>
                                <w:rFonts w:ascii="Consolas" w:hAnsi="Consolas"/>
                                <w:sz w:val="20"/>
                                <w:szCs w:val="20"/>
                              </w:rPr>
                            </w:pPr>
                            <w:r w:rsidRPr="00AD76F3">
                              <w:rPr>
                                <w:rFonts w:ascii="Consolas" w:hAnsi="Consolas"/>
                                <w:sz w:val="20"/>
                                <w:szCs w:val="20"/>
                              </w:rPr>
                              <w:t>img = cv2.warpPerspective(img,M,(img.shape[1], img.shape[0]))</w:t>
                            </w:r>
                          </w:p>
                          <w:p w14:paraId="280C5920" w14:textId="6013AA7B" w:rsidR="00AD76F3" w:rsidRPr="000537A3" w:rsidRDefault="00AD76F3" w:rsidP="00AD76F3">
                            <w:pPr>
                              <w:rPr>
                                <w:rFonts w:ascii="Consolas" w:hAnsi="Consolas"/>
                                <w:sz w:val="20"/>
                                <w:szCs w:val="20"/>
                              </w:rPr>
                            </w:pPr>
                            <w:r w:rsidRPr="00AD76F3">
                              <w:rPr>
                                <w:rFonts w:ascii="Consolas" w:hAnsi="Consolas"/>
                                <w:sz w:val="20"/>
                                <w:szCs w:val="20"/>
                              </w:rPr>
                              <w:t>thresh = cv2.warpPerspective(thresh,M,(img.shape[1], img.shape[0]))</w:t>
                            </w:r>
                          </w:p>
                        </w:txbxContent>
                      </wps:txbx>
                      <wps:bodyPr rot="0" vert="horz" wrap="square" lIns="91440" tIns="45720" rIns="91440" bIns="45720" anchor="t" anchorCtr="0">
                        <a:spAutoFit/>
                      </wps:bodyPr>
                    </wps:wsp>
                  </a:graphicData>
                </a:graphic>
              </wp:inline>
            </w:drawing>
          </mc:Choice>
          <mc:Fallback>
            <w:pict>
              <v:shape w14:anchorId="3FFA7151" id="_x0000_s1034" type="#_x0000_t202" style="width:439.35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">
                <v:textbox style="mso-fit-shape-to-text:t">
                  <w:txbxContent>
                    <w:p w14:paraId="77B2ED48" w14:textId="6D801888" w:rsidR="00AD76F3" w:rsidRDefault="00AD76F3" w:rsidP="00AD76F3">
                      <w:pPr>
                        <w:rPr>
                          <w:rFonts w:ascii="Consolas" w:hAnsi="Consolas"/>
                          <w:sz w:val="20"/>
                          <w:szCs w:val="20"/>
                        </w:rPr>
                      </w:pPr>
                      <w:r w:rsidRPr="00AD76F3">
                        <w:rPr>
                          <w:rFonts w:ascii="Consolas" w:hAnsi="Consolas"/>
                          <w:sz w:val="20"/>
                          <w:szCs w:val="20"/>
                        </w:rPr>
                        <w:t>M = cv2.getPerspectiveTransform(pts</w:t>
                      </w:r>
                      <w:proofErr w:type="gramStart"/>
                      <w:r w:rsidRPr="00AD76F3">
                        <w:rPr>
                          <w:rFonts w:ascii="Consolas" w:hAnsi="Consolas"/>
                          <w:sz w:val="20"/>
                          <w:szCs w:val="20"/>
                        </w:rPr>
                        <w:t>1,pts</w:t>
                      </w:r>
                      <w:proofErr w:type="gramEnd"/>
                      <w:r w:rsidRPr="00AD76F3">
                        <w:rPr>
                          <w:rFonts w:ascii="Consolas" w:hAnsi="Consolas"/>
                          <w:sz w:val="20"/>
                          <w:szCs w:val="20"/>
                        </w:rPr>
                        <w:t>2)</w:t>
                      </w:r>
                    </w:p>
                    <w:p w14:paraId="663A102A" w14:textId="77777777" w:rsidR="00AD76F3" w:rsidRPr="00AD76F3" w:rsidRDefault="00AD76F3" w:rsidP="00AD76F3">
                      <w:pPr>
                        <w:rPr>
                          <w:rFonts w:ascii="Consolas" w:hAnsi="Consolas"/>
                          <w:sz w:val="20"/>
                          <w:szCs w:val="20"/>
                        </w:rPr>
                      </w:pPr>
                    </w:p>
                    <w:p w14:paraId="2645D546" w14:textId="77777777" w:rsidR="00AD76F3" w:rsidRPr="00AD76F3" w:rsidRDefault="00AD76F3" w:rsidP="00AD76F3">
                      <w:pPr>
                        <w:rPr>
                          <w:rFonts w:ascii="Consolas" w:hAnsi="Consolas"/>
                          <w:sz w:val="20"/>
                          <w:szCs w:val="20"/>
                        </w:rPr>
                      </w:pPr>
                      <w:proofErr w:type="spellStart"/>
                      <w:r w:rsidRPr="00AD76F3">
                        <w:rPr>
                          <w:rFonts w:ascii="Consolas" w:hAnsi="Consolas"/>
                          <w:sz w:val="20"/>
                          <w:szCs w:val="20"/>
                        </w:rPr>
                        <w:t>img</w:t>
                      </w:r>
                      <w:proofErr w:type="spellEnd"/>
                      <w:r w:rsidRPr="00AD76F3">
                        <w:rPr>
                          <w:rFonts w:ascii="Consolas" w:hAnsi="Consolas"/>
                          <w:sz w:val="20"/>
                          <w:szCs w:val="20"/>
                        </w:rPr>
                        <w:t xml:space="preserve"> = cv2.warpPerspective(</w:t>
                      </w:r>
                      <w:proofErr w:type="spellStart"/>
                      <w:proofErr w:type="gramStart"/>
                      <w:r w:rsidRPr="00AD76F3">
                        <w:rPr>
                          <w:rFonts w:ascii="Consolas" w:hAnsi="Consolas"/>
                          <w:sz w:val="20"/>
                          <w:szCs w:val="20"/>
                        </w:rPr>
                        <w:t>img,M</w:t>
                      </w:r>
                      <w:proofErr w:type="spellEnd"/>
                      <w:proofErr w:type="gramEnd"/>
                      <w:r w:rsidRPr="00AD76F3">
                        <w:rPr>
                          <w:rFonts w:ascii="Consolas" w:hAnsi="Consolas"/>
                          <w:sz w:val="20"/>
                          <w:szCs w:val="20"/>
                        </w:rPr>
                        <w:t>,(</w:t>
                      </w:r>
                      <w:proofErr w:type="spellStart"/>
                      <w:r w:rsidRPr="00AD76F3">
                        <w:rPr>
                          <w:rFonts w:ascii="Consolas" w:hAnsi="Consolas"/>
                          <w:sz w:val="20"/>
                          <w:szCs w:val="20"/>
                        </w:rPr>
                        <w:t>img.shape</w:t>
                      </w:r>
                      <w:proofErr w:type="spellEnd"/>
                      <w:r w:rsidRPr="00AD76F3">
                        <w:rPr>
                          <w:rFonts w:ascii="Consolas" w:hAnsi="Consolas"/>
                          <w:sz w:val="20"/>
                          <w:szCs w:val="20"/>
                        </w:rPr>
                        <w:t xml:space="preserve">[1], </w:t>
                      </w:r>
                      <w:proofErr w:type="spellStart"/>
                      <w:r w:rsidRPr="00AD76F3">
                        <w:rPr>
                          <w:rFonts w:ascii="Consolas" w:hAnsi="Consolas"/>
                          <w:sz w:val="20"/>
                          <w:szCs w:val="20"/>
                        </w:rPr>
                        <w:t>img.shape</w:t>
                      </w:r>
                      <w:proofErr w:type="spellEnd"/>
                      <w:r w:rsidRPr="00AD76F3">
                        <w:rPr>
                          <w:rFonts w:ascii="Consolas" w:hAnsi="Consolas"/>
                          <w:sz w:val="20"/>
                          <w:szCs w:val="20"/>
                        </w:rPr>
                        <w:t>[0]))</w:t>
                      </w:r>
                    </w:p>
                    <w:p w14:paraId="280C5920" w14:textId="6013AA7B" w:rsidR="00AD76F3" w:rsidRPr="000537A3" w:rsidRDefault="00AD76F3" w:rsidP="00AD76F3">
                      <w:pPr>
                        <w:rPr>
                          <w:rFonts w:ascii="Consolas" w:hAnsi="Consolas"/>
                          <w:sz w:val="20"/>
                          <w:szCs w:val="20"/>
                        </w:rPr>
                      </w:pPr>
                      <w:proofErr w:type="spellStart"/>
                      <w:r w:rsidRPr="00AD76F3">
                        <w:rPr>
                          <w:rFonts w:ascii="Consolas" w:hAnsi="Consolas"/>
                          <w:sz w:val="20"/>
                          <w:szCs w:val="20"/>
                        </w:rPr>
                        <w:t>thresh</w:t>
                      </w:r>
                      <w:proofErr w:type="spellEnd"/>
                      <w:r w:rsidRPr="00AD76F3">
                        <w:rPr>
                          <w:rFonts w:ascii="Consolas" w:hAnsi="Consolas"/>
                          <w:sz w:val="20"/>
                          <w:szCs w:val="20"/>
                        </w:rPr>
                        <w:t xml:space="preserve"> = cv2.warpPerspective(</w:t>
                      </w:r>
                      <w:proofErr w:type="spellStart"/>
                      <w:proofErr w:type="gramStart"/>
                      <w:r w:rsidRPr="00AD76F3">
                        <w:rPr>
                          <w:rFonts w:ascii="Consolas" w:hAnsi="Consolas"/>
                          <w:sz w:val="20"/>
                          <w:szCs w:val="20"/>
                        </w:rPr>
                        <w:t>thresh,M</w:t>
                      </w:r>
                      <w:proofErr w:type="spellEnd"/>
                      <w:proofErr w:type="gramEnd"/>
                      <w:r w:rsidRPr="00AD76F3">
                        <w:rPr>
                          <w:rFonts w:ascii="Consolas" w:hAnsi="Consolas"/>
                          <w:sz w:val="20"/>
                          <w:szCs w:val="20"/>
                        </w:rPr>
                        <w:t>,(</w:t>
                      </w:r>
                      <w:proofErr w:type="spellStart"/>
                      <w:r w:rsidRPr="00AD76F3">
                        <w:rPr>
                          <w:rFonts w:ascii="Consolas" w:hAnsi="Consolas"/>
                          <w:sz w:val="20"/>
                          <w:szCs w:val="20"/>
                        </w:rPr>
                        <w:t>img.shape</w:t>
                      </w:r>
                      <w:proofErr w:type="spellEnd"/>
                      <w:r w:rsidRPr="00AD76F3">
                        <w:rPr>
                          <w:rFonts w:ascii="Consolas" w:hAnsi="Consolas"/>
                          <w:sz w:val="20"/>
                          <w:szCs w:val="20"/>
                        </w:rPr>
                        <w:t xml:space="preserve">[1], </w:t>
                      </w:r>
                      <w:proofErr w:type="spellStart"/>
                      <w:r w:rsidRPr="00AD76F3">
                        <w:rPr>
                          <w:rFonts w:ascii="Consolas" w:hAnsi="Consolas"/>
                          <w:sz w:val="20"/>
                          <w:szCs w:val="20"/>
                        </w:rPr>
                        <w:t>img.shape</w:t>
                      </w:r>
                      <w:proofErr w:type="spellEnd"/>
                      <w:r w:rsidRPr="00AD76F3">
                        <w:rPr>
                          <w:rFonts w:ascii="Consolas" w:hAnsi="Consolas"/>
                          <w:sz w:val="20"/>
                          <w:szCs w:val="20"/>
                        </w:rPr>
                        <w:t>[0]))</w:t>
                      </w:r>
                    </w:p>
                  </w:txbxContent>
                </v:textbox>
                <w10:anchorlock/>
              </v:shape>
            </w:pict>
          </mc:Fallback>
        </mc:AlternateContent>
      </w:r>
    </w:p>
    <w:p w14:paraId="6BC996F2" w14:textId="77777777" w:rsidR="004B3702" w:rsidRDefault="004B3702" w:rsidP="00983390">
      <w:pPr>
        <w:pStyle w:val="mynormal"/>
        <w:ind w:firstLine="0"/>
        <w:jc w:val="center"/>
      </w:pPr>
      <w:r>
        <w:rPr>
          <w:noProof/>
        </w:rPr>
        <w:drawing>
          <wp:inline distT="0" distB="0" distL="0" distR="0" wp14:anchorId="6170BE57" wp14:editId="6C24BB27">
            <wp:extent cx="5570220" cy="4297680"/>
            <wp:effectExtent l="0" t="0" r="0" b="762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0220" cy="4297680"/>
                    </a:xfrm>
                    <a:prstGeom prst="rect">
                      <a:avLst/>
                    </a:prstGeom>
                    <a:noFill/>
                    <a:ln>
                      <a:noFill/>
                    </a:ln>
                  </pic:spPr>
                </pic:pic>
              </a:graphicData>
            </a:graphic>
          </wp:inline>
        </w:drawing>
      </w:r>
    </w:p>
    <w:bookmarkStart w:id="43" w:name="_Ref87094872"/>
    <w:p w14:paraId="77593656" w14:textId="4B3B9964" w:rsidR="002C362E" w:rsidRPr="004B3702" w:rsidRDefault="004B3702" w:rsidP="00AF6EC9">
      <w:pPr>
        <w:pStyle w:val="Kpalrs"/>
        <w:spacing w:after="240"/>
        <w:jc w:val="center"/>
        <w:rPr>
          <w:rFonts w:ascii="Times New Roman" w:hAnsi="Times New Roman" w:cs="Times New Roman"/>
        </w:rPr>
      </w:pPr>
      <w:r w:rsidRPr="004B3702">
        <w:rPr>
          <w:rFonts w:ascii="Times New Roman" w:hAnsi="Times New Roman" w:cs="Times New Roman"/>
          <w:i w:val="0"/>
          <w:iCs w:val="0"/>
        </w:rPr>
        <w:fldChar w:fldCharType="begin"/>
      </w:r>
      <w:r w:rsidRPr="004B3702">
        <w:rPr>
          <w:rFonts w:ascii="Times New Roman" w:hAnsi="Times New Roman" w:cs="Times New Roman"/>
          <w:i w:val="0"/>
          <w:iCs w:val="0"/>
        </w:rPr>
        <w:instrText xml:space="preserve"> SEQ ábra \* ARABIC </w:instrText>
      </w:r>
      <w:r w:rsidRPr="004B3702">
        <w:rPr>
          <w:rFonts w:ascii="Times New Roman" w:hAnsi="Times New Roman" w:cs="Times New Roman"/>
          <w:i w:val="0"/>
          <w:iCs w:val="0"/>
        </w:rPr>
        <w:fldChar w:fldCharType="separate"/>
      </w:r>
      <w:r w:rsidR="001D2579">
        <w:rPr>
          <w:rFonts w:ascii="Times New Roman" w:hAnsi="Times New Roman" w:cs="Times New Roman"/>
          <w:i w:val="0"/>
          <w:iCs w:val="0"/>
          <w:noProof/>
        </w:rPr>
        <w:t>15</w:t>
      </w:r>
      <w:r w:rsidRPr="004B3702">
        <w:rPr>
          <w:rFonts w:ascii="Times New Roman" w:hAnsi="Times New Roman" w:cs="Times New Roman"/>
          <w:i w:val="0"/>
          <w:iCs w:val="0"/>
        </w:rPr>
        <w:fldChar w:fldCharType="end"/>
      </w:r>
      <w:r w:rsidRPr="004B3702">
        <w:rPr>
          <w:rFonts w:ascii="Times New Roman" w:hAnsi="Times New Roman" w:cs="Times New Roman"/>
          <w:i w:val="0"/>
          <w:iCs w:val="0"/>
        </w:rPr>
        <w:t>. ábra</w:t>
      </w:r>
      <w:bookmarkEnd w:id="43"/>
      <w:r w:rsidRPr="004B3702">
        <w:rPr>
          <w:rFonts w:ascii="Times New Roman" w:hAnsi="Times New Roman" w:cs="Times New Roman"/>
          <w:i w:val="0"/>
          <w:iCs w:val="0"/>
        </w:rPr>
        <w:t>: Madárnézetű kapcsolási rajz</w:t>
      </w:r>
    </w:p>
    <w:p w14:paraId="39845FF2" w14:textId="0A038514" w:rsidR="00046EAD" w:rsidRDefault="00306690" w:rsidP="00046EAD">
      <w:pPr>
        <w:pStyle w:val="Cmsor4"/>
      </w:pPr>
      <w:r>
        <w:t>Átméretezés, v</w:t>
      </w:r>
      <w:r w:rsidR="00046EAD">
        <w:t>ászon</w:t>
      </w:r>
    </w:p>
    <w:p w14:paraId="32598E36" w14:textId="66E3F2D6" w:rsidR="00046EAD" w:rsidRDefault="009F623F" w:rsidP="00DB309C">
      <w:pPr>
        <w:pStyle w:val="mynormal"/>
      </w:pPr>
      <w:r>
        <w:t xml:space="preserve">A program lehetőséget ad a beviteli kép </w:t>
      </w:r>
      <w:r w:rsidR="007D19EE">
        <w:t xml:space="preserve">kisebb </w:t>
      </w:r>
      <w:r>
        <w:t xml:space="preserve">méreten való feldolgozására. </w:t>
      </w:r>
      <w:r w:rsidR="007D19EE">
        <w:t xml:space="preserve">Mivel a kapcsolási rajzról készített képek eltérő távolságból lehetnek fotózva, ezért probléma lehet a program felismerési algoritmusok számára egyes elemek keresése. A túl közelről fotózott képek esetén egy vonal a képen sokkal több pixelt tartalmaz, mint egy távolabbról készített képen. Annak érdekében, hogy a szoftver jól működhessen ilyen körülmények esetén, a program kaphat egy </w:t>
      </w:r>
      <w:r w:rsidR="00CE7C20">
        <w:t xml:space="preserve">második bemeneti paramétert. Ez a paraméter egy </w:t>
      </w:r>
      <w:r w:rsidR="003462CA">
        <w:t>-5</w:t>
      </w:r>
      <w:r w:rsidR="00CE7C20">
        <w:t xml:space="preserve"> és 5 közé eső egész szám lehet. </w:t>
      </w:r>
      <w:r w:rsidR="003462CA">
        <w:t>0 fölött, m</w:t>
      </w:r>
      <w:r w:rsidR="00CE7C20">
        <w:t>inél nagyobb a szám, annál kisebbre lesz méretezve a bemeneti kép.</w:t>
      </w:r>
      <w:r w:rsidR="003462CA">
        <w:t xml:space="preserve"> </w:t>
      </w:r>
      <w:r w:rsidR="003462CA">
        <w:lastRenderedPageBreak/>
        <w:t>Amennyiben 0-nál kisebb a szám, akkor a kép nagyobbra lesz méretezve.</w:t>
      </w:r>
    </w:p>
    <w:p w14:paraId="05BB7208" w14:textId="1BFFA2D1" w:rsidR="005115D8" w:rsidRDefault="00306690" w:rsidP="00DB309C">
      <w:pPr>
        <w:pStyle w:val="mynormal"/>
      </w:pPr>
      <w:r>
        <w:t xml:space="preserve">A képnek a folyamat során nem változik a mérete. Ez amiatt van, mivel az átméretezett kép rákerül egy akkora vászonra, amekkora alapból volt a bemeneti kép. A vászon fekete színű, azaz 0 értékeket tartalmaz. </w:t>
      </w:r>
      <w:r w:rsidR="00CE2D9E">
        <w:t>A folyamat után</w:t>
      </w:r>
      <w:r>
        <w:t xml:space="preserve"> a threshold kép </w:t>
      </w:r>
      <w:r w:rsidR="008C76F4">
        <w:t>(</w:t>
      </w:r>
      <w:r>
        <w:t>a forgatáshoz hasonlóan</w:t>
      </w:r>
      <w:r w:rsidR="008C76F4">
        <w:t>)</w:t>
      </w:r>
      <w:r>
        <w:t xml:space="preserve"> </w:t>
      </w:r>
      <w:r w:rsidR="008C76F4">
        <w:t xml:space="preserve">látszólag csak </w:t>
      </w:r>
      <w:r>
        <w:t>egy nagyobb keretet kap</w:t>
      </w:r>
      <w:r w:rsidR="008C76F4">
        <w:t>, ezáltal módosítás, átalakítás nélkül lehet rajta tovább dolgozni.</w:t>
      </w:r>
    </w:p>
    <w:p w14:paraId="3A63DC3E" w14:textId="77777777" w:rsidR="00AF6EC9" w:rsidRDefault="00AF6EC9" w:rsidP="00AF6EC9">
      <w:pPr>
        <w:pStyle w:val="mynormal"/>
        <w:keepNext/>
        <w:ind w:firstLine="0"/>
        <w:jc w:val="center"/>
      </w:pPr>
      <w:r>
        <w:rPr>
          <w:noProof/>
        </w:rPr>
        <mc:AlternateContent>
          <mc:Choice Requires="wpg">
            <w:drawing>
              <wp:inline distT="0" distB="0" distL="0" distR="0" wp14:anchorId="09E32786" wp14:editId="582CC472">
                <wp:extent cx="5478780" cy="2166620"/>
                <wp:effectExtent l="0" t="0" r="7620" b="5080"/>
                <wp:docPr id="57" name="Csoportba foglalás 57"/>
                <wp:cNvGraphicFramePr/>
                <a:graphic xmlns:a="http://schemas.openxmlformats.org/drawingml/2006/main">
                  <a:graphicData uri="http://schemas.microsoft.com/office/word/2010/wordprocessingGroup">
                    <wpg:wgp>
                      <wpg:cNvGrpSpPr/>
                      <wpg:grpSpPr>
                        <a:xfrm>
                          <a:off x="0" y="0"/>
                          <a:ext cx="5478780" cy="2166620"/>
                          <a:chOff x="0" y="0"/>
                          <a:chExt cx="5478780" cy="2166620"/>
                        </a:xfrm>
                      </wpg:grpSpPr>
                      <pic:pic xmlns:pic="http://schemas.openxmlformats.org/drawingml/2006/picture">
                        <pic:nvPicPr>
                          <pic:cNvPr id="30" name="Kép 30"/>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2743200" y="0"/>
                            <a:ext cx="2735580" cy="2166620"/>
                          </a:xfrm>
                          <a:prstGeom prst="rect">
                            <a:avLst/>
                          </a:prstGeom>
                          <a:noFill/>
                          <a:ln>
                            <a:noFill/>
                          </a:ln>
                        </pic:spPr>
                      </pic:pic>
                      <pic:pic xmlns:pic="http://schemas.openxmlformats.org/drawingml/2006/picture">
                        <pic:nvPicPr>
                          <pic:cNvPr id="29" name="Kép 29"/>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35580" cy="2162810"/>
                          </a:xfrm>
                          <a:prstGeom prst="rect">
                            <a:avLst/>
                          </a:prstGeom>
                          <a:noFill/>
                          <a:ln>
                            <a:noFill/>
                          </a:ln>
                        </pic:spPr>
                      </pic:pic>
                    </wpg:wgp>
                  </a:graphicData>
                </a:graphic>
              </wp:inline>
            </w:drawing>
          </mc:Choice>
          <mc:Fallback>
            <w:pict>
              <v:group w14:anchorId="08A25FD8" id="Csoportba foglalás 57" o:spid="_x0000_s1026" style="width:431.4pt;height:170.6pt;mso-position-horizontal-relative:char;mso-position-vertical-relative:line" coordsize="54787,216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5/6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9lQSwME&#10;CgAAAAAAAAAhAP+oLn2nWwAAp1sAABUAAABkcnMvbWVkaWEvaW1hZ2UyLmpwZWf/2P/gABBKRklG&#10;AAEBAQDcANwAAP/bAEMAAgEBAQEBAgEBAQICAgICBAMCAgICBQQEAwQGBQYGBgUGBgYHCQgGBwkH&#10;BgYICwgJCgoKCgoGCAsMCwoMCQoKCv/bAEMBAgICAgICBQMDBQoHBgcKCgoKCgoKCgoKCgoKCgoK&#10;CgoKCgoKCgoKCgoKCgoKCgoKCgoKCgoKCgoKCgoKCgoKCv/AABEIAgkCk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5/6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&#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30" o:spid="_x0000_s1027" type="#_x0000_t75" style="position:absolute;left:27432;width:27355;height:21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">
                  <v:imagedata r:id="rId32" o:title=""/>
                </v:shape>
                <v:shape id="Kép 29" o:spid="_x0000_s1028" type="#_x0000_t75" style="position:absolute;width:27355;height:21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">
                  <v:imagedata r:id="rId33" o:title=""/>
                </v:shape>
                <w10:anchorlock/>
              </v:group>
            </w:pict>
          </mc:Fallback>
        </mc:AlternateContent>
      </w:r>
    </w:p>
    <w:p w14:paraId="6A45A30F" w14:textId="0BACB843" w:rsidR="00AF6EC9" w:rsidRDefault="00193791" w:rsidP="00AF6EC9">
      <w:pPr>
        <w:pStyle w:val="Kpalrs"/>
        <w:spacing w:after="240"/>
        <w:jc w:val="center"/>
      </w:pPr>
      <w:r>
        <w:fldChar w:fldCharType="begin"/>
      </w:r>
      <w:r>
        <w:instrText xml:space="preserve"> SEQ ábra \* ARABIC </w:instrText>
      </w:r>
      <w:r>
        <w:fldChar w:fldCharType="separate"/>
      </w:r>
      <w:r w:rsidR="001D2579">
        <w:rPr>
          <w:noProof/>
        </w:rPr>
        <w:t>16</w:t>
      </w:r>
      <w:r>
        <w:rPr>
          <w:noProof/>
        </w:rPr>
        <w:fldChar w:fldCharType="end"/>
      </w:r>
      <w:r w:rsidR="00AF6EC9">
        <w:t>. ábra: Átméretezés előtt (bal) és után (jobb)</w:t>
      </w:r>
    </w:p>
    <w:p w14:paraId="76FADAC8" w14:textId="7D673C92" w:rsidR="009A6565" w:rsidRDefault="00497F6E" w:rsidP="00DB309C">
      <w:pPr>
        <w:pStyle w:val="mynormal"/>
      </w:pPr>
      <w:r>
        <w:t xml:space="preserve">Azáltal, hogy a méretezés során, az átméretezett kép az eredeti kép méretével megegyező vászonra kerül, nem csak átméretezni lehet a képet, hanem a kép széleitől messzebb vinni. </w:t>
      </w:r>
      <w:r w:rsidR="0031665A">
        <w:t>Ezáltal, ha több kép ugyanolyan minőségben készült, és a program arra a minőségre jó eredményeket produkál, akkor ugyanazzal a paraméterezéssel végig lehet futtatni a programot a képeken úgy, hogy ha néhány kép túl közelről lett készítve, akkor azok esetén a program általi átméretezés után is ugyanazokkal a jól beállított paraméterekkel fel lehet ismertetni a képet.</w:t>
      </w:r>
    </w:p>
    <w:p w14:paraId="73B92B6D" w14:textId="4B86BF5B" w:rsidR="00046EAD" w:rsidRDefault="00046EAD" w:rsidP="00046EAD">
      <w:pPr>
        <w:pStyle w:val="Cmsor4"/>
      </w:pPr>
      <w:r>
        <w:t>Kimenet eltolás</w:t>
      </w:r>
    </w:p>
    <w:p w14:paraId="3E5218EA" w14:textId="0205522E" w:rsidR="006F60F5" w:rsidRDefault="009A6565" w:rsidP="00DB309C">
      <w:pPr>
        <w:pStyle w:val="mynormal"/>
      </w:pPr>
      <w:r>
        <w:t xml:space="preserve">A program a futása végén generál egy kimeneti file-t, amely egy kapcsolási rajz digitális modelljét tartalmazza. Annak érdekében, hogy ez a kimenet minél jobban legyen megjelenítve, </w:t>
      </w:r>
      <w:r w:rsidR="0042774E">
        <w:t>az előfeldolgozás végén meg lesz határozva egy eltolási értékek (offset). Ezek az értékek megadják, hogy a képen mekkora távolságoktól (x és y távolság) kezdődik a kapcsolási rajz. Ennek a haszna az, hogy a kimeneten a kapcsolási rajz a 0-hoz közeli x és y koordinátákhoz legyen közel, ne a kép koordinátáihoz legyen viszonyítva.</w:t>
      </w:r>
    </w:p>
    <w:p w14:paraId="212E6051" w14:textId="66CA8ECE" w:rsidR="00253B06" w:rsidRDefault="00253B06" w:rsidP="00DB309C">
      <w:pPr>
        <w:pStyle w:val="mynormal"/>
      </w:pPr>
      <w:r>
        <w:t xml:space="preserve">A rajz helyének meghatározásához a kontúrkeresés lett alkalmazva. A kontúrkeresés </w:t>
      </w:r>
      <w:r>
        <w:lastRenderedPageBreak/>
        <w:t xml:space="preserve">által </w:t>
      </w:r>
      <w:r w:rsidR="00CC1086">
        <w:t>megtalálható a képen minden kontúr, azaz minden egybefüggő alakzat. Ezen alakzatok közül a program kikeresi azt a legnagyobb kontúrt, amelyik nem egyezik meg a kép méretével. Ez a kontúr lesz maga a kapcsolási rajz, és ezen kontúr helyzetének koordinátái szolgálnak alapul az eltolási értékek számára.</w:t>
      </w:r>
    </w:p>
    <w:p w14:paraId="3231343B" w14:textId="77777777" w:rsidR="00C91CF0" w:rsidRDefault="00C91CF0" w:rsidP="00C91CF0">
      <w:pPr>
        <w:pStyle w:val="mynormal"/>
        <w:keepNext/>
        <w:ind w:firstLine="0"/>
        <w:jc w:val="center"/>
      </w:pPr>
      <w:r>
        <w:rPr>
          <w:noProof/>
        </w:rPr>
        <w:drawing>
          <wp:inline distT="0" distB="0" distL="0" distR="0" wp14:anchorId="599F587D" wp14:editId="48793E3A">
            <wp:extent cx="4680000" cy="3492291"/>
            <wp:effectExtent l="0" t="0" r="635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34">
                      <a:extLst>
                        <a:ext uri="{28A0092B-C50C-407E-A947-70E740481C1C}">
                          <a14:useLocalDpi xmlns:a14="http://schemas.microsoft.com/office/drawing/2010/main" val="0"/>
                        </a:ext>
                      </a:extLst>
                    </a:blip>
                    <a:stretch>
                      <a:fillRect/>
                    </a:stretch>
                  </pic:blipFill>
                  <pic:spPr>
                    <a:xfrm>
                      <a:off x="0" y="0"/>
                      <a:ext cx="4680000" cy="3492291"/>
                    </a:xfrm>
                    <a:prstGeom prst="rect">
                      <a:avLst/>
                    </a:prstGeom>
                  </pic:spPr>
                </pic:pic>
              </a:graphicData>
            </a:graphic>
          </wp:inline>
        </w:drawing>
      </w:r>
    </w:p>
    <w:p w14:paraId="03D55E57" w14:textId="30DB8C4C" w:rsidR="00C91CF0" w:rsidRPr="00C91CF0" w:rsidRDefault="00C91CF0" w:rsidP="002D535E">
      <w:pPr>
        <w:pStyle w:val="Kpalrs"/>
        <w:spacing w:after="240"/>
        <w:jc w:val="center"/>
        <w:rPr>
          <w:rFonts w:ascii="Times New Roman" w:hAnsi="Times New Roman" w:cs="Times New Roman"/>
        </w:rPr>
      </w:pPr>
      <w:r w:rsidRPr="00C91CF0">
        <w:rPr>
          <w:rFonts w:ascii="Times New Roman" w:hAnsi="Times New Roman" w:cs="Times New Roman"/>
          <w:i w:val="0"/>
          <w:iCs w:val="0"/>
        </w:rPr>
        <w:fldChar w:fldCharType="begin"/>
      </w:r>
      <w:r w:rsidRPr="00C91CF0">
        <w:rPr>
          <w:rFonts w:ascii="Times New Roman" w:hAnsi="Times New Roman" w:cs="Times New Roman"/>
          <w:i w:val="0"/>
          <w:iCs w:val="0"/>
        </w:rPr>
        <w:instrText xml:space="preserve"> SEQ ábra \* ARABIC </w:instrText>
      </w:r>
      <w:r w:rsidRPr="00C91CF0">
        <w:rPr>
          <w:rFonts w:ascii="Times New Roman" w:hAnsi="Times New Roman" w:cs="Times New Roman"/>
          <w:i w:val="0"/>
          <w:iCs w:val="0"/>
        </w:rPr>
        <w:fldChar w:fldCharType="separate"/>
      </w:r>
      <w:r w:rsidR="001D2579">
        <w:rPr>
          <w:rFonts w:ascii="Times New Roman" w:hAnsi="Times New Roman" w:cs="Times New Roman"/>
          <w:i w:val="0"/>
          <w:iCs w:val="0"/>
          <w:noProof/>
        </w:rPr>
        <w:t>17</w:t>
      </w:r>
      <w:r w:rsidRPr="00C91CF0">
        <w:rPr>
          <w:rFonts w:ascii="Times New Roman" w:hAnsi="Times New Roman" w:cs="Times New Roman"/>
          <w:i w:val="0"/>
          <w:iCs w:val="0"/>
        </w:rPr>
        <w:fldChar w:fldCharType="end"/>
      </w:r>
      <w:r w:rsidRPr="00C91CF0">
        <w:rPr>
          <w:rFonts w:ascii="Times New Roman" w:hAnsi="Times New Roman" w:cs="Times New Roman"/>
          <w:i w:val="0"/>
          <w:iCs w:val="0"/>
        </w:rPr>
        <w:t>. ábra: Kontúrkeresés eredménye</w:t>
      </w:r>
    </w:p>
    <w:p w14:paraId="5F6E5BF3" w14:textId="58730F73" w:rsidR="00C76F07" w:rsidRDefault="00C76F07" w:rsidP="00C76F07">
      <w:pPr>
        <w:pStyle w:val="Cmsor2"/>
      </w:pPr>
      <w:bookmarkStart w:id="44" w:name="_Toc88390143"/>
      <w:r>
        <w:t>Komponensek és összeköttetések helyének beazonosítása</w:t>
      </w:r>
      <w:bookmarkEnd w:id="44"/>
    </w:p>
    <w:p w14:paraId="0ADD6DE0" w14:textId="422D7CD9" w:rsidR="00EE6478" w:rsidRDefault="00EE6478" w:rsidP="00EE6478">
      <w:pPr>
        <w:pStyle w:val="Cmsor3"/>
      </w:pPr>
      <w:bookmarkStart w:id="45" w:name="_Toc88390144"/>
      <w:r>
        <w:t>Vonalak felismerése, feldolgozása</w:t>
      </w:r>
      <w:bookmarkEnd w:id="45"/>
    </w:p>
    <w:p w14:paraId="58657AD7" w14:textId="576CFAC6" w:rsidR="009C0890" w:rsidRDefault="009C0890" w:rsidP="00DB309C">
      <w:pPr>
        <w:pStyle w:val="mynormal"/>
      </w:pPr>
      <w:r>
        <w:t xml:space="preserve">A komponensek helyének beazonosítása, valamint az összeköttetések keresése is a vonalkeresésen alapszik. Az előfeldolgozás, valamint a </w:t>
      </w:r>
      <w:r w:rsidR="00C70A5D">
        <w:t>kép transzformálása</w:t>
      </w:r>
      <w:r>
        <w:t xml:space="preserve"> után egy újabb HoughLinesP metódus segítségével keres vonalakat a program. </w:t>
      </w:r>
      <w:r w:rsidR="00CB402E">
        <w:t>Az előfeldolgozás során a transzformációk fő célja az volt, hogy ez a vonalkeresés minél jobban működhessen, mivel ez egy kritikus lépés a program szempontjából. Mivel ez egy fontos lépés, ha nem talál vonalat a szoftver, akkor kilép.</w:t>
      </w:r>
    </w:p>
    <w:p w14:paraId="7FDCB981" w14:textId="734AB7C3" w:rsidR="006F3333" w:rsidRDefault="00CB402E" w:rsidP="00DB309C">
      <w:pPr>
        <w:pStyle w:val="mynormal"/>
      </w:pPr>
      <w:r>
        <w:t>Amennyiben sikeres volt a vonalkeresés, akkor a függvény által visszaadott vonalaknak ismert lesz a kezdő-, és végpont koordinátái. Ezen koordinátákból dolgozva a vonalak szűrésen esnek át.</w:t>
      </w:r>
    </w:p>
    <w:p w14:paraId="087CE7ED" w14:textId="77777777" w:rsidR="00C45288" w:rsidRDefault="00C45288" w:rsidP="00C45288">
      <w:pPr>
        <w:pStyle w:val="mynormal"/>
        <w:keepNext/>
        <w:ind w:firstLine="0"/>
        <w:jc w:val="center"/>
      </w:pPr>
      <w:r>
        <w:rPr>
          <w:noProof/>
        </w:rPr>
        <w:lastRenderedPageBreak/>
        <w:drawing>
          <wp:inline distT="0" distB="0" distL="0" distR="0" wp14:anchorId="64D02603" wp14:editId="6E5517BA">
            <wp:extent cx="4680000" cy="3483237"/>
            <wp:effectExtent l="0" t="0" r="6350" b="317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pic:cNvPicPr/>
                  </pic:nvPicPr>
                  <pic:blipFill>
                    <a:blip r:embed="rId35">
                      <a:extLst>
                        <a:ext uri="{28A0092B-C50C-407E-A947-70E740481C1C}">
                          <a14:useLocalDpi xmlns:a14="http://schemas.microsoft.com/office/drawing/2010/main" val="0"/>
                        </a:ext>
                      </a:extLst>
                    </a:blip>
                    <a:stretch>
                      <a:fillRect/>
                    </a:stretch>
                  </pic:blipFill>
                  <pic:spPr>
                    <a:xfrm>
                      <a:off x="0" y="0"/>
                      <a:ext cx="4680000" cy="3483237"/>
                    </a:xfrm>
                    <a:prstGeom prst="rect">
                      <a:avLst/>
                    </a:prstGeom>
                  </pic:spPr>
                </pic:pic>
              </a:graphicData>
            </a:graphic>
          </wp:inline>
        </w:drawing>
      </w:r>
    </w:p>
    <w:p w14:paraId="1478A030" w14:textId="37C18E05" w:rsidR="00C45288" w:rsidRPr="00C45288" w:rsidRDefault="00C45288" w:rsidP="002D535E">
      <w:pPr>
        <w:pStyle w:val="Kpalrs"/>
        <w:spacing w:after="240"/>
        <w:jc w:val="center"/>
        <w:rPr>
          <w:rFonts w:ascii="Times New Roman" w:hAnsi="Times New Roman" w:cs="Times New Roman"/>
        </w:rPr>
      </w:pPr>
      <w:r w:rsidRPr="00C45288">
        <w:rPr>
          <w:rFonts w:ascii="Times New Roman" w:hAnsi="Times New Roman" w:cs="Times New Roman"/>
          <w:i w:val="0"/>
          <w:iCs w:val="0"/>
        </w:rPr>
        <w:fldChar w:fldCharType="begin"/>
      </w:r>
      <w:r w:rsidRPr="00C45288">
        <w:rPr>
          <w:rFonts w:ascii="Times New Roman" w:hAnsi="Times New Roman" w:cs="Times New Roman"/>
          <w:i w:val="0"/>
          <w:iCs w:val="0"/>
        </w:rPr>
        <w:instrText xml:space="preserve"> SEQ ábra \* ARABIC </w:instrText>
      </w:r>
      <w:r w:rsidRPr="00C45288">
        <w:rPr>
          <w:rFonts w:ascii="Times New Roman" w:hAnsi="Times New Roman" w:cs="Times New Roman"/>
          <w:i w:val="0"/>
          <w:iCs w:val="0"/>
        </w:rPr>
        <w:fldChar w:fldCharType="separate"/>
      </w:r>
      <w:r w:rsidR="001D2579">
        <w:rPr>
          <w:rFonts w:ascii="Times New Roman" w:hAnsi="Times New Roman" w:cs="Times New Roman"/>
          <w:i w:val="0"/>
          <w:iCs w:val="0"/>
          <w:noProof/>
        </w:rPr>
        <w:t>18</w:t>
      </w:r>
      <w:r w:rsidRPr="00C45288">
        <w:rPr>
          <w:rFonts w:ascii="Times New Roman" w:hAnsi="Times New Roman" w:cs="Times New Roman"/>
          <w:i w:val="0"/>
          <w:iCs w:val="0"/>
        </w:rPr>
        <w:fldChar w:fldCharType="end"/>
      </w:r>
      <w:r w:rsidRPr="00C45288">
        <w:rPr>
          <w:rFonts w:ascii="Times New Roman" w:hAnsi="Times New Roman" w:cs="Times New Roman"/>
          <w:i w:val="0"/>
          <w:iCs w:val="0"/>
        </w:rPr>
        <w:t>. ábra: Vonalkeresés eredménye</w:t>
      </w:r>
    </w:p>
    <w:p w14:paraId="6307A7BA" w14:textId="025B8F13" w:rsidR="00CB402E" w:rsidRDefault="00CB402E" w:rsidP="00DB309C">
      <w:pPr>
        <w:pStyle w:val="mynormal"/>
      </w:pPr>
      <w:r>
        <w:t xml:space="preserve">A szűrés közben egyrészt megkülönböztetjük a vízszintes és függőleges vonalakat egymástól. Ez megkönnyíti a következő folyamatot, amely a hasonló vonalak egybevonása. </w:t>
      </w:r>
      <w:r w:rsidR="006F3333">
        <w:t>A folyamat által megpróbálja a program kiszűrni az egymást átfedő vonalakat. Ilyen átfedés bekövetkezhet azért, mert a vonalkeresésnél egy vonalszakasz több vonalként lett felismerve, vagy egy szakaszt több vonal ír le. Ez tapasztalat szerint akkor következik be, amikor egy vonal túl vastag, és több vonalat is le lehet benne írni.</w:t>
      </w:r>
    </w:p>
    <w:p w14:paraId="0D8C8021" w14:textId="03245A69" w:rsidR="006F3333" w:rsidRDefault="006F3333" w:rsidP="00DB309C">
      <w:pPr>
        <w:pStyle w:val="mynormal"/>
      </w:pPr>
      <w:r>
        <w:t xml:space="preserve">A vízszintes és függőleges vonalak megkülönböztetése egy egyszerű módszerrel történik. </w:t>
      </w:r>
      <w:r w:rsidR="006E4ACB">
        <w:t>Amennyiben egy vonal egyik végpontját x1 és y1, a másik végpontját x2 és y2 koordináták írnak le, akkor a következő egyenlőtlenség (5) kerül vizsgálatra:</w:t>
      </w:r>
    </w:p>
    <w:p w14:paraId="6E3D0347" w14:textId="774EB72E" w:rsidR="009C0890" w:rsidRDefault="006F3333" w:rsidP="00DB309C">
      <w:pPr>
        <w:pStyle w:val="Egyenlet"/>
      </w:pPr>
      <w:r>
        <w:tab/>
      </w:r>
      <m:oMath>
        <m:d>
          <m:dPr>
            <m:begChr m:val="|"/>
            <m:endChr m:val="|"/>
            <m:ctrlPr>
              <w:rPr>
                <w:rFonts w:ascii="Cambria Math" w:hAnsi="Cambria Math"/>
              </w:rPr>
            </m:ctrlPr>
          </m:dPr>
          <m:e>
            <m:r>
              <w:rPr>
                <w:rFonts w:ascii="Cambria Math" w:hAnsi="Cambria Math"/>
              </w:rPr>
              <m:t>x</m:t>
            </m:r>
            <m:r>
              <m:rPr>
                <m:sty m:val="p"/>
              </m:rPr>
              <w:rPr>
                <w:rFonts w:ascii="Cambria Math" w:hAnsi="Cambria Math"/>
              </w:rPr>
              <m:t>2-</m:t>
            </m:r>
            <m:r>
              <w:rPr>
                <w:rFonts w:ascii="Cambria Math" w:hAnsi="Cambria Math"/>
              </w:rPr>
              <m:t>x</m:t>
            </m:r>
            <m:r>
              <m:rPr>
                <m:sty m:val="p"/>
              </m:rPr>
              <w:rPr>
                <w:rFonts w:ascii="Cambria Math" w:hAnsi="Cambria Math"/>
              </w:rPr>
              <m:t>1</m:t>
            </m:r>
          </m:e>
        </m:d>
        <m:r>
          <m:rPr>
            <m:sty m:val="p"/>
          </m:rPr>
          <w:rPr>
            <w:rFonts w:ascii="Cambria Math" w:hAnsi="Cambria Math"/>
          </w:rPr>
          <m:t xml:space="preserve">&gt; </m:t>
        </m:r>
        <m:d>
          <m:dPr>
            <m:begChr m:val="|"/>
            <m:endChr m:val="|"/>
            <m:ctrlPr>
              <w:rPr>
                <w:rFonts w:ascii="Cambria Math" w:hAnsi="Cambria Math"/>
              </w:rPr>
            </m:ctrlPr>
          </m:dPr>
          <m:e>
            <m:r>
              <w:rPr>
                <w:rFonts w:ascii="Cambria Math" w:hAnsi="Cambria Math"/>
              </w:rPr>
              <m:t>y</m:t>
            </m:r>
            <m:r>
              <m:rPr>
                <m:sty m:val="p"/>
              </m:rPr>
              <w:rPr>
                <w:rFonts w:ascii="Cambria Math" w:hAnsi="Cambria Math"/>
              </w:rPr>
              <m:t>2-</m:t>
            </m:r>
            <m:r>
              <w:rPr>
                <w:rFonts w:ascii="Cambria Math" w:hAnsi="Cambria Math"/>
              </w:rPr>
              <m:t>y</m:t>
            </m:r>
            <m:r>
              <m:rPr>
                <m:sty m:val="p"/>
              </m:rPr>
              <w:rPr>
                <w:rFonts w:ascii="Cambria Math" w:hAnsi="Cambria Math"/>
              </w:rPr>
              <m:t>1</m:t>
            </m:r>
          </m:e>
        </m:d>
      </m:oMath>
      <w:r>
        <w:tab/>
        <w:t>(5)</w:t>
      </w:r>
    </w:p>
    <w:p w14:paraId="221DEBA4" w14:textId="170B6092" w:rsidR="006F3333" w:rsidRDefault="006E4ACB" w:rsidP="00DB309C">
      <w:pPr>
        <w:pStyle w:val="mynormal"/>
      </w:pPr>
      <w:r>
        <w:t xml:space="preserve">Amennyiben a vízszintes koordináták különbsége </w:t>
      </w:r>
      <w:r w:rsidR="001731A8">
        <w:t>nagyobb,</w:t>
      </w:r>
      <w:r>
        <w:t xml:space="preserve"> mint a függőleges koordináták különbsége, akkor a vonal vízszintes, ellenben függőleges.</w:t>
      </w:r>
    </w:p>
    <w:p w14:paraId="22780E90" w14:textId="78A86CCC" w:rsidR="001731A8" w:rsidRDefault="001731A8" w:rsidP="00DB309C">
      <w:pPr>
        <w:pStyle w:val="mynormal"/>
      </w:pPr>
      <w:r>
        <w:t>Hasonló vonalak szűrésekor azt vizsgáljuk minden új vonalnál, hogy az eddig feldolgozott, és ugyanolyan orientációjú vonalak közül van-e olyan, amely átfedi, vagy közel átfedi a vizsgált vonalat. Amennyiben átfedi, akkor a két vonal helyett egy vonal kerül tárolásra, amely a két vonal összekapcsolásából keletkezik.</w:t>
      </w:r>
    </w:p>
    <w:p w14:paraId="7062C5D8" w14:textId="5F6C668A" w:rsidR="001731A8" w:rsidRDefault="001731A8" w:rsidP="00DB309C">
      <w:pPr>
        <w:pStyle w:val="mynormal"/>
      </w:pPr>
      <w:r>
        <w:lastRenderedPageBreak/>
        <w:t>Az átfedés vizsgálata úgy történik, hogy két vonal esetén, ha a két vonal hosszanti irányú koordinátái átfedésben vannak</w:t>
      </w:r>
      <w:r w:rsidR="00EE77B7">
        <w:t>, akkor meg van vizsgálva, hogy a vonalak ugyancsak hosszanti irányban mért közepén milyen koordinátában van a másik irányú koordinátájuk, azaz ezen a ponton egy vízszintes vonalnál a függőleges koordináta van vizsgálva, és fordítva. Amennyiben a vonalközepi koordináták a két vonal esetén egy határértéken belül vannak, vagyis a két vonal nem csak hosszanti irányban fedi el egymást, hanem nagyon közel is vannak egymáshoz, akkor a két vonal egybe lesz dolgozva.</w:t>
      </w:r>
    </w:p>
    <w:p w14:paraId="5CA6AAF3" w14:textId="42D6ED23" w:rsidR="00EE6478" w:rsidRDefault="00EE6478" w:rsidP="00DB309C">
      <w:pPr>
        <w:pStyle w:val="mynormal"/>
      </w:pPr>
      <w:r>
        <w:t xml:space="preserve">Az utolsó lépés a vonalak feldolgozásánál, a végpontok szétválogatása. Annak érdekében, hogy a későbbi műveleteket könnyebben el lehessen végezni, a vonalak végpontjai szét vannak válogatva, kategorizálva vannak külön listákba. </w:t>
      </w:r>
      <w:r w:rsidR="000B18ED">
        <w:t>A válogatás aszerint történik, hogy milyen irányba néznek. Így 4 lista van, 4 különböző irányú végpontoknak. A vízszintes vonalak szét vannak osztva bal és jobb oldali, a függőleges vonalak felső és alsó irányú végpontokká.</w:t>
      </w:r>
    </w:p>
    <w:p w14:paraId="617D66D6" w14:textId="77777777" w:rsidR="0038004D" w:rsidRDefault="0038004D" w:rsidP="0038004D">
      <w:pPr>
        <w:pStyle w:val="mynormal"/>
        <w:keepNext/>
        <w:ind w:firstLine="0"/>
        <w:jc w:val="center"/>
      </w:pPr>
      <w:r>
        <w:rPr>
          <w:noProof/>
        </w:rPr>
        <w:drawing>
          <wp:inline distT="0" distB="0" distL="0" distR="0" wp14:anchorId="57208F36" wp14:editId="517C208C">
            <wp:extent cx="4680000" cy="3497084"/>
            <wp:effectExtent l="0" t="0" r="6350" b="8255"/>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pic:cNvPicPr/>
                  </pic:nvPicPr>
                  <pic:blipFill>
                    <a:blip r:embed="rId36">
                      <a:extLst>
                        <a:ext uri="{28A0092B-C50C-407E-A947-70E740481C1C}">
                          <a14:useLocalDpi xmlns:a14="http://schemas.microsoft.com/office/drawing/2010/main" val="0"/>
                        </a:ext>
                      </a:extLst>
                    </a:blip>
                    <a:stretch>
                      <a:fillRect/>
                    </a:stretch>
                  </pic:blipFill>
                  <pic:spPr>
                    <a:xfrm>
                      <a:off x="0" y="0"/>
                      <a:ext cx="4680000" cy="3497084"/>
                    </a:xfrm>
                    <a:prstGeom prst="rect">
                      <a:avLst/>
                    </a:prstGeom>
                  </pic:spPr>
                </pic:pic>
              </a:graphicData>
            </a:graphic>
          </wp:inline>
        </w:drawing>
      </w:r>
    </w:p>
    <w:p w14:paraId="4A5437C6" w14:textId="0012A835" w:rsidR="0038004D" w:rsidRPr="0038004D" w:rsidRDefault="0038004D" w:rsidP="002D535E">
      <w:pPr>
        <w:pStyle w:val="Kpalrs"/>
        <w:spacing w:after="240"/>
        <w:jc w:val="center"/>
        <w:rPr>
          <w:rFonts w:ascii="Times New Roman" w:hAnsi="Times New Roman" w:cs="Times New Roman"/>
        </w:rPr>
      </w:pPr>
      <w:r w:rsidRPr="0038004D">
        <w:rPr>
          <w:rFonts w:ascii="Times New Roman" w:hAnsi="Times New Roman" w:cs="Times New Roman"/>
          <w:i w:val="0"/>
          <w:iCs w:val="0"/>
        </w:rPr>
        <w:fldChar w:fldCharType="begin"/>
      </w:r>
      <w:r w:rsidRPr="0038004D">
        <w:rPr>
          <w:rFonts w:ascii="Times New Roman" w:hAnsi="Times New Roman" w:cs="Times New Roman"/>
          <w:i w:val="0"/>
          <w:iCs w:val="0"/>
        </w:rPr>
        <w:instrText xml:space="preserve"> SEQ ábra \* ARABIC </w:instrText>
      </w:r>
      <w:r w:rsidRPr="0038004D">
        <w:rPr>
          <w:rFonts w:ascii="Times New Roman" w:hAnsi="Times New Roman" w:cs="Times New Roman"/>
          <w:i w:val="0"/>
          <w:iCs w:val="0"/>
        </w:rPr>
        <w:fldChar w:fldCharType="separate"/>
      </w:r>
      <w:r w:rsidR="001D2579">
        <w:rPr>
          <w:rFonts w:ascii="Times New Roman" w:hAnsi="Times New Roman" w:cs="Times New Roman"/>
          <w:i w:val="0"/>
          <w:iCs w:val="0"/>
          <w:noProof/>
        </w:rPr>
        <w:t>19</w:t>
      </w:r>
      <w:r w:rsidRPr="0038004D">
        <w:rPr>
          <w:rFonts w:ascii="Times New Roman" w:hAnsi="Times New Roman" w:cs="Times New Roman"/>
          <w:i w:val="0"/>
          <w:iCs w:val="0"/>
        </w:rPr>
        <w:fldChar w:fldCharType="end"/>
      </w:r>
      <w:r w:rsidRPr="0038004D">
        <w:rPr>
          <w:rFonts w:ascii="Times New Roman" w:hAnsi="Times New Roman" w:cs="Times New Roman"/>
          <w:i w:val="0"/>
          <w:iCs w:val="0"/>
        </w:rPr>
        <w:t>. ábra: Végpontok azonosítása</w:t>
      </w:r>
    </w:p>
    <w:p w14:paraId="423A63C1" w14:textId="22B94014" w:rsidR="00EE6478" w:rsidRDefault="00EE6478" w:rsidP="00EE6478">
      <w:pPr>
        <w:pStyle w:val="Cmsor3"/>
      </w:pPr>
      <w:bookmarkStart w:id="46" w:name="_Toc88390145"/>
      <w:r>
        <w:t>Komponensek keresése</w:t>
      </w:r>
      <w:bookmarkEnd w:id="46"/>
    </w:p>
    <w:p w14:paraId="5EC2B439" w14:textId="457192F7" w:rsidR="00DB309C" w:rsidRDefault="000B18ED" w:rsidP="00DB309C">
      <w:pPr>
        <w:pStyle w:val="mynormal"/>
      </w:pPr>
      <w:r>
        <w:t xml:space="preserve">A komponensek keresése a vonal végpontok alapján történik. </w:t>
      </w:r>
      <w:r w:rsidR="001953D8">
        <w:t xml:space="preserve">A szétválogatás után a </w:t>
      </w:r>
      <w:r w:rsidR="00145F42">
        <w:t xml:space="preserve">jobbra és lefelé néző végpontok vannak vizsgálva. Mindkét esetben a cél egy másik, ellenkező irányba néző végpont keresése. Ezt a folyamatot nagyban segíti a végpontok </w:t>
      </w:r>
      <w:r w:rsidR="00145F42">
        <w:lastRenderedPageBreak/>
        <w:t xml:space="preserve">szétválogatása, mivel célirányosan lehet keresni az ellenkező irányba néző pontokat. A keresés során a végpont előtt egy téglalap </w:t>
      </w:r>
      <w:r w:rsidR="00145F42" w:rsidRPr="00DB309C">
        <w:t>formában</w:t>
      </w:r>
      <w:r w:rsidR="00145F42">
        <w:t xml:space="preserve"> van keresve a szembenéző végpont. A téglalap szélessége, hossza, valamint minimum távolsága a kezdőponttól meg van határozva paraméterként a program elején. Amennyiben találat volt egy végpont esetén,</w:t>
      </w:r>
      <w:r w:rsidR="002A4BE9">
        <w:t xml:space="preserve"> még egy vizsgálat végre van hajtva: amennyiben a talált területben a hasznos, azaz nem 0 pixelek száma nem halad meg egy adott határértéket (a komponens méretéhez arányosan), akkor az nem lesz komponensként eltárolva. Ennek célja a hamis találatok szűrése. Amennyiben átesett a szűrőn, akkor</w:t>
      </w:r>
      <w:r w:rsidR="00145F42">
        <w:t xml:space="preserve"> a két végpont közötti hely komponensként lesz eltárolva</w:t>
      </w:r>
      <w:r w:rsidR="00965B2E">
        <w:t>, és a két végpont utána ki lesz véve a vizsgálandó pontok közül.</w:t>
      </w:r>
    </w:p>
    <w:p w14:paraId="3D453F0E" w14:textId="77777777" w:rsidR="00FF7C81" w:rsidRDefault="00FF7C81" w:rsidP="00FF7C81">
      <w:pPr>
        <w:pStyle w:val="mynormal"/>
        <w:keepNext/>
        <w:ind w:firstLine="0"/>
        <w:jc w:val="center"/>
      </w:pPr>
      <w:r>
        <w:rPr>
          <w:noProof/>
        </w:rPr>
        <w:drawing>
          <wp:inline distT="0" distB="0" distL="0" distR="0" wp14:anchorId="7E156338" wp14:editId="21F97CF1">
            <wp:extent cx="4680000" cy="3502943"/>
            <wp:effectExtent l="0" t="0" r="6350" b="254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pic:cNvPicPr/>
                  </pic:nvPicPr>
                  <pic:blipFill>
                    <a:blip r:embed="rId37">
                      <a:extLst>
                        <a:ext uri="{28A0092B-C50C-407E-A947-70E740481C1C}">
                          <a14:useLocalDpi xmlns:a14="http://schemas.microsoft.com/office/drawing/2010/main" val="0"/>
                        </a:ext>
                      </a:extLst>
                    </a:blip>
                    <a:stretch>
                      <a:fillRect/>
                    </a:stretch>
                  </pic:blipFill>
                  <pic:spPr>
                    <a:xfrm>
                      <a:off x="0" y="0"/>
                      <a:ext cx="4680000" cy="3502943"/>
                    </a:xfrm>
                    <a:prstGeom prst="rect">
                      <a:avLst/>
                    </a:prstGeom>
                  </pic:spPr>
                </pic:pic>
              </a:graphicData>
            </a:graphic>
          </wp:inline>
        </w:drawing>
      </w:r>
    </w:p>
    <w:p w14:paraId="311FD67D" w14:textId="6B0D987D" w:rsidR="00FF7C81" w:rsidRPr="00FF7C81" w:rsidRDefault="00FF7C81" w:rsidP="002D535E">
      <w:pPr>
        <w:pStyle w:val="Kpalrs"/>
        <w:spacing w:after="240"/>
        <w:jc w:val="center"/>
        <w:rPr>
          <w:rFonts w:ascii="Times New Roman" w:hAnsi="Times New Roman" w:cs="Times New Roman"/>
        </w:rPr>
      </w:pPr>
      <w:r w:rsidRPr="00FF7C81">
        <w:rPr>
          <w:rFonts w:ascii="Times New Roman" w:hAnsi="Times New Roman" w:cs="Times New Roman"/>
          <w:i w:val="0"/>
          <w:iCs w:val="0"/>
        </w:rPr>
        <w:fldChar w:fldCharType="begin"/>
      </w:r>
      <w:r w:rsidRPr="00FF7C81">
        <w:rPr>
          <w:rFonts w:ascii="Times New Roman" w:hAnsi="Times New Roman" w:cs="Times New Roman"/>
          <w:i w:val="0"/>
          <w:iCs w:val="0"/>
        </w:rPr>
        <w:instrText xml:space="preserve"> SEQ ábra \* ARABIC </w:instrText>
      </w:r>
      <w:r w:rsidRPr="00FF7C81">
        <w:rPr>
          <w:rFonts w:ascii="Times New Roman" w:hAnsi="Times New Roman" w:cs="Times New Roman"/>
          <w:i w:val="0"/>
          <w:iCs w:val="0"/>
        </w:rPr>
        <w:fldChar w:fldCharType="separate"/>
      </w:r>
      <w:r w:rsidR="001D2579">
        <w:rPr>
          <w:rFonts w:ascii="Times New Roman" w:hAnsi="Times New Roman" w:cs="Times New Roman"/>
          <w:i w:val="0"/>
          <w:iCs w:val="0"/>
          <w:noProof/>
        </w:rPr>
        <w:t>20</w:t>
      </w:r>
      <w:r w:rsidRPr="00FF7C81">
        <w:rPr>
          <w:rFonts w:ascii="Times New Roman" w:hAnsi="Times New Roman" w:cs="Times New Roman"/>
          <w:i w:val="0"/>
          <w:iCs w:val="0"/>
        </w:rPr>
        <w:fldChar w:fldCharType="end"/>
      </w:r>
      <w:r w:rsidRPr="00FF7C81">
        <w:rPr>
          <w:rFonts w:ascii="Times New Roman" w:hAnsi="Times New Roman" w:cs="Times New Roman"/>
          <w:i w:val="0"/>
          <w:iCs w:val="0"/>
        </w:rPr>
        <w:t>. ábra: Talált komponensek</w:t>
      </w:r>
    </w:p>
    <w:p w14:paraId="5557F754" w14:textId="3F0D549A" w:rsidR="00BA0DEA" w:rsidRDefault="00965B2E" w:rsidP="00DB309C">
      <w:pPr>
        <w:pStyle w:val="mynormal"/>
      </w:pPr>
      <w:r>
        <w:t>Egy komponens esetén le van tárolva a helyének koordinátái, az orientációja (vízszintes/függőleges), valamint a komponenshez csatlakozó végpontok koordinátái. Az utóbbi külön listában is el van tárolva, mivel a későbbiekben hasznos lesz tudni, hogy egy végpont komponenshez tartozik-e vagy nem.</w:t>
      </w:r>
    </w:p>
    <w:p w14:paraId="0894912C" w14:textId="059CC8D7" w:rsidR="002A4BE9" w:rsidRPr="00C76F07" w:rsidRDefault="00DB309C" w:rsidP="002A4BE9">
      <w:pPr>
        <w:pStyle w:val="mynormal"/>
      </w:pPr>
      <w:r>
        <w:t xml:space="preserve">A komponensek letárolása közben, az újabb komponensek esetén mindig megvizsgálja a program, hogy az új elem hogyan viszonyul a többi komponenshez. Amennyiben </w:t>
      </w:r>
      <w:r w:rsidR="009119A8">
        <w:t xml:space="preserve">igazodik, vagyis közel ugyanolyan koordinátán fekszik, mint egy hasonló orientációjú komponens, akkor ennek a koordinátáit a már letárolt komponens koordinátáihoz igazítja. Vízszintes </w:t>
      </w:r>
      <w:r w:rsidR="009119A8">
        <w:lastRenderedPageBreak/>
        <w:t xml:space="preserve">fekvésű komponensek esetén az y, függőleges esetén pedig az x koordináta van igazítva. Ennek segítségével elkerülhető olyan hiba, ha a kép nem tökéletesen egyenesre lett transzformálva, és a felismeréskor </w:t>
      </w:r>
      <w:r w:rsidR="00DB5156">
        <w:t>egy kicsit elcsúsztatott koordinátákkal lesz mentve a komponens, akkor se legyen olyan, hogy a kimeneten az egyik komponens (valamint összeköttetései) elcsúszva jelenjenek meg.</w:t>
      </w:r>
    </w:p>
    <w:p w14:paraId="1C4D3036" w14:textId="354224F3" w:rsidR="00C76F07" w:rsidRDefault="00C76F07" w:rsidP="00C76F07">
      <w:pPr>
        <w:pStyle w:val="Cmsor2"/>
      </w:pPr>
      <w:bookmarkStart w:id="47" w:name="_Toc88390146"/>
      <w:r>
        <w:t>Komponensek felismerése</w:t>
      </w:r>
      <w:r w:rsidR="004966FB">
        <w:t>, CNN</w:t>
      </w:r>
      <w:bookmarkEnd w:id="47"/>
    </w:p>
    <w:p w14:paraId="61526529" w14:textId="48062E27" w:rsidR="009A45D2" w:rsidRDefault="009A45D2" w:rsidP="009A45D2">
      <w:pPr>
        <w:pStyle w:val="Cmsor3"/>
      </w:pPr>
      <w:bookmarkStart w:id="48" w:name="_Toc88390147"/>
      <w:r>
        <w:t>Komponensek feldolgozása</w:t>
      </w:r>
      <w:bookmarkEnd w:id="48"/>
    </w:p>
    <w:p w14:paraId="5F7CF1E4" w14:textId="0D715E6D" w:rsidR="009A45D2" w:rsidRDefault="00E85913" w:rsidP="00DB309C">
      <w:pPr>
        <w:pStyle w:val="mynormal"/>
      </w:pPr>
      <w:r>
        <w:t>Ezen a ponton a komponensek helye már ki van gyűjtve listába, így egyszerűen a listán lévő elemeket kell egyesével felismertetni. Minden listaelem, vagyis komponens esetén a kigyűjtött pozíciójuk alapján egy kép ki van vágva a beolvasott képből. Ez a kis kép tartalmazza a felismerésre szánt komponenst.</w:t>
      </w:r>
    </w:p>
    <w:p w14:paraId="61167D14" w14:textId="77777777" w:rsidR="00AE359D" w:rsidRDefault="00AE359D" w:rsidP="00AE359D">
      <w:pPr>
        <w:pStyle w:val="mynormal"/>
        <w:keepNext/>
        <w:ind w:firstLine="0"/>
        <w:jc w:val="center"/>
      </w:pPr>
      <w:r>
        <w:rPr>
          <w:noProof/>
        </w:rPr>
        <w:drawing>
          <wp:inline distT="0" distB="0" distL="0" distR="0" wp14:anchorId="27033188" wp14:editId="7B3AFA78">
            <wp:extent cx="1348740" cy="1341120"/>
            <wp:effectExtent l="0" t="0" r="3810" b="0"/>
            <wp:docPr id="48" name="Kép 48" descr="A képen szöveg, clipar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descr="A képen szöveg, clipart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1348740" cy="1341120"/>
                    </a:xfrm>
                    <a:prstGeom prst="rect">
                      <a:avLst/>
                    </a:prstGeom>
                  </pic:spPr>
                </pic:pic>
              </a:graphicData>
            </a:graphic>
          </wp:inline>
        </w:drawing>
      </w:r>
    </w:p>
    <w:p w14:paraId="51402256" w14:textId="65022CDF" w:rsidR="00AE359D" w:rsidRPr="00AE359D" w:rsidRDefault="00AE359D" w:rsidP="002D535E">
      <w:pPr>
        <w:pStyle w:val="Kpalrs"/>
        <w:spacing w:after="240"/>
        <w:jc w:val="center"/>
        <w:rPr>
          <w:rFonts w:ascii="Times New Roman" w:hAnsi="Times New Roman" w:cs="Times New Roman"/>
        </w:rPr>
      </w:pPr>
      <w:r w:rsidRPr="00AE359D">
        <w:rPr>
          <w:rFonts w:ascii="Times New Roman" w:hAnsi="Times New Roman" w:cs="Times New Roman"/>
          <w:i w:val="0"/>
          <w:iCs w:val="0"/>
        </w:rPr>
        <w:fldChar w:fldCharType="begin"/>
      </w:r>
      <w:r w:rsidRPr="00AE359D">
        <w:rPr>
          <w:rFonts w:ascii="Times New Roman" w:hAnsi="Times New Roman" w:cs="Times New Roman"/>
          <w:i w:val="0"/>
          <w:iCs w:val="0"/>
        </w:rPr>
        <w:instrText xml:space="preserve"> SEQ ábra \* ARABIC </w:instrText>
      </w:r>
      <w:r w:rsidRPr="00AE359D">
        <w:rPr>
          <w:rFonts w:ascii="Times New Roman" w:hAnsi="Times New Roman" w:cs="Times New Roman"/>
          <w:i w:val="0"/>
          <w:iCs w:val="0"/>
        </w:rPr>
        <w:fldChar w:fldCharType="separate"/>
      </w:r>
      <w:r w:rsidR="001D2579">
        <w:rPr>
          <w:rFonts w:ascii="Times New Roman" w:hAnsi="Times New Roman" w:cs="Times New Roman"/>
          <w:i w:val="0"/>
          <w:iCs w:val="0"/>
          <w:noProof/>
        </w:rPr>
        <w:t>21</w:t>
      </w:r>
      <w:r w:rsidRPr="00AE359D">
        <w:rPr>
          <w:rFonts w:ascii="Times New Roman" w:hAnsi="Times New Roman" w:cs="Times New Roman"/>
          <w:i w:val="0"/>
          <w:iCs w:val="0"/>
        </w:rPr>
        <w:fldChar w:fldCharType="end"/>
      </w:r>
      <w:r w:rsidRPr="00AE359D">
        <w:rPr>
          <w:rFonts w:ascii="Times New Roman" w:hAnsi="Times New Roman" w:cs="Times New Roman"/>
          <w:i w:val="0"/>
          <w:iCs w:val="0"/>
        </w:rPr>
        <w:t>. ábra: Kivágott komponens kép példa</w:t>
      </w:r>
    </w:p>
    <w:p w14:paraId="7D828BA6" w14:textId="5C81CE0B" w:rsidR="009A45D2" w:rsidRDefault="00E85913" w:rsidP="00DB309C">
      <w:pPr>
        <w:pStyle w:val="mynormal"/>
      </w:pPr>
      <w:r>
        <w:t xml:space="preserve">A kivágás után a képen még transzformációk vannak végrehajtva, amelyek felkészítik a felismeréshez. Az egyik ilyen transzformáció a kép átméretezése </w:t>
      </w:r>
      <m:oMath>
        <m:r>
          <w:rPr>
            <w:rFonts w:ascii="Cambria Math" w:hAnsi="Cambria Math"/>
          </w:rPr>
          <m:t>150×150</m:t>
        </m:r>
      </m:oMath>
      <w:r>
        <w:t xml:space="preserve"> méretűre, mivel ezzel a mérettel működik a CNN. </w:t>
      </w:r>
      <w:r w:rsidR="003301AD">
        <w:t>A másik transzformáció csak akkor történik meg, ha a komponens függőleges orientációban van. Ilyen esetben 90°-al el van forgatva, az óramutató járásával ellentétes irányba. Ez azért kell, mert a konvolúciós neurális hálózat úgy lett betanítva, hogy csak vízszintes komponenseket ismerjen fel. Ennek oka a következő lépés</w:t>
      </w:r>
      <w:r w:rsidR="00712558">
        <w:t>ek</w:t>
      </w:r>
      <w:r w:rsidR="003301AD">
        <w:t xml:space="preserve"> után érthető lesz.</w:t>
      </w:r>
    </w:p>
    <w:p w14:paraId="084D1978" w14:textId="03791533" w:rsidR="003301AD" w:rsidRDefault="003301AD" w:rsidP="00DB309C">
      <w:pPr>
        <w:pStyle w:val="mynormal"/>
      </w:pPr>
      <w:r>
        <w:t xml:space="preserve">Miután a transzformációk el lettek végezve, a kapott kép fel van ismertetve a neurális hálózattal. Ennek eredménye egy lista, amely tartalmazza az összes felismerhető elemhez tartozó becslési értéket. Amelyik érték ezek közül a legnagyobb, azt </w:t>
      </w:r>
      <w:r w:rsidR="00712558">
        <w:t>minősítjük a felismert alakzatnak. A becslés után le van mentve a becslés szerinti komponens, valamint a becslési érték.</w:t>
      </w:r>
    </w:p>
    <w:p w14:paraId="1D2E0DFD" w14:textId="19A8D5D0" w:rsidR="00D63F0F" w:rsidRDefault="00712558" w:rsidP="00DB309C">
      <w:pPr>
        <w:pStyle w:val="mynormal"/>
      </w:pPr>
      <w:r>
        <w:lastRenderedPageBreak/>
        <w:t>A következő lépés a már becslésre küldött kép tükrözése a függőleges tengely mentén. Ez a tükrözött kép ismét fel van ismertetve a CNN</w:t>
      </w:r>
      <w:r w:rsidR="00C250C5">
        <w:t xml:space="preserve"> (</w:t>
      </w:r>
      <w:r w:rsidR="00C250C5">
        <w:fldChar w:fldCharType="begin"/>
      </w:r>
      <w:r w:rsidR="00C250C5">
        <w:instrText xml:space="preserve"> REF _Ref87172141 \n \h </w:instrText>
      </w:r>
      <w:r w:rsidR="00C250C5">
        <w:fldChar w:fldCharType="separate"/>
      </w:r>
      <w:r w:rsidR="001D2579">
        <w:t>3.5.2</w:t>
      </w:r>
      <w:r w:rsidR="00C250C5">
        <w:fldChar w:fldCharType="end"/>
      </w:r>
      <w:r w:rsidR="00C250C5">
        <w:t xml:space="preserve"> fejezet)</w:t>
      </w:r>
      <w:r>
        <w:t xml:space="preserve"> által. Ennek a célja, hogy el lehessen dönteni, hogy a komponens melyik irányba néz. Alapvetően a végpontok alapján megállapítható, hogy vízszintes vagy függőleges irányban van-e a komponens, azonban azon belül nem tudni, hogy bal/jobb, fel/le irányba néz. Emiatt a CNN úgy lett betanítva, hogy olyan komponenseket ismerjen fel, amelyek horizontálisak, és egy irányba (jobbra) néznek. Ezáltal, ha a tükrözés után a becslési érték nagyobb, mint az első érték, vagyis tükrözés után biztosabban </w:t>
      </w:r>
      <w:r w:rsidR="00D63F0F">
        <w:t>meg lett állapítva a komponens típusa, akkor el van tárolva, hogy ezt a komponenst a kimeneten majd tükrözve kell megjeleníteni.</w:t>
      </w:r>
    </w:p>
    <w:p w14:paraId="1ADE322D" w14:textId="4C56D6BA" w:rsidR="00BA0DEA" w:rsidRDefault="009A45D2" w:rsidP="009A45D2">
      <w:pPr>
        <w:pStyle w:val="Cmsor3"/>
      </w:pPr>
      <w:bookmarkStart w:id="49" w:name="_Ref87172141"/>
      <w:bookmarkStart w:id="50" w:name="_Toc88390148"/>
      <w:r>
        <w:t>CNN</w:t>
      </w:r>
      <w:bookmarkEnd w:id="49"/>
      <w:bookmarkEnd w:id="50"/>
    </w:p>
    <w:p w14:paraId="32D80C14" w14:textId="4BCF1BFA" w:rsidR="00695A43" w:rsidRDefault="006C25FC" w:rsidP="00DB309C">
      <w:pPr>
        <w:pStyle w:val="mynormal"/>
      </w:pPr>
      <w:r>
        <w:t>A komponensek felismerésére egy konvolúciós neurális hálózat (CNN) van használva. A hálózat saját képeket felhasználva tanítja magát.</w:t>
      </w:r>
    </w:p>
    <w:p w14:paraId="7FAEA109" w14:textId="6D38B071" w:rsidR="006C25FC" w:rsidRDefault="006C25FC" w:rsidP="00DB309C">
      <w:pPr>
        <w:pStyle w:val="mynormal"/>
      </w:pPr>
      <w:r>
        <w:t xml:space="preserve">A tanításra szánt képek egy mappában vannak, amelyen belül minden felismerendő komponens képei külön-külön mappákban vannak elrendezve. Minden kép </w:t>
      </w:r>
      <m:oMath>
        <m:r>
          <w:rPr>
            <w:rFonts w:ascii="Cambria Math" w:hAnsi="Cambria Math"/>
          </w:rPr>
          <m:t>150×150</m:t>
        </m:r>
      </m:oMath>
      <w:r>
        <w:t xml:space="preserve"> pixel nagyságú, és mindegyik előzetesen átesett a küszöbölésen, így fekete-fehér képek lettek. </w:t>
      </w:r>
    </w:p>
    <w:p w14:paraId="6964C131" w14:textId="11FC324A" w:rsidR="006C25FC" w:rsidRDefault="006C25FC" w:rsidP="00DB309C">
      <w:pPr>
        <w:pStyle w:val="mynormal"/>
      </w:pPr>
      <w:r>
        <w:t>A képekből először adatkészletet (dataset) kell generálni (</w:t>
      </w:r>
      <w:r>
        <w:fldChar w:fldCharType="begin"/>
      </w:r>
      <w:r>
        <w:instrText xml:space="preserve"> REF _Ref87256408 \h </w:instrText>
      </w:r>
      <w:r>
        <w:fldChar w:fldCharType="separate"/>
      </w:r>
      <w:r w:rsidR="001D2579">
        <w:rPr>
          <w:rFonts w:cs="Times New Roman"/>
          <w:i/>
          <w:iCs/>
          <w:noProof/>
        </w:rPr>
        <w:t>7</w:t>
      </w:r>
      <w:r w:rsidR="001D2579" w:rsidRPr="00366D49">
        <w:rPr>
          <w:rFonts w:cs="Times New Roman"/>
        </w:rPr>
        <w:t>. kódrészlet</w:t>
      </w:r>
      <w:r>
        <w:fldChar w:fldCharType="end"/>
      </w:r>
      <w:r>
        <w:t>). A keras segítségével, a képek az előre megadott mappából (images_path) ki vannak olvasva, feldolgozva, és két adatkészlet lesz generálva, hasonló módon: egy tanító (training), és egy érvényesítő (validation) készlet.</w:t>
      </w:r>
    </w:p>
    <w:bookmarkStart w:id="51" w:name="_Ref87256408"/>
    <w:p w14:paraId="5954566E" w14:textId="0D8CC451" w:rsidR="006C25FC" w:rsidRPr="00366D49" w:rsidRDefault="006C25FC" w:rsidP="006C25FC">
      <w:pPr>
        <w:pStyle w:val="Kpalrs"/>
        <w:keepNext/>
        <w:jc w:val="center"/>
        <w:rPr>
          <w:rFonts w:ascii="Times New Roman" w:hAnsi="Times New Roman" w:cs="Times New Roman"/>
          <w:i w:val="0"/>
          <w:iCs w:val="0"/>
        </w:rPr>
      </w:pPr>
      <w:r w:rsidRPr="00366D49">
        <w:rPr>
          <w:rFonts w:ascii="Times New Roman" w:hAnsi="Times New Roman" w:cs="Times New Roman"/>
          <w:i w:val="0"/>
          <w:iCs w:val="0"/>
        </w:rPr>
        <w:fldChar w:fldCharType="begin"/>
      </w:r>
      <w:r w:rsidRPr="00366D49">
        <w:rPr>
          <w:rFonts w:ascii="Times New Roman" w:hAnsi="Times New Roman" w:cs="Times New Roman"/>
          <w:i w:val="0"/>
          <w:iCs w:val="0"/>
        </w:rPr>
        <w:instrText xml:space="preserve"> SEQ kódrészlet \* ARABIC </w:instrText>
      </w:r>
      <w:r w:rsidRPr="00366D49">
        <w:rPr>
          <w:rFonts w:ascii="Times New Roman" w:hAnsi="Times New Roman" w:cs="Times New Roman"/>
          <w:i w:val="0"/>
          <w:iCs w:val="0"/>
        </w:rPr>
        <w:fldChar w:fldCharType="separate"/>
      </w:r>
      <w:r w:rsidR="001D2579">
        <w:rPr>
          <w:rFonts w:ascii="Times New Roman" w:hAnsi="Times New Roman" w:cs="Times New Roman"/>
          <w:i w:val="0"/>
          <w:iCs w:val="0"/>
          <w:noProof/>
        </w:rPr>
        <w:t>7</w:t>
      </w:r>
      <w:r w:rsidRPr="00366D49">
        <w:rPr>
          <w:rFonts w:ascii="Times New Roman" w:hAnsi="Times New Roman" w:cs="Times New Roman"/>
          <w:i w:val="0"/>
          <w:iCs w:val="0"/>
        </w:rPr>
        <w:fldChar w:fldCharType="end"/>
      </w:r>
      <w:r w:rsidRPr="00366D49">
        <w:rPr>
          <w:rFonts w:ascii="Times New Roman" w:hAnsi="Times New Roman" w:cs="Times New Roman"/>
          <w:i w:val="0"/>
          <w:iCs w:val="0"/>
        </w:rPr>
        <w:t>. kódrészlet</w:t>
      </w:r>
      <w:bookmarkEnd w:id="51"/>
      <w:r w:rsidRPr="00366D49">
        <w:rPr>
          <w:rFonts w:ascii="Times New Roman" w:hAnsi="Times New Roman" w:cs="Times New Roman"/>
          <w:i w:val="0"/>
          <w:iCs w:val="0"/>
        </w:rPr>
        <w:t xml:space="preserve">: </w:t>
      </w:r>
      <w:r>
        <w:rPr>
          <w:rFonts w:ascii="Times New Roman" w:hAnsi="Times New Roman" w:cs="Times New Roman"/>
          <w:i w:val="0"/>
          <w:iCs w:val="0"/>
        </w:rPr>
        <w:t>Tanító adatkészlet generálás</w:t>
      </w:r>
    </w:p>
    <w:p w14:paraId="1384ADCE" w14:textId="77777777" w:rsidR="006C25FC" w:rsidRDefault="006C25FC" w:rsidP="00983390">
      <w:pPr>
        <w:pStyle w:val="mynormal"/>
        <w:ind w:firstLine="0"/>
      </w:pPr>
      <w:r>
        <w:rPr>
          <w:noProof/>
        </w:rPr>
        <mc:AlternateContent>
          <mc:Choice Requires="wps">
            <w:drawing>
              <wp:inline distT="0" distB="0" distL="0" distR="0" wp14:anchorId="49559380" wp14:editId="20A7D464">
                <wp:extent cx="5579745" cy="843915"/>
                <wp:effectExtent l="0" t="0" r="20955" b="13335"/>
                <wp:docPr id="2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843915"/>
                        </a:xfrm>
                        <a:prstGeom prst="rect">
                          <a:avLst/>
                        </a:prstGeom>
                        <a:solidFill>
                          <a:srgbClr val="FFFFFF"/>
                        </a:solidFill>
                        <a:ln w="9525">
                          <a:solidFill>
                            <a:srgbClr val="000000"/>
                          </a:solidFill>
                          <a:miter lim="800000"/>
                          <a:headEnd/>
                          <a:tailEnd/>
                        </a:ln>
                      </wps:spPr>
                      <wps:txbx>
                        <w:txbxContent>
                          <w:p w14:paraId="04681EC0" w14:textId="77777777" w:rsidR="006C25FC" w:rsidRPr="00366D49" w:rsidRDefault="006C25FC" w:rsidP="006C25FC">
                            <w:pPr>
                              <w:rPr>
                                <w:rFonts w:ascii="Consolas" w:hAnsi="Consolas"/>
                                <w:sz w:val="20"/>
                                <w:szCs w:val="20"/>
                              </w:rPr>
                            </w:pPr>
                            <w:r w:rsidRPr="00366D49">
                              <w:rPr>
                                <w:rFonts w:ascii="Consolas" w:hAnsi="Consolas"/>
                                <w:sz w:val="20"/>
                                <w:szCs w:val="20"/>
                              </w:rPr>
                              <w:t>ds_train = tf.keras.preprocessing.image_dataset_from_directory(</w:t>
                            </w:r>
                          </w:p>
                          <w:p w14:paraId="29706825"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images_path,</w:t>
                            </w:r>
                          </w:p>
                          <w:p w14:paraId="5858165A"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labels="inferred",</w:t>
                            </w:r>
                          </w:p>
                          <w:p w14:paraId="465E5C67"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label_mode="int",</w:t>
                            </w:r>
                          </w:p>
                          <w:p w14:paraId="2D0BAFDD"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color_mode='grayscale',</w:t>
                            </w:r>
                          </w:p>
                          <w:p w14:paraId="34667FF6"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batch_size=batch_size,</w:t>
                            </w:r>
                          </w:p>
                          <w:p w14:paraId="5B47CF91"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image_size=(img_height,img_width),</w:t>
                            </w:r>
                          </w:p>
                          <w:p w14:paraId="6CF2C74A"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shuffle=True,</w:t>
                            </w:r>
                          </w:p>
                          <w:p w14:paraId="38D44504"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seed=123,</w:t>
                            </w:r>
                          </w:p>
                          <w:p w14:paraId="426869EB"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validation_split=0.2,</w:t>
                            </w:r>
                          </w:p>
                          <w:p w14:paraId="3AB43071"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subset="training",</w:t>
                            </w:r>
                          </w:p>
                          <w:p w14:paraId="2DB33140" w14:textId="77777777" w:rsidR="006C25FC" w:rsidRPr="000537A3" w:rsidRDefault="006C25FC" w:rsidP="006C25FC">
                            <w:pPr>
                              <w:rPr>
                                <w:rFonts w:ascii="Consolas" w:hAnsi="Consolas"/>
                                <w:sz w:val="20"/>
                                <w:szCs w:val="20"/>
                              </w:rPr>
                            </w:pPr>
                            <w:r w:rsidRPr="00366D49">
                              <w:rPr>
                                <w:rFonts w:ascii="Consolas" w:hAnsi="Consolas"/>
                                <w:sz w:val="20"/>
                                <w:szCs w:val="20"/>
                              </w:rPr>
                              <w:t>)</w:t>
                            </w:r>
                          </w:p>
                        </w:txbxContent>
                      </wps:txbx>
                      <wps:bodyPr rot="0" vert="horz" wrap="square" lIns="91440" tIns="45720" rIns="91440" bIns="45720" anchor="t" anchorCtr="0">
                        <a:spAutoFit/>
                      </wps:bodyPr>
                    </wps:wsp>
                  </a:graphicData>
                </a:graphic>
              </wp:inline>
            </w:drawing>
          </mc:Choice>
          <mc:Fallback>
            <w:pict>
              <v:shape w14:anchorId="49559380" id="_x0000_s1035" type="#_x0000_t202" style="width:439.35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">
                <v:textbox style="mso-fit-shape-to-text:t">
                  <w:txbxContent>
                    <w:p w14:paraId="04681EC0" w14:textId="77777777" w:rsidR="006C25FC" w:rsidRPr="00366D49" w:rsidRDefault="006C25FC" w:rsidP="006C25FC">
                      <w:pPr>
                        <w:rPr>
                          <w:rFonts w:ascii="Consolas" w:hAnsi="Consolas"/>
                          <w:sz w:val="20"/>
                          <w:szCs w:val="20"/>
                        </w:rPr>
                      </w:pPr>
                      <w:proofErr w:type="spellStart"/>
                      <w:r w:rsidRPr="00366D49">
                        <w:rPr>
                          <w:rFonts w:ascii="Consolas" w:hAnsi="Consolas"/>
                          <w:sz w:val="20"/>
                          <w:szCs w:val="20"/>
                        </w:rPr>
                        <w:t>ds_train</w:t>
                      </w:r>
                      <w:proofErr w:type="spellEnd"/>
                      <w:r w:rsidRPr="00366D49">
                        <w:rPr>
                          <w:rFonts w:ascii="Consolas" w:hAnsi="Consolas"/>
                          <w:sz w:val="20"/>
                          <w:szCs w:val="20"/>
                        </w:rPr>
                        <w:t xml:space="preserve"> = </w:t>
                      </w:r>
                      <w:proofErr w:type="spellStart"/>
                      <w:proofErr w:type="gramStart"/>
                      <w:r w:rsidRPr="00366D49">
                        <w:rPr>
                          <w:rFonts w:ascii="Consolas" w:hAnsi="Consolas"/>
                          <w:sz w:val="20"/>
                          <w:szCs w:val="20"/>
                        </w:rPr>
                        <w:t>tf.keras</w:t>
                      </w:r>
                      <w:proofErr w:type="gramEnd"/>
                      <w:r w:rsidRPr="00366D49">
                        <w:rPr>
                          <w:rFonts w:ascii="Consolas" w:hAnsi="Consolas"/>
                          <w:sz w:val="20"/>
                          <w:szCs w:val="20"/>
                        </w:rPr>
                        <w:t>.preprocessing.image_dataset_from_directory</w:t>
                      </w:r>
                      <w:proofErr w:type="spellEnd"/>
                      <w:r w:rsidRPr="00366D49">
                        <w:rPr>
                          <w:rFonts w:ascii="Consolas" w:hAnsi="Consolas"/>
                          <w:sz w:val="20"/>
                          <w:szCs w:val="20"/>
                        </w:rPr>
                        <w:t>(</w:t>
                      </w:r>
                    </w:p>
                    <w:p w14:paraId="29706825"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images_path</w:t>
                      </w:r>
                      <w:proofErr w:type="spellEnd"/>
                      <w:r w:rsidRPr="00366D49">
                        <w:rPr>
                          <w:rFonts w:ascii="Consolas" w:hAnsi="Consolas"/>
                          <w:sz w:val="20"/>
                          <w:szCs w:val="20"/>
                        </w:rPr>
                        <w:t>,</w:t>
                      </w:r>
                    </w:p>
                    <w:p w14:paraId="5858165A"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labels</w:t>
                      </w:r>
                      <w:proofErr w:type="spellEnd"/>
                      <w:r w:rsidRPr="00366D49">
                        <w:rPr>
                          <w:rFonts w:ascii="Consolas" w:hAnsi="Consolas"/>
                          <w:sz w:val="20"/>
                          <w:szCs w:val="20"/>
                        </w:rPr>
                        <w:t>="</w:t>
                      </w:r>
                      <w:proofErr w:type="spellStart"/>
                      <w:r w:rsidRPr="00366D49">
                        <w:rPr>
                          <w:rFonts w:ascii="Consolas" w:hAnsi="Consolas"/>
                          <w:sz w:val="20"/>
                          <w:szCs w:val="20"/>
                        </w:rPr>
                        <w:t>inferred</w:t>
                      </w:r>
                      <w:proofErr w:type="spellEnd"/>
                      <w:r w:rsidRPr="00366D49">
                        <w:rPr>
                          <w:rFonts w:ascii="Consolas" w:hAnsi="Consolas"/>
                          <w:sz w:val="20"/>
                          <w:szCs w:val="20"/>
                        </w:rPr>
                        <w:t>",</w:t>
                      </w:r>
                    </w:p>
                    <w:p w14:paraId="465E5C67"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label_mode</w:t>
                      </w:r>
                      <w:proofErr w:type="spellEnd"/>
                      <w:r w:rsidRPr="00366D49">
                        <w:rPr>
                          <w:rFonts w:ascii="Consolas" w:hAnsi="Consolas"/>
                          <w:sz w:val="20"/>
                          <w:szCs w:val="20"/>
                        </w:rPr>
                        <w:t>="int",</w:t>
                      </w:r>
                    </w:p>
                    <w:p w14:paraId="2D0BAFDD"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color_mode</w:t>
                      </w:r>
                      <w:proofErr w:type="spellEnd"/>
                      <w:r w:rsidRPr="00366D49">
                        <w:rPr>
                          <w:rFonts w:ascii="Consolas" w:hAnsi="Consolas"/>
                          <w:sz w:val="20"/>
                          <w:szCs w:val="20"/>
                        </w:rPr>
                        <w:t>='</w:t>
                      </w:r>
                      <w:proofErr w:type="spellStart"/>
                      <w:r w:rsidRPr="00366D49">
                        <w:rPr>
                          <w:rFonts w:ascii="Consolas" w:hAnsi="Consolas"/>
                          <w:sz w:val="20"/>
                          <w:szCs w:val="20"/>
                        </w:rPr>
                        <w:t>grayscale</w:t>
                      </w:r>
                      <w:proofErr w:type="spellEnd"/>
                      <w:r w:rsidRPr="00366D49">
                        <w:rPr>
                          <w:rFonts w:ascii="Consolas" w:hAnsi="Consolas"/>
                          <w:sz w:val="20"/>
                          <w:szCs w:val="20"/>
                        </w:rPr>
                        <w:t>',</w:t>
                      </w:r>
                    </w:p>
                    <w:p w14:paraId="34667FF6"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batch_size</w:t>
                      </w:r>
                      <w:proofErr w:type="spellEnd"/>
                      <w:r w:rsidRPr="00366D49">
                        <w:rPr>
                          <w:rFonts w:ascii="Consolas" w:hAnsi="Consolas"/>
                          <w:sz w:val="20"/>
                          <w:szCs w:val="20"/>
                        </w:rPr>
                        <w:t>=</w:t>
                      </w:r>
                      <w:proofErr w:type="spellStart"/>
                      <w:r w:rsidRPr="00366D49">
                        <w:rPr>
                          <w:rFonts w:ascii="Consolas" w:hAnsi="Consolas"/>
                          <w:sz w:val="20"/>
                          <w:szCs w:val="20"/>
                        </w:rPr>
                        <w:t>batch_size</w:t>
                      </w:r>
                      <w:proofErr w:type="spellEnd"/>
                      <w:r w:rsidRPr="00366D49">
                        <w:rPr>
                          <w:rFonts w:ascii="Consolas" w:hAnsi="Consolas"/>
                          <w:sz w:val="20"/>
                          <w:szCs w:val="20"/>
                        </w:rPr>
                        <w:t>,</w:t>
                      </w:r>
                    </w:p>
                    <w:p w14:paraId="5B47CF91"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image_size</w:t>
                      </w:r>
                      <w:proofErr w:type="spellEnd"/>
                      <w:r w:rsidRPr="00366D49">
                        <w:rPr>
                          <w:rFonts w:ascii="Consolas" w:hAnsi="Consolas"/>
                          <w:sz w:val="20"/>
                          <w:szCs w:val="20"/>
                        </w:rPr>
                        <w:t>=(</w:t>
                      </w:r>
                      <w:proofErr w:type="spellStart"/>
                      <w:r w:rsidRPr="00366D49">
                        <w:rPr>
                          <w:rFonts w:ascii="Consolas" w:hAnsi="Consolas"/>
                          <w:sz w:val="20"/>
                          <w:szCs w:val="20"/>
                        </w:rPr>
                        <w:t>img_</w:t>
                      </w:r>
                      <w:proofErr w:type="gramStart"/>
                      <w:r w:rsidRPr="00366D49">
                        <w:rPr>
                          <w:rFonts w:ascii="Consolas" w:hAnsi="Consolas"/>
                          <w:sz w:val="20"/>
                          <w:szCs w:val="20"/>
                        </w:rPr>
                        <w:t>height,img</w:t>
                      </w:r>
                      <w:proofErr w:type="gramEnd"/>
                      <w:r w:rsidRPr="00366D49">
                        <w:rPr>
                          <w:rFonts w:ascii="Consolas" w:hAnsi="Consolas"/>
                          <w:sz w:val="20"/>
                          <w:szCs w:val="20"/>
                        </w:rPr>
                        <w:t>_width</w:t>
                      </w:r>
                      <w:proofErr w:type="spellEnd"/>
                      <w:r w:rsidRPr="00366D49">
                        <w:rPr>
                          <w:rFonts w:ascii="Consolas" w:hAnsi="Consolas"/>
                          <w:sz w:val="20"/>
                          <w:szCs w:val="20"/>
                        </w:rPr>
                        <w:t>),</w:t>
                      </w:r>
                    </w:p>
                    <w:p w14:paraId="6CF2C74A"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shuffle</w:t>
                      </w:r>
                      <w:proofErr w:type="spellEnd"/>
                      <w:r w:rsidRPr="00366D49">
                        <w:rPr>
                          <w:rFonts w:ascii="Consolas" w:hAnsi="Consolas"/>
                          <w:sz w:val="20"/>
                          <w:szCs w:val="20"/>
                        </w:rPr>
                        <w:t>=</w:t>
                      </w:r>
                      <w:proofErr w:type="spellStart"/>
                      <w:r w:rsidRPr="00366D49">
                        <w:rPr>
                          <w:rFonts w:ascii="Consolas" w:hAnsi="Consolas"/>
                          <w:sz w:val="20"/>
                          <w:szCs w:val="20"/>
                        </w:rPr>
                        <w:t>True</w:t>
                      </w:r>
                      <w:proofErr w:type="spellEnd"/>
                      <w:r w:rsidRPr="00366D49">
                        <w:rPr>
                          <w:rFonts w:ascii="Consolas" w:hAnsi="Consolas"/>
                          <w:sz w:val="20"/>
                          <w:szCs w:val="20"/>
                        </w:rPr>
                        <w:t>,</w:t>
                      </w:r>
                    </w:p>
                    <w:p w14:paraId="38D44504"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seed</w:t>
                      </w:r>
                      <w:proofErr w:type="spellEnd"/>
                      <w:r w:rsidRPr="00366D49">
                        <w:rPr>
                          <w:rFonts w:ascii="Consolas" w:hAnsi="Consolas"/>
                          <w:sz w:val="20"/>
                          <w:szCs w:val="20"/>
                        </w:rPr>
                        <w:t>=123,</w:t>
                      </w:r>
                    </w:p>
                    <w:p w14:paraId="426869EB"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validation_split</w:t>
                      </w:r>
                      <w:proofErr w:type="spellEnd"/>
                      <w:r w:rsidRPr="00366D49">
                        <w:rPr>
                          <w:rFonts w:ascii="Consolas" w:hAnsi="Consolas"/>
                          <w:sz w:val="20"/>
                          <w:szCs w:val="20"/>
                        </w:rPr>
                        <w:t>=0.2,</w:t>
                      </w:r>
                    </w:p>
                    <w:p w14:paraId="3AB43071"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subset</w:t>
                      </w:r>
                      <w:proofErr w:type="spellEnd"/>
                      <w:r w:rsidRPr="00366D49">
                        <w:rPr>
                          <w:rFonts w:ascii="Consolas" w:hAnsi="Consolas"/>
                          <w:sz w:val="20"/>
                          <w:szCs w:val="20"/>
                        </w:rPr>
                        <w:t>="</w:t>
                      </w:r>
                      <w:proofErr w:type="spellStart"/>
                      <w:r w:rsidRPr="00366D49">
                        <w:rPr>
                          <w:rFonts w:ascii="Consolas" w:hAnsi="Consolas"/>
                          <w:sz w:val="20"/>
                          <w:szCs w:val="20"/>
                        </w:rPr>
                        <w:t>training</w:t>
                      </w:r>
                      <w:proofErr w:type="spellEnd"/>
                      <w:r w:rsidRPr="00366D49">
                        <w:rPr>
                          <w:rFonts w:ascii="Consolas" w:hAnsi="Consolas"/>
                          <w:sz w:val="20"/>
                          <w:szCs w:val="20"/>
                        </w:rPr>
                        <w:t>",</w:t>
                      </w:r>
                    </w:p>
                    <w:p w14:paraId="2DB33140" w14:textId="77777777" w:rsidR="006C25FC" w:rsidRPr="000537A3" w:rsidRDefault="006C25FC" w:rsidP="006C25FC">
                      <w:pPr>
                        <w:rPr>
                          <w:rFonts w:ascii="Consolas" w:hAnsi="Consolas"/>
                          <w:sz w:val="20"/>
                          <w:szCs w:val="20"/>
                        </w:rPr>
                      </w:pPr>
                      <w:r w:rsidRPr="00366D49">
                        <w:rPr>
                          <w:rFonts w:ascii="Consolas" w:hAnsi="Consolas"/>
                          <w:sz w:val="20"/>
                          <w:szCs w:val="20"/>
                        </w:rPr>
                        <w:t>)</w:t>
                      </w:r>
                    </w:p>
                  </w:txbxContent>
                </v:textbox>
                <w10:anchorlock/>
              </v:shape>
            </w:pict>
          </mc:Fallback>
        </mc:AlternateContent>
      </w:r>
    </w:p>
    <w:p w14:paraId="640C6444" w14:textId="77777777" w:rsidR="006C25FC" w:rsidRDefault="006C25FC" w:rsidP="00DB309C">
      <w:pPr>
        <w:pStyle w:val="mynormal"/>
      </w:pPr>
      <w:r>
        <w:t>Az adatkészlet létrehozásakor többféle paraméter meg van adva:</w:t>
      </w:r>
    </w:p>
    <w:p w14:paraId="4A6F79E4" w14:textId="77777777" w:rsidR="006C25FC" w:rsidRDefault="006C25FC" w:rsidP="00DB309C">
      <w:pPr>
        <w:pStyle w:val="mynormal"/>
        <w:numPr>
          <w:ilvl w:val="0"/>
          <w:numId w:val="18"/>
        </w:numPr>
        <w:spacing w:after="0"/>
        <w:ind w:left="1145" w:hanging="357"/>
      </w:pPr>
      <w:r>
        <w:t>képeket tartalmazó mappa</w:t>
      </w:r>
    </w:p>
    <w:p w14:paraId="31A3FCF7" w14:textId="77777777" w:rsidR="006C25FC" w:rsidRDefault="006C25FC" w:rsidP="00DB309C">
      <w:pPr>
        <w:pStyle w:val="mynormal"/>
        <w:numPr>
          <w:ilvl w:val="0"/>
          <w:numId w:val="18"/>
        </w:numPr>
        <w:spacing w:after="0"/>
        <w:ind w:left="1145" w:hanging="357"/>
      </w:pPr>
      <w:r>
        <w:t>címkézés típusa (infered: a mappaszerkezet alapján)</w:t>
      </w:r>
    </w:p>
    <w:p w14:paraId="7B2C6119" w14:textId="77777777" w:rsidR="006C25FC" w:rsidRDefault="006C25FC" w:rsidP="00DB309C">
      <w:pPr>
        <w:pStyle w:val="mynormal"/>
        <w:numPr>
          <w:ilvl w:val="0"/>
          <w:numId w:val="18"/>
        </w:numPr>
        <w:spacing w:after="0"/>
        <w:ind w:left="1145" w:hanging="357"/>
      </w:pPr>
      <w:r>
        <w:lastRenderedPageBreak/>
        <w:t>címkézés módja (int: minden komponenst egy szám jellemez)</w:t>
      </w:r>
    </w:p>
    <w:p w14:paraId="70960652" w14:textId="77777777" w:rsidR="006C25FC" w:rsidRDefault="006C25FC" w:rsidP="00DB309C">
      <w:pPr>
        <w:pStyle w:val="mynormal"/>
        <w:numPr>
          <w:ilvl w:val="0"/>
          <w:numId w:val="18"/>
        </w:numPr>
        <w:spacing w:after="0"/>
        <w:ind w:left="1145" w:hanging="357"/>
      </w:pPr>
      <w:r>
        <w:t>színmód (grayscale: szürkeárnyalatos)</w:t>
      </w:r>
    </w:p>
    <w:p w14:paraId="467D7CF0" w14:textId="77777777" w:rsidR="006C25FC" w:rsidRDefault="006C25FC" w:rsidP="00DB309C">
      <w:pPr>
        <w:pStyle w:val="mynormal"/>
        <w:numPr>
          <w:ilvl w:val="0"/>
          <w:numId w:val="18"/>
        </w:numPr>
        <w:spacing w:after="0"/>
        <w:ind w:left="1145" w:hanging="357"/>
      </w:pPr>
      <w:r>
        <w:t>batch mérete (batch_size: változó, amely egyenlő a felismerhető komponensek számával)</w:t>
      </w:r>
    </w:p>
    <w:p w14:paraId="572ED47C" w14:textId="31D48974" w:rsidR="006C25FC" w:rsidRDefault="006C25FC" w:rsidP="00DB309C">
      <w:pPr>
        <w:pStyle w:val="mynormal"/>
        <w:numPr>
          <w:ilvl w:val="0"/>
          <w:numId w:val="18"/>
        </w:numPr>
        <w:spacing w:after="0"/>
        <w:ind w:left="1145" w:hanging="357"/>
      </w:pPr>
      <w:r>
        <w:t>képek mérete (</w:t>
      </w:r>
      <m:oMath>
        <m:r>
          <w:rPr>
            <w:rFonts w:ascii="Cambria Math" w:hAnsi="Cambria Math"/>
          </w:rPr>
          <m:t>150×150</m:t>
        </m:r>
      </m:oMath>
      <w:r>
        <w:t>)</w:t>
      </w:r>
    </w:p>
    <w:p w14:paraId="3A9A75F5" w14:textId="77777777" w:rsidR="006C25FC" w:rsidRDefault="006C25FC" w:rsidP="00DB309C">
      <w:pPr>
        <w:pStyle w:val="mynormal"/>
        <w:numPr>
          <w:ilvl w:val="0"/>
          <w:numId w:val="18"/>
        </w:numPr>
        <w:spacing w:after="0"/>
        <w:ind w:left="1145" w:hanging="357"/>
      </w:pPr>
      <w:r>
        <w:t>érvényesítésre szánt képek aránya (0.2, vagyis a képek 20%-a érvényesítésre szolgál)</w:t>
      </w:r>
    </w:p>
    <w:p w14:paraId="52AC1AD5" w14:textId="77777777" w:rsidR="006C25FC" w:rsidRDefault="006C25FC" w:rsidP="00DB309C">
      <w:pPr>
        <w:pStyle w:val="mynormal"/>
        <w:numPr>
          <w:ilvl w:val="0"/>
          <w:numId w:val="18"/>
        </w:numPr>
        <w:spacing w:after="0"/>
        <w:ind w:left="1145" w:hanging="357"/>
      </w:pPr>
      <w:r>
        <w:t>keverés (adatok keverése, abc rend helyett)</w:t>
      </w:r>
    </w:p>
    <w:p w14:paraId="2F8E4D9F" w14:textId="77777777" w:rsidR="006C25FC" w:rsidRDefault="006C25FC" w:rsidP="00DB309C">
      <w:pPr>
        <w:pStyle w:val="mynormal"/>
        <w:numPr>
          <w:ilvl w:val="0"/>
          <w:numId w:val="18"/>
        </w:numPr>
      </w:pPr>
      <w:r>
        <w:t>seed (értéke befolyásolja a keverést, valamint a transzformációkat)</w:t>
      </w:r>
    </w:p>
    <w:p w14:paraId="0144AA5A" w14:textId="77777777" w:rsidR="006C25FC" w:rsidRDefault="006C25FC" w:rsidP="00DB309C">
      <w:pPr>
        <w:pStyle w:val="mynormal"/>
      </w:pPr>
      <w:r>
        <w:t>Az érvényesítő adatkészlet is ezekkel a paraméterekkel van generálva.</w:t>
      </w:r>
    </w:p>
    <w:p w14:paraId="4247ED27" w14:textId="235ACBBA" w:rsidR="006C25FC" w:rsidRDefault="006C25FC" w:rsidP="00DB309C">
      <w:pPr>
        <w:pStyle w:val="mynormal"/>
      </w:pPr>
      <w:r>
        <w:t>A végső modell felépítése előtt egy másik modell készül el. Ennek célja az adatkészletben lévő képek átformálása, véletlen szerű transzformálása (</w:t>
      </w:r>
      <w:r>
        <w:fldChar w:fldCharType="begin"/>
      </w:r>
      <w:r>
        <w:instrText xml:space="preserve"> REF _Ref87257898 \h </w:instrText>
      </w:r>
      <w:r>
        <w:fldChar w:fldCharType="separate"/>
      </w:r>
      <w:r w:rsidR="001D2579">
        <w:rPr>
          <w:rFonts w:cs="Times New Roman"/>
          <w:i/>
          <w:iCs/>
          <w:noProof/>
        </w:rPr>
        <w:t>8</w:t>
      </w:r>
      <w:r w:rsidR="001D2579" w:rsidRPr="009D5632">
        <w:rPr>
          <w:rFonts w:cs="Times New Roman"/>
        </w:rPr>
        <w:t>. kódrészlet</w:t>
      </w:r>
      <w:r>
        <w:fldChar w:fldCharType="end"/>
      </w:r>
      <w:r>
        <w:t>). A folyamat neve: data augmentation A képeken a következő transzformációk történhetnek, véletlenszerűen:</w:t>
      </w:r>
    </w:p>
    <w:p w14:paraId="5C61BC52" w14:textId="77777777" w:rsidR="006C25FC" w:rsidRDefault="006C25FC" w:rsidP="002A4BE9">
      <w:pPr>
        <w:pStyle w:val="mynormal"/>
        <w:numPr>
          <w:ilvl w:val="0"/>
          <w:numId w:val="19"/>
        </w:numPr>
        <w:spacing w:after="0"/>
        <w:ind w:left="1145" w:hanging="357"/>
      </w:pPr>
      <w:r>
        <w:t>függőleges tükrőzés</w:t>
      </w:r>
    </w:p>
    <w:p w14:paraId="2C828236" w14:textId="77777777" w:rsidR="006C25FC" w:rsidRDefault="006C25FC" w:rsidP="002A4BE9">
      <w:pPr>
        <w:pStyle w:val="mynormal"/>
        <w:numPr>
          <w:ilvl w:val="0"/>
          <w:numId w:val="19"/>
        </w:numPr>
        <w:spacing w:after="0"/>
        <w:ind w:left="1145" w:hanging="357"/>
      </w:pPr>
      <w:r>
        <w:t>forgatás (10%)</w:t>
      </w:r>
    </w:p>
    <w:p w14:paraId="25CA2517" w14:textId="77777777" w:rsidR="006C25FC" w:rsidRDefault="006C25FC" w:rsidP="002A4BE9">
      <w:pPr>
        <w:pStyle w:val="mynormal"/>
        <w:numPr>
          <w:ilvl w:val="0"/>
          <w:numId w:val="19"/>
        </w:numPr>
        <w:spacing w:after="0"/>
        <w:ind w:left="1145" w:hanging="357"/>
      </w:pPr>
      <w:r>
        <w:t>nagyítás (20%)</w:t>
      </w:r>
    </w:p>
    <w:p w14:paraId="56FDA42B" w14:textId="77777777" w:rsidR="006C25FC" w:rsidRDefault="006C25FC" w:rsidP="00DB309C">
      <w:pPr>
        <w:pStyle w:val="mynormal"/>
        <w:numPr>
          <w:ilvl w:val="0"/>
          <w:numId w:val="19"/>
        </w:numPr>
      </w:pPr>
      <w:r>
        <w:t>eltolás (10%)</w:t>
      </w:r>
    </w:p>
    <w:p w14:paraId="5B8FE408" w14:textId="77777777" w:rsidR="006C25FC" w:rsidRDefault="006C25FC" w:rsidP="00DB309C">
      <w:pPr>
        <w:pStyle w:val="mynormal"/>
      </w:pPr>
      <w:r>
        <w:t>A százalékos értékek azt mutatják, hogy mekkora az a maximum transzformálás, amelyet a kép kaphat.</w:t>
      </w:r>
    </w:p>
    <w:bookmarkStart w:id="52" w:name="_Ref87257898"/>
    <w:p w14:paraId="3A2BDBA7" w14:textId="4FECCE69" w:rsidR="006C25FC" w:rsidRPr="009D5632" w:rsidRDefault="006C25FC" w:rsidP="006C25FC">
      <w:pPr>
        <w:pStyle w:val="Kpalrs"/>
        <w:keepNext/>
        <w:jc w:val="center"/>
        <w:rPr>
          <w:rFonts w:ascii="Times New Roman" w:hAnsi="Times New Roman" w:cs="Times New Roman"/>
          <w:i w:val="0"/>
          <w:iCs w:val="0"/>
        </w:rPr>
      </w:pPr>
      <w:r w:rsidRPr="009D5632">
        <w:rPr>
          <w:rFonts w:ascii="Times New Roman" w:hAnsi="Times New Roman" w:cs="Times New Roman"/>
          <w:i w:val="0"/>
          <w:iCs w:val="0"/>
        </w:rPr>
        <w:fldChar w:fldCharType="begin"/>
      </w:r>
      <w:r w:rsidRPr="009D5632">
        <w:rPr>
          <w:rFonts w:ascii="Times New Roman" w:hAnsi="Times New Roman" w:cs="Times New Roman"/>
          <w:i w:val="0"/>
          <w:iCs w:val="0"/>
        </w:rPr>
        <w:instrText xml:space="preserve"> SEQ kódrészlet \* ARABIC </w:instrText>
      </w:r>
      <w:r w:rsidRPr="009D5632">
        <w:rPr>
          <w:rFonts w:ascii="Times New Roman" w:hAnsi="Times New Roman" w:cs="Times New Roman"/>
          <w:i w:val="0"/>
          <w:iCs w:val="0"/>
        </w:rPr>
        <w:fldChar w:fldCharType="separate"/>
      </w:r>
      <w:r w:rsidR="001D2579">
        <w:rPr>
          <w:rFonts w:ascii="Times New Roman" w:hAnsi="Times New Roman" w:cs="Times New Roman"/>
          <w:i w:val="0"/>
          <w:iCs w:val="0"/>
          <w:noProof/>
        </w:rPr>
        <w:t>8</w:t>
      </w:r>
      <w:r w:rsidRPr="009D5632">
        <w:rPr>
          <w:rFonts w:ascii="Times New Roman" w:hAnsi="Times New Roman" w:cs="Times New Roman"/>
          <w:i w:val="0"/>
          <w:iCs w:val="0"/>
        </w:rPr>
        <w:fldChar w:fldCharType="end"/>
      </w:r>
      <w:r w:rsidRPr="009D5632">
        <w:rPr>
          <w:rFonts w:ascii="Times New Roman" w:hAnsi="Times New Roman" w:cs="Times New Roman"/>
          <w:i w:val="0"/>
          <w:iCs w:val="0"/>
        </w:rPr>
        <w:t>. kódrészlet</w:t>
      </w:r>
      <w:bookmarkEnd w:id="52"/>
      <w:r w:rsidRPr="009D5632">
        <w:rPr>
          <w:rFonts w:ascii="Times New Roman" w:hAnsi="Times New Roman" w:cs="Times New Roman"/>
          <w:i w:val="0"/>
          <w:iCs w:val="0"/>
        </w:rPr>
        <w:t>: Data augmentation</w:t>
      </w:r>
    </w:p>
    <w:p w14:paraId="3F9659DA" w14:textId="77777777" w:rsidR="006C25FC" w:rsidRDefault="006C25FC" w:rsidP="00983390">
      <w:pPr>
        <w:pStyle w:val="mynormal"/>
        <w:ind w:firstLine="0"/>
      </w:pPr>
      <w:r>
        <w:rPr>
          <w:noProof/>
        </w:rPr>
        <mc:AlternateContent>
          <mc:Choice Requires="wps">
            <w:drawing>
              <wp:inline distT="0" distB="0" distL="0" distR="0" wp14:anchorId="2608C9C1" wp14:editId="618BD179">
                <wp:extent cx="5579745" cy="1884680"/>
                <wp:effectExtent l="0" t="0" r="20955" b="20320"/>
                <wp:docPr id="2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884680"/>
                        </a:xfrm>
                        <a:prstGeom prst="rect">
                          <a:avLst/>
                        </a:prstGeom>
                        <a:solidFill>
                          <a:srgbClr val="FFFFFF"/>
                        </a:solidFill>
                        <a:ln w="9525">
                          <a:solidFill>
                            <a:srgbClr val="000000"/>
                          </a:solidFill>
                          <a:miter lim="800000"/>
                          <a:headEnd/>
                          <a:tailEnd/>
                        </a:ln>
                      </wps:spPr>
                      <wps:txbx>
                        <w:txbxContent>
                          <w:p w14:paraId="4E7521B1" w14:textId="77777777" w:rsidR="006C25FC" w:rsidRPr="009D5632" w:rsidRDefault="006C25FC" w:rsidP="006C25FC">
                            <w:pPr>
                              <w:rPr>
                                <w:rFonts w:ascii="Consolas" w:hAnsi="Consolas"/>
                                <w:sz w:val="20"/>
                                <w:szCs w:val="20"/>
                              </w:rPr>
                            </w:pPr>
                            <w:r w:rsidRPr="009D5632">
                              <w:rPr>
                                <w:rFonts w:ascii="Consolas" w:hAnsi="Consolas"/>
                                <w:sz w:val="20"/>
                                <w:szCs w:val="20"/>
                              </w:rPr>
                              <w:t>data_augmentation = keras.Sequential([</w:t>
                            </w:r>
                          </w:p>
                          <w:p w14:paraId="7E9A5B0A" w14:textId="77777777" w:rsidR="006C25FC" w:rsidRPr="009D5632" w:rsidRDefault="006C25FC" w:rsidP="006C25FC">
                            <w:pPr>
                              <w:rPr>
                                <w:rFonts w:ascii="Consolas" w:hAnsi="Consolas"/>
                                <w:sz w:val="20"/>
                                <w:szCs w:val="20"/>
                              </w:rPr>
                            </w:pPr>
                            <w:r>
                              <w:rPr>
                                <w:rFonts w:ascii="Consolas" w:hAnsi="Consolas"/>
                                <w:sz w:val="20"/>
                                <w:szCs w:val="20"/>
                              </w:rPr>
                              <w:tab/>
                            </w:r>
                            <w:r w:rsidRPr="009D5632">
                              <w:rPr>
                                <w:rFonts w:ascii="Consolas" w:hAnsi="Consolas"/>
                                <w:sz w:val="20"/>
                                <w:szCs w:val="20"/>
                              </w:rPr>
                              <w:t>layers.experimental.preprocessing.RandomFlip("vertical", input_shape=(img_height, img_width,1)),</w:t>
                            </w:r>
                          </w:p>
                          <w:p w14:paraId="02A38360" w14:textId="77777777" w:rsidR="006C25FC" w:rsidRPr="009D5632" w:rsidRDefault="006C25FC" w:rsidP="006C25FC">
                            <w:pPr>
                              <w:rPr>
                                <w:rFonts w:ascii="Consolas" w:hAnsi="Consolas"/>
                                <w:sz w:val="20"/>
                                <w:szCs w:val="20"/>
                              </w:rPr>
                            </w:pPr>
                            <w:r>
                              <w:rPr>
                                <w:rFonts w:ascii="Consolas" w:hAnsi="Consolas"/>
                                <w:sz w:val="20"/>
                                <w:szCs w:val="20"/>
                              </w:rPr>
                              <w:tab/>
                            </w:r>
                            <w:r w:rsidRPr="009D5632">
                              <w:rPr>
                                <w:rFonts w:ascii="Consolas" w:hAnsi="Consolas"/>
                                <w:sz w:val="20"/>
                                <w:szCs w:val="20"/>
                              </w:rPr>
                              <w:t>layers.experimental.preprocessing.RandomRotation(0.1),</w:t>
                            </w:r>
                          </w:p>
                          <w:p w14:paraId="55F3AD5A" w14:textId="77777777" w:rsidR="006C25FC" w:rsidRPr="009D5632" w:rsidRDefault="006C25FC" w:rsidP="006C25FC">
                            <w:pPr>
                              <w:rPr>
                                <w:rFonts w:ascii="Consolas" w:hAnsi="Consolas"/>
                                <w:sz w:val="20"/>
                                <w:szCs w:val="20"/>
                              </w:rPr>
                            </w:pPr>
                            <w:r>
                              <w:rPr>
                                <w:rFonts w:ascii="Consolas" w:hAnsi="Consolas"/>
                                <w:sz w:val="20"/>
                                <w:szCs w:val="20"/>
                              </w:rPr>
                              <w:tab/>
                            </w:r>
                            <w:r w:rsidRPr="009D5632">
                              <w:rPr>
                                <w:rFonts w:ascii="Consolas" w:hAnsi="Consolas"/>
                                <w:sz w:val="20"/>
                                <w:szCs w:val="20"/>
                              </w:rPr>
                              <w:t>layers.experimental.preprocessing.RandomZoom(0.2),</w:t>
                            </w:r>
                          </w:p>
                          <w:p w14:paraId="004E2760" w14:textId="77777777" w:rsidR="006C25FC" w:rsidRPr="009D5632" w:rsidRDefault="006C25FC" w:rsidP="006C25FC">
                            <w:pPr>
                              <w:rPr>
                                <w:rFonts w:ascii="Consolas" w:hAnsi="Consolas"/>
                                <w:sz w:val="20"/>
                                <w:szCs w:val="20"/>
                              </w:rPr>
                            </w:pPr>
                            <w:r>
                              <w:rPr>
                                <w:rFonts w:ascii="Consolas" w:hAnsi="Consolas"/>
                                <w:sz w:val="20"/>
                                <w:szCs w:val="20"/>
                              </w:rPr>
                              <w:tab/>
                            </w:r>
                            <w:r w:rsidRPr="009D5632">
                              <w:rPr>
                                <w:rFonts w:ascii="Consolas" w:hAnsi="Consolas"/>
                                <w:sz w:val="20"/>
                                <w:szCs w:val="20"/>
                              </w:rPr>
                              <w:t>layers.experimental.preprocessing.RandomTranslation(0.1, 0.1),</w:t>
                            </w:r>
                          </w:p>
                          <w:p w14:paraId="5149318A" w14:textId="77777777" w:rsidR="006C25FC" w:rsidRPr="000537A3" w:rsidRDefault="006C25FC" w:rsidP="006C25FC">
                            <w:pPr>
                              <w:rPr>
                                <w:rFonts w:ascii="Consolas" w:hAnsi="Consolas"/>
                                <w:sz w:val="20"/>
                                <w:szCs w:val="20"/>
                              </w:rPr>
                            </w:pPr>
                            <w:r>
                              <w:rPr>
                                <w:rFonts w:ascii="Consolas" w:hAnsi="Consolas"/>
                                <w:sz w:val="20"/>
                                <w:szCs w:val="20"/>
                              </w:rPr>
                              <w:tab/>
                            </w:r>
                            <w:r w:rsidRPr="009D5632">
                              <w:rPr>
                                <w:rFonts w:ascii="Consolas" w:hAnsi="Consolas"/>
                                <w:sz w:val="20"/>
                                <w:szCs w:val="20"/>
                              </w:rPr>
                              <w:t>])</w:t>
                            </w:r>
                          </w:p>
                        </w:txbxContent>
                      </wps:txbx>
                      <wps:bodyPr rot="0" vert="horz" wrap="square" lIns="91440" tIns="45720" rIns="91440" bIns="45720" anchor="t" anchorCtr="0">
                        <a:spAutoFit/>
                      </wps:bodyPr>
                    </wps:wsp>
                  </a:graphicData>
                </a:graphic>
              </wp:inline>
            </w:drawing>
          </mc:Choice>
          <mc:Fallback>
            <w:pict>
              <v:shape w14:anchorId="2608C9C1" id="_x0000_s1036" type="#_x0000_t202" style="width:439.35pt;height:14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">
                <v:textbox style="mso-fit-shape-to-text:t">
                  <w:txbxContent>
                    <w:p w14:paraId="4E7521B1" w14:textId="77777777" w:rsidR="006C25FC" w:rsidRPr="009D5632" w:rsidRDefault="006C25FC" w:rsidP="006C25FC">
                      <w:pPr>
                        <w:rPr>
                          <w:rFonts w:ascii="Consolas" w:hAnsi="Consolas"/>
                          <w:sz w:val="20"/>
                          <w:szCs w:val="20"/>
                        </w:rPr>
                      </w:pPr>
                      <w:proofErr w:type="spellStart"/>
                      <w:r w:rsidRPr="009D5632">
                        <w:rPr>
                          <w:rFonts w:ascii="Consolas" w:hAnsi="Consolas"/>
                          <w:sz w:val="20"/>
                          <w:szCs w:val="20"/>
                        </w:rPr>
                        <w:t>data_augmentation</w:t>
                      </w:r>
                      <w:proofErr w:type="spellEnd"/>
                      <w:r w:rsidRPr="009D5632">
                        <w:rPr>
                          <w:rFonts w:ascii="Consolas" w:hAnsi="Consolas"/>
                          <w:sz w:val="20"/>
                          <w:szCs w:val="20"/>
                        </w:rPr>
                        <w:t xml:space="preserve"> = </w:t>
                      </w:r>
                      <w:proofErr w:type="spellStart"/>
                      <w:proofErr w:type="gramStart"/>
                      <w:r w:rsidRPr="009D5632">
                        <w:rPr>
                          <w:rFonts w:ascii="Consolas" w:hAnsi="Consolas"/>
                          <w:sz w:val="20"/>
                          <w:szCs w:val="20"/>
                        </w:rPr>
                        <w:t>keras.Sequential</w:t>
                      </w:r>
                      <w:proofErr w:type="spellEnd"/>
                      <w:proofErr w:type="gramEnd"/>
                      <w:r w:rsidRPr="009D5632">
                        <w:rPr>
                          <w:rFonts w:ascii="Consolas" w:hAnsi="Consolas"/>
                          <w:sz w:val="20"/>
                          <w:szCs w:val="20"/>
                        </w:rPr>
                        <w:t>([</w:t>
                      </w:r>
                    </w:p>
                    <w:p w14:paraId="7E9A5B0A" w14:textId="77777777" w:rsidR="006C25FC" w:rsidRPr="009D5632" w:rsidRDefault="006C25FC" w:rsidP="006C25FC">
                      <w:pPr>
                        <w:rPr>
                          <w:rFonts w:ascii="Consolas" w:hAnsi="Consolas"/>
                          <w:sz w:val="20"/>
                          <w:szCs w:val="20"/>
                        </w:rPr>
                      </w:pPr>
                      <w:r>
                        <w:rPr>
                          <w:rFonts w:ascii="Consolas" w:hAnsi="Consolas"/>
                          <w:sz w:val="20"/>
                          <w:szCs w:val="20"/>
                        </w:rPr>
                        <w:tab/>
                      </w:r>
                      <w:proofErr w:type="spellStart"/>
                      <w:proofErr w:type="gramStart"/>
                      <w:r w:rsidRPr="009D5632">
                        <w:rPr>
                          <w:rFonts w:ascii="Consolas" w:hAnsi="Consolas"/>
                          <w:sz w:val="20"/>
                          <w:szCs w:val="20"/>
                        </w:rPr>
                        <w:t>layers.experimental</w:t>
                      </w:r>
                      <w:proofErr w:type="gramEnd"/>
                      <w:r w:rsidRPr="009D5632">
                        <w:rPr>
                          <w:rFonts w:ascii="Consolas" w:hAnsi="Consolas"/>
                          <w:sz w:val="20"/>
                          <w:szCs w:val="20"/>
                        </w:rPr>
                        <w:t>.preprocessing.RandomFlip</w:t>
                      </w:r>
                      <w:proofErr w:type="spellEnd"/>
                      <w:r w:rsidRPr="009D5632">
                        <w:rPr>
                          <w:rFonts w:ascii="Consolas" w:hAnsi="Consolas"/>
                          <w:sz w:val="20"/>
                          <w:szCs w:val="20"/>
                        </w:rPr>
                        <w:t>("</w:t>
                      </w:r>
                      <w:proofErr w:type="spellStart"/>
                      <w:r w:rsidRPr="009D5632">
                        <w:rPr>
                          <w:rFonts w:ascii="Consolas" w:hAnsi="Consolas"/>
                          <w:sz w:val="20"/>
                          <w:szCs w:val="20"/>
                        </w:rPr>
                        <w:t>vertical</w:t>
                      </w:r>
                      <w:proofErr w:type="spellEnd"/>
                      <w:r w:rsidRPr="009D5632">
                        <w:rPr>
                          <w:rFonts w:ascii="Consolas" w:hAnsi="Consolas"/>
                          <w:sz w:val="20"/>
                          <w:szCs w:val="20"/>
                        </w:rPr>
                        <w:t xml:space="preserve">", </w:t>
                      </w:r>
                      <w:proofErr w:type="spellStart"/>
                      <w:r w:rsidRPr="009D5632">
                        <w:rPr>
                          <w:rFonts w:ascii="Consolas" w:hAnsi="Consolas"/>
                          <w:sz w:val="20"/>
                          <w:szCs w:val="20"/>
                        </w:rPr>
                        <w:t>input_shape</w:t>
                      </w:r>
                      <w:proofErr w:type="spellEnd"/>
                      <w:r w:rsidRPr="009D5632">
                        <w:rPr>
                          <w:rFonts w:ascii="Consolas" w:hAnsi="Consolas"/>
                          <w:sz w:val="20"/>
                          <w:szCs w:val="20"/>
                        </w:rPr>
                        <w:t>=(</w:t>
                      </w:r>
                      <w:proofErr w:type="spellStart"/>
                      <w:r w:rsidRPr="009D5632">
                        <w:rPr>
                          <w:rFonts w:ascii="Consolas" w:hAnsi="Consolas"/>
                          <w:sz w:val="20"/>
                          <w:szCs w:val="20"/>
                        </w:rPr>
                        <w:t>img_height</w:t>
                      </w:r>
                      <w:proofErr w:type="spellEnd"/>
                      <w:r w:rsidRPr="009D5632">
                        <w:rPr>
                          <w:rFonts w:ascii="Consolas" w:hAnsi="Consolas"/>
                          <w:sz w:val="20"/>
                          <w:szCs w:val="20"/>
                        </w:rPr>
                        <w:t>, img_width,1)),</w:t>
                      </w:r>
                    </w:p>
                    <w:p w14:paraId="02A38360" w14:textId="77777777" w:rsidR="006C25FC" w:rsidRPr="009D5632" w:rsidRDefault="006C25FC" w:rsidP="006C25FC">
                      <w:pPr>
                        <w:rPr>
                          <w:rFonts w:ascii="Consolas" w:hAnsi="Consolas"/>
                          <w:sz w:val="20"/>
                          <w:szCs w:val="20"/>
                        </w:rPr>
                      </w:pPr>
                      <w:r>
                        <w:rPr>
                          <w:rFonts w:ascii="Consolas" w:hAnsi="Consolas"/>
                          <w:sz w:val="20"/>
                          <w:szCs w:val="20"/>
                        </w:rPr>
                        <w:tab/>
                      </w:r>
                      <w:proofErr w:type="spellStart"/>
                      <w:proofErr w:type="gramStart"/>
                      <w:r w:rsidRPr="009D5632">
                        <w:rPr>
                          <w:rFonts w:ascii="Consolas" w:hAnsi="Consolas"/>
                          <w:sz w:val="20"/>
                          <w:szCs w:val="20"/>
                        </w:rPr>
                        <w:t>layers.experimental</w:t>
                      </w:r>
                      <w:proofErr w:type="gramEnd"/>
                      <w:r w:rsidRPr="009D5632">
                        <w:rPr>
                          <w:rFonts w:ascii="Consolas" w:hAnsi="Consolas"/>
                          <w:sz w:val="20"/>
                          <w:szCs w:val="20"/>
                        </w:rPr>
                        <w:t>.preprocessing.RandomRotation</w:t>
                      </w:r>
                      <w:proofErr w:type="spellEnd"/>
                      <w:r w:rsidRPr="009D5632">
                        <w:rPr>
                          <w:rFonts w:ascii="Consolas" w:hAnsi="Consolas"/>
                          <w:sz w:val="20"/>
                          <w:szCs w:val="20"/>
                        </w:rPr>
                        <w:t>(0.1),</w:t>
                      </w:r>
                    </w:p>
                    <w:p w14:paraId="55F3AD5A" w14:textId="77777777" w:rsidR="006C25FC" w:rsidRPr="009D5632" w:rsidRDefault="006C25FC" w:rsidP="006C25FC">
                      <w:pPr>
                        <w:rPr>
                          <w:rFonts w:ascii="Consolas" w:hAnsi="Consolas"/>
                          <w:sz w:val="20"/>
                          <w:szCs w:val="20"/>
                        </w:rPr>
                      </w:pPr>
                      <w:r>
                        <w:rPr>
                          <w:rFonts w:ascii="Consolas" w:hAnsi="Consolas"/>
                          <w:sz w:val="20"/>
                          <w:szCs w:val="20"/>
                        </w:rPr>
                        <w:tab/>
                      </w:r>
                      <w:proofErr w:type="spellStart"/>
                      <w:proofErr w:type="gramStart"/>
                      <w:r w:rsidRPr="009D5632">
                        <w:rPr>
                          <w:rFonts w:ascii="Consolas" w:hAnsi="Consolas"/>
                          <w:sz w:val="20"/>
                          <w:szCs w:val="20"/>
                        </w:rPr>
                        <w:t>layers.experimental</w:t>
                      </w:r>
                      <w:proofErr w:type="gramEnd"/>
                      <w:r w:rsidRPr="009D5632">
                        <w:rPr>
                          <w:rFonts w:ascii="Consolas" w:hAnsi="Consolas"/>
                          <w:sz w:val="20"/>
                          <w:szCs w:val="20"/>
                        </w:rPr>
                        <w:t>.preprocessing.RandomZoom</w:t>
                      </w:r>
                      <w:proofErr w:type="spellEnd"/>
                      <w:r w:rsidRPr="009D5632">
                        <w:rPr>
                          <w:rFonts w:ascii="Consolas" w:hAnsi="Consolas"/>
                          <w:sz w:val="20"/>
                          <w:szCs w:val="20"/>
                        </w:rPr>
                        <w:t>(0.2),</w:t>
                      </w:r>
                    </w:p>
                    <w:p w14:paraId="004E2760" w14:textId="77777777" w:rsidR="006C25FC" w:rsidRPr="009D5632" w:rsidRDefault="006C25FC" w:rsidP="006C25FC">
                      <w:pPr>
                        <w:rPr>
                          <w:rFonts w:ascii="Consolas" w:hAnsi="Consolas"/>
                          <w:sz w:val="20"/>
                          <w:szCs w:val="20"/>
                        </w:rPr>
                      </w:pPr>
                      <w:r>
                        <w:rPr>
                          <w:rFonts w:ascii="Consolas" w:hAnsi="Consolas"/>
                          <w:sz w:val="20"/>
                          <w:szCs w:val="20"/>
                        </w:rPr>
                        <w:tab/>
                      </w:r>
                      <w:proofErr w:type="spellStart"/>
                      <w:proofErr w:type="gramStart"/>
                      <w:r w:rsidRPr="009D5632">
                        <w:rPr>
                          <w:rFonts w:ascii="Consolas" w:hAnsi="Consolas"/>
                          <w:sz w:val="20"/>
                          <w:szCs w:val="20"/>
                        </w:rPr>
                        <w:t>layers.experimental</w:t>
                      </w:r>
                      <w:proofErr w:type="gramEnd"/>
                      <w:r w:rsidRPr="009D5632">
                        <w:rPr>
                          <w:rFonts w:ascii="Consolas" w:hAnsi="Consolas"/>
                          <w:sz w:val="20"/>
                          <w:szCs w:val="20"/>
                        </w:rPr>
                        <w:t>.preprocessing.RandomTranslation</w:t>
                      </w:r>
                      <w:proofErr w:type="spellEnd"/>
                      <w:r w:rsidRPr="009D5632">
                        <w:rPr>
                          <w:rFonts w:ascii="Consolas" w:hAnsi="Consolas"/>
                          <w:sz w:val="20"/>
                          <w:szCs w:val="20"/>
                        </w:rPr>
                        <w:t>(0.1, 0.1),</w:t>
                      </w:r>
                    </w:p>
                    <w:p w14:paraId="5149318A" w14:textId="77777777" w:rsidR="006C25FC" w:rsidRPr="000537A3" w:rsidRDefault="006C25FC" w:rsidP="006C25FC">
                      <w:pPr>
                        <w:rPr>
                          <w:rFonts w:ascii="Consolas" w:hAnsi="Consolas"/>
                          <w:sz w:val="20"/>
                          <w:szCs w:val="20"/>
                        </w:rPr>
                      </w:pPr>
                      <w:r>
                        <w:rPr>
                          <w:rFonts w:ascii="Consolas" w:hAnsi="Consolas"/>
                          <w:sz w:val="20"/>
                          <w:szCs w:val="20"/>
                        </w:rPr>
                        <w:tab/>
                      </w:r>
                      <w:r w:rsidRPr="009D5632">
                        <w:rPr>
                          <w:rFonts w:ascii="Consolas" w:hAnsi="Consolas"/>
                          <w:sz w:val="20"/>
                          <w:szCs w:val="20"/>
                        </w:rPr>
                        <w:t>])</w:t>
                      </w:r>
                    </w:p>
                  </w:txbxContent>
                </v:textbox>
                <w10:anchorlock/>
              </v:shape>
            </w:pict>
          </mc:Fallback>
        </mc:AlternateContent>
      </w:r>
    </w:p>
    <w:p w14:paraId="0601E547" w14:textId="09292B59" w:rsidR="006C25FC" w:rsidRDefault="006C25FC" w:rsidP="00DB309C">
      <w:pPr>
        <w:pStyle w:val="mynormal"/>
      </w:pPr>
      <w:r>
        <w:t>A data_augmentation model után elkészülhet a végleges CNN modell (</w:t>
      </w:r>
      <w:r>
        <w:fldChar w:fldCharType="begin"/>
      </w:r>
      <w:r>
        <w:instrText xml:space="preserve"> REF _Ref87258081 \h </w:instrText>
      </w:r>
      <w:r>
        <w:fldChar w:fldCharType="separate"/>
      </w:r>
      <w:r w:rsidR="001D2579">
        <w:rPr>
          <w:rFonts w:cs="Times New Roman"/>
          <w:i/>
          <w:iCs/>
          <w:noProof/>
        </w:rPr>
        <w:t>9</w:t>
      </w:r>
      <w:r w:rsidR="001D2579" w:rsidRPr="009D5632">
        <w:rPr>
          <w:rFonts w:cs="Times New Roman"/>
        </w:rPr>
        <w:t>. kódrészlet</w:t>
      </w:r>
      <w:r>
        <w:fldChar w:fldCharType="end"/>
      </w:r>
      <w:r>
        <w:t>). A modell felépítése tesztelések során alakult ki, vagyis tesztelések által a bemutatott modell produkálta a legjobb eredményt a tanítás, valamint a tesztelés során.</w:t>
      </w:r>
    </w:p>
    <w:p w14:paraId="11C5898C" w14:textId="26EC0903" w:rsidR="006C25FC" w:rsidRDefault="006C25FC" w:rsidP="00DB309C">
      <w:pPr>
        <w:pStyle w:val="mynormal"/>
      </w:pPr>
      <w:r>
        <w:t xml:space="preserve">A modell elején megtörténik a data augmentation, azaz a bemenet véletlenszerűen át </w:t>
      </w:r>
      <w:r>
        <w:lastRenderedPageBreak/>
        <w:t xml:space="preserve">lesz alakítva. Ezután van egy input réteg, amely esetén meg van adva a bemeneti képek méretei. Utána két konvolúciós réteg van, egy 32 és egy 64 szűrővel rendelkező. Mindkét réteg </w:t>
      </w:r>
      <m:oMath>
        <m:r>
          <w:rPr>
            <w:rFonts w:ascii="Cambria Math" w:hAnsi="Cambria Math"/>
          </w:rPr>
          <m:t>3×3</m:t>
        </m:r>
      </m:oMath>
      <w:r w:rsidR="003875D3">
        <w:t xml:space="preserve"> méretű </w:t>
      </w:r>
      <w:r>
        <w:t xml:space="preserve">kernelt, és relu aktivációs függvényt használ, és mindkettő után van egy maxpooling réteg, amely alap értékeket használ, vagyis </w:t>
      </w:r>
      <m:oMath>
        <m:r>
          <w:rPr>
            <w:rFonts w:ascii="Cambria Math" w:hAnsi="Cambria Math"/>
          </w:rPr>
          <m:t>2×2</m:t>
        </m:r>
      </m:oMath>
      <w:r>
        <w:t>-es kernelt, és teljes (</w:t>
      </w:r>
      <m:oMath>
        <m:r>
          <w:rPr>
            <w:rFonts w:ascii="Cambria Math" w:hAnsi="Cambria Math"/>
          </w:rPr>
          <m:t>2×2</m:t>
        </m:r>
      </m:oMath>
      <w:r>
        <w:t>-es kernelnél 2-es) lépést (stride).</w:t>
      </w:r>
    </w:p>
    <w:p w14:paraId="623A6E8A" w14:textId="541EAE52" w:rsidR="006C25FC" w:rsidRDefault="006C25FC" w:rsidP="00DB309C">
      <w:pPr>
        <w:pStyle w:val="mynormal"/>
      </w:pPr>
      <w:r>
        <w:t>Ezek után megtörténik a lapítás (flatten), majd egy 3 rétegű, teljesen csatolt réteg dolgozza fel, és dönti el a végső kimenetet.</w:t>
      </w:r>
    </w:p>
    <w:bookmarkStart w:id="53" w:name="_Ref87258081"/>
    <w:p w14:paraId="76AF8430" w14:textId="79E6DE57" w:rsidR="006C25FC" w:rsidRPr="009D5632" w:rsidRDefault="006C25FC" w:rsidP="006C25FC">
      <w:pPr>
        <w:pStyle w:val="Kpalrs"/>
        <w:keepNext/>
        <w:jc w:val="center"/>
        <w:rPr>
          <w:rFonts w:ascii="Times New Roman" w:hAnsi="Times New Roman" w:cs="Times New Roman"/>
          <w:i w:val="0"/>
          <w:iCs w:val="0"/>
        </w:rPr>
      </w:pPr>
      <w:r w:rsidRPr="009D5632">
        <w:rPr>
          <w:rFonts w:ascii="Times New Roman" w:hAnsi="Times New Roman" w:cs="Times New Roman"/>
          <w:i w:val="0"/>
          <w:iCs w:val="0"/>
        </w:rPr>
        <w:fldChar w:fldCharType="begin"/>
      </w:r>
      <w:r w:rsidRPr="009D5632">
        <w:rPr>
          <w:rFonts w:ascii="Times New Roman" w:hAnsi="Times New Roman" w:cs="Times New Roman"/>
          <w:i w:val="0"/>
          <w:iCs w:val="0"/>
        </w:rPr>
        <w:instrText xml:space="preserve"> SEQ kódrészlet \* ARABIC </w:instrText>
      </w:r>
      <w:r w:rsidRPr="009D5632">
        <w:rPr>
          <w:rFonts w:ascii="Times New Roman" w:hAnsi="Times New Roman" w:cs="Times New Roman"/>
          <w:i w:val="0"/>
          <w:iCs w:val="0"/>
        </w:rPr>
        <w:fldChar w:fldCharType="separate"/>
      </w:r>
      <w:r w:rsidR="001D2579">
        <w:rPr>
          <w:rFonts w:ascii="Times New Roman" w:hAnsi="Times New Roman" w:cs="Times New Roman"/>
          <w:i w:val="0"/>
          <w:iCs w:val="0"/>
          <w:noProof/>
        </w:rPr>
        <w:t>9</w:t>
      </w:r>
      <w:r w:rsidRPr="009D5632">
        <w:rPr>
          <w:rFonts w:ascii="Times New Roman" w:hAnsi="Times New Roman" w:cs="Times New Roman"/>
          <w:i w:val="0"/>
          <w:iCs w:val="0"/>
        </w:rPr>
        <w:fldChar w:fldCharType="end"/>
      </w:r>
      <w:r w:rsidRPr="009D5632">
        <w:rPr>
          <w:rFonts w:ascii="Times New Roman" w:hAnsi="Times New Roman" w:cs="Times New Roman"/>
          <w:i w:val="0"/>
          <w:iCs w:val="0"/>
        </w:rPr>
        <w:t>. kódrészlet</w:t>
      </w:r>
      <w:bookmarkEnd w:id="53"/>
      <w:r w:rsidRPr="009D5632">
        <w:rPr>
          <w:rFonts w:ascii="Times New Roman" w:hAnsi="Times New Roman" w:cs="Times New Roman"/>
          <w:i w:val="0"/>
          <w:iCs w:val="0"/>
        </w:rPr>
        <w:t>: CNN modell</w:t>
      </w:r>
    </w:p>
    <w:p w14:paraId="44BEADA2" w14:textId="1ECDC514" w:rsidR="00BA0DEA" w:rsidRPr="00C76F07" w:rsidRDefault="006C25FC" w:rsidP="00983390">
      <w:pPr>
        <w:pStyle w:val="mynormal"/>
        <w:ind w:firstLine="0"/>
      </w:pPr>
      <w:r>
        <w:rPr>
          <w:noProof/>
        </w:rPr>
        <mc:AlternateContent>
          <mc:Choice Requires="wps">
            <w:drawing>
              <wp:inline distT="0" distB="0" distL="0" distR="0" wp14:anchorId="787A3744" wp14:editId="4BF0044B">
                <wp:extent cx="5579745" cy="1141095"/>
                <wp:effectExtent l="0" t="0" r="20955" b="20955"/>
                <wp:docPr id="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141095"/>
                        </a:xfrm>
                        <a:prstGeom prst="rect">
                          <a:avLst/>
                        </a:prstGeom>
                        <a:solidFill>
                          <a:srgbClr val="FFFFFF"/>
                        </a:solidFill>
                        <a:ln w="9525">
                          <a:solidFill>
                            <a:srgbClr val="000000"/>
                          </a:solidFill>
                          <a:miter lim="800000"/>
                          <a:headEnd/>
                          <a:tailEnd/>
                        </a:ln>
                      </wps:spPr>
                      <wps:txbx>
                        <w:txbxContent>
                          <w:p w14:paraId="7FFE66A7" w14:textId="77777777" w:rsidR="006C25FC" w:rsidRPr="009D5632" w:rsidRDefault="006C25FC" w:rsidP="006C25FC">
                            <w:pPr>
                              <w:rPr>
                                <w:rFonts w:ascii="Consolas" w:hAnsi="Consolas"/>
                                <w:sz w:val="20"/>
                                <w:szCs w:val="20"/>
                              </w:rPr>
                            </w:pPr>
                            <w:r w:rsidRPr="009D5632">
                              <w:rPr>
                                <w:rFonts w:ascii="Consolas" w:hAnsi="Consolas"/>
                                <w:sz w:val="20"/>
                                <w:szCs w:val="20"/>
                              </w:rPr>
                              <w:t>model = keras.Sequential([</w:t>
                            </w:r>
                          </w:p>
                          <w:p w14:paraId="5DB515FE"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data_augmentation,</w:t>
                            </w:r>
                          </w:p>
                          <w:p w14:paraId="07199EE6"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layers.Input((img_height,img_width, 1)),</w:t>
                            </w:r>
                          </w:p>
                          <w:p w14:paraId="7CF18710"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layers.Conv2D(32, 3, activation='relu'),</w:t>
                            </w:r>
                          </w:p>
                          <w:p w14:paraId="58D762C7"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layers.MaxPooling2D(),</w:t>
                            </w:r>
                          </w:p>
                          <w:p w14:paraId="59F550C5"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layers.Conv2D(64, 3, activation='relu'),</w:t>
                            </w:r>
                          </w:p>
                          <w:p w14:paraId="332885A9"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layers.MaxPooling2D(),</w:t>
                            </w:r>
                          </w:p>
                          <w:p w14:paraId="349C740B"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layers.Flatten(),</w:t>
                            </w:r>
                          </w:p>
                          <w:p w14:paraId="711CA70E"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layers.Dense(128, activation='relu'),</w:t>
                            </w:r>
                          </w:p>
                          <w:p w14:paraId="7341B4DA"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layers.Dense(64, activation='relu'),</w:t>
                            </w:r>
                          </w:p>
                          <w:p w14:paraId="3AC3F745"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layers.Dense(comp_count),</w:t>
                            </w:r>
                          </w:p>
                          <w:p w14:paraId="0AF1F773" w14:textId="77777777" w:rsidR="006C25FC" w:rsidRPr="000537A3" w:rsidRDefault="006C25FC" w:rsidP="006C25FC">
                            <w:pPr>
                              <w:rPr>
                                <w:rFonts w:ascii="Consolas" w:hAnsi="Consolas"/>
                                <w:sz w:val="20"/>
                                <w:szCs w:val="20"/>
                              </w:rPr>
                            </w:pPr>
                            <w:r w:rsidRPr="009D5632">
                              <w:rPr>
                                <w:rFonts w:ascii="Consolas" w:hAnsi="Consolas"/>
                                <w:sz w:val="20"/>
                                <w:szCs w:val="20"/>
                              </w:rPr>
                              <w:t>])</w:t>
                            </w:r>
                          </w:p>
                        </w:txbxContent>
                      </wps:txbx>
                      <wps:bodyPr rot="0" vert="horz" wrap="square" lIns="91440" tIns="45720" rIns="91440" bIns="45720" anchor="t" anchorCtr="0">
                        <a:spAutoFit/>
                      </wps:bodyPr>
                    </wps:wsp>
                  </a:graphicData>
                </a:graphic>
              </wp:inline>
            </w:drawing>
          </mc:Choice>
          <mc:Fallback>
            <w:pict>
              <v:shape w14:anchorId="787A3744" id="_x0000_s1037" type="#_x0000_t202" style="width:439.35pt;height:8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">
                <v:textbox style="mso-fit-shape-to-text:t">
                  <w:txbxContent>
                    <w:p w14:paraId="7FFE66A7" w14:textId="77777777" w:rsidR="006C25FC" w:rsidRPr="009D5632" w:rsidRDefault="006C25FC" w:rsidP="006C25FC">
                      <w:pPr>
                        <w:rPr>
                          <w:rFonts w:ascii="Consolas" w:hAnsi="Consolas"/>
                          <w:sz w:val="20"/>
                          <w:szCs w:val="20"/>
                        </w:rPr>
                      </w:pPr>
                      <w:proofErr w:type="spellStart"/>
                      <w:r w:rsidRPr="009D5632">
                        <w:rPr>
                          <w:rFonts w:ascii="Consolas" w:hAnsi="Consolas"/>
                          <w:sz w:val="20"/>
                          <w:szCs w:val="20"/>
                        </w:rPr>
                        <w:t>model</w:t>
                      </w:r>
                      <w:proofErr w:type="spellEnd"/>
                      <w:r w:rsidRPr="009D5632">
                        <w:rPr>
                          <w:rFonts w:ascii="Consolas" w:hAnsi="Consolas"/>
                          <w:sz w:val="20"/>
                          <w:szCs w:val="20"/>
                        </w:rPr>
                        <w:t xml:space="preserve"> = </w:t>
                      </w:r>
                      <w:proofErr w:type="spellStart"/>
                      <w:proofErr w:type="gramStart"/>
                      <w:r w:rsidRPr="009D5632">
                        <w:rPr>
                          <w:rFonts w:ascii="Consolas" w:hAnsi="Consolas"/>
                          <w:sz w:val="20"/>
                          <w:szCs w:val="20"/>
                        </w:rPr>
                        <w:t>keras.Sequential</w:t>
                      </w:r>
                      <w:proofErr w:type="spellEnd"/>
                      <w:proofErr w:type="gramEnd"/>
                      <w:r w:rsidRPr="009D5632">
                        <w:rPr>
                          <w:rFonts w:ascii="Consolas" w:hAnsi="Consolas"/>
                          <w:sz w:val="20"/>
                          <w:szCs w:val="20"/>
                        </w:rPr>
                        <w:t>([</w:t>
                      </w:r>
                    </w:p>
                    <w:p w14:paraId="5DB515FE"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r w:rsidRPr="009D5632">
                        <w:rPr>
                          <w:rFonts w:ascii="Consolas" w:hAnsi="Consolas"/>
                          <w:sz w:val="20"/>
                          <w:szCs w:val="20"/>
                        </w:rPr>
                        <w:t>data_augmentation</w:t>
                      </w:r>
                      <w:proofErr w:type="spellEnd"/>
                      <w:r w:rsidRPr="009D5632">
                        <w:rPr>
                          <w:rFonts w:ascii="Consolas" w:hAnsi="Consolas"/>
                          <w:sz w:val="20"/>
                          <w:szCs w:val="20"/>
                        </w:rPr>
                        <w:t>,</w:t>
                      </w:r>
                    </w:p>
                    <w:p w14:paraId="07199EE6"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layers.Input</w:t>
                      </w:r>
                      <w:proofErr w:type="spellEnd"/>
                      <w:proofErr w:type="gramEnd"/>
                      <w:r w:rsidRPr="009D5632">
                        <w:rPr>
                          <w:rFonts w:ascii="Consolas" w:hAnsi="Consolas"/>
                          <w:sz w:val="20"/>
                          <w:szCs w:val="20"/>
                        </w:rPr>
                        <w:t>((</w:t>
                      </w:r>
                      <w:proofErr w:type="spellStart"/>
                      <w:r w:rsidRPr="009D5632">
                        <w:rPr>
                          <w:rFonts w:ascii="Consolas" w:hAnsi="Consolas"/>
                          <w:sz w:val="20"/>
                          <w:szCs w:val="20"/>
                        </w:rPr>
                        <w:t>img_height,img_width</w:t>
                      </w:r>
                      <w:proofErr w:type="spellEnd"/>
                      <w:r w:rsidRPr="009D5632">
                        <w:rPr>
                          <w:rFonts w:ascii="Consolas" w:hAnsi="Consolas"/>
                          <w:sz w:val="20"/>
                          <w:szCs w:val="20"/>
                        </w:rPr>
                        <w:t>, 1)),</w:t>
                      </w:r>
                    </w:p>
                    <w:p w14:paraId="7CF18710"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layers.Conv</w:t>
                      </w:r>
                      <w:proofErr w:type="gramEnd"/>
                      <w:r w:rsidRPr="009D5632">
                        <w:rPr>
                          <w:rFonts w:ascii="Consolas" w:hAnsi="Consolas"/>
                          <w:sz w:val="20"/>
                          <w:szCs w:val="20"/>
                        </w:rPr>
                        <w:t xml:space="preserve">2D(32, 3, </w:t>
                      </w:r>
                      <w:proofErr w:type="spellStart"/>
                      <w:r w:rsidRPr="009D5632">
                        <w:rPr>
                          <w:rFonts w:ascii="Consolas" w:hAnsi="Consolas"/>
                          <w:sz w:val="20"/>
                          <w:szCs w:val="20"/>
                        </w:rPr>
                        <w:t>activation</w:t>
                      </w:r>
                      <w:proofErr w:type="spellEnd"/>
                      <w:r w:rsidRPr="009D5632">
                        <w:rPr>
                          <w:rFonts w:ascii="Consolas" w:hAnsi="Consolas"/>
                          <w:sz w:val="20"/>
                          <w:szCs w:val="20"/>
                        </w:rPr>
                        <w:t>='</w:t>
                      </w:r>
                      <w:proofErr w:type="spellStart"/>
                      <w:r w:rsidRPr="009D5632">
                        <w:rPr>
                          <w:rFonts w:ascii="Consolas" w:hAnsi="Consolas"/>
                          <w:sz w:val="20"/>
                          <w:szCs w:val="20"/>
                        </w:rPr>
                        <w:t>relu</w:t>
                      </w:r>
                      <w:proofErr w:type="spellEnd"/>
                      <w:r w:rsidRPr="009D5632">
                        <w:rPr>
                          <w:rFonts w:ascii="Consolas" w:hAnsi="Consolas"/>
                          <w:sz w:val="20"/>
                          <w:szCs w:val="20"/>
                        </w:rPr>
                        <w:t>'),</w:t>
                      </w:r>
                    </w:p>
                    <w:p w14:paraId="58D762C7"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layers.MaxPooling</w:t>
                      </w:r>
                      <w:proofErr w:type="gramEnd"/>
                      <w:r w:rsidRPr="009D5632">
                        <w:rPr>
                          <w:rFonts w:ascii="Consolas" w:hAnsi="Consolas"/>
                          <w:sz w:val="20"/>
                          <w:szCs w:val="20"/>
                        </w:rPr>
                        <w:t>2D(),</w:t>
                      </w:r>
                    </w:p>
                    <w:p w14:paraId="59F550C5"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layers.Conv</w:t>
                      </w:r>
                      <w:proofErr w:type="gramEnd"/>
                      <w:r w:rsidRPr="009D5632">
                        <w:rPr>
                          <w:rFonts w:ascii="Consolas" w:hAnsi="Consolas"/>
                          <w:sz w:val="20"/>
                          <w:szCs w:val="20"/>
                        </w:rPr>
                        <w:t xml:space="preserve">2D(64, 3, </w:t>
                      </w:r>
                      <w:proofErr w:type="spellStart"/>
                      <w:r w:rsidRPr="009D5632">
                        <w:rPr>
                          <w:rFonts w:ascii="Consolas" w:hAnsi="Consolas"/>
                          <w:sz w:val="20"/>
                          <w:szCs w:val="20"/>
                        </w:rPr>
                        <w:t>activation</w:t>
                      </w:r>
                      <w:proofErr w:type="spellEnd"/>
                      <w:r w:rsidRPr="009D5632">
                        <w:rPr>
                          <w:rFonts w:ascii="Consolas" w:hAnsi="Consolas"/>
                          <w:sz w:val="20"/>
                          <w:szCs w:val="20"/>
                        </w:rPr>
                        <w:t>='</w:t>
                      </w:r>
                      <w:proofErr w:type="spellStart"/>
                      <w:r w:rsidRPr="009D5632">
                        <w:rPr>
                          <w:rFonts w:ascii="Consolas" w:hAnsi="Consolas"/>
                          <w:sz w:val="20"/>
                          <w:szCs w:val="20"/>
                        </w:rPr>
                        <w:t>relu</w:t>
                      </w:r>
                      <w:proofErr w:type="spellEnd"/>
                      <w:r w:rsidRPr="009D5632">
                        <w:rPr>
                          <w:rFonts w:ascii="Consolas" w:hAnsi="Consolas"/>
                          <w:sz w:val="20"/>
                          <w:szCs w:val="20"/>
                        </w:rPr>
                        <w:t>'),</w:t>
                      </w:r>
                    </w:p>
                    <w:p w14:paraId="332885A9"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layers.MaxPooling</w:t>
                      </w:r>
                      <w:proofErr w:type="gramEnd"/>
                      <w:r w:rsidRPr="009D5632">
                        <w:rPr>
                          <w:rFonts w:ascii="Consolas" w:hAnsi="Consolas"/>
                          <w:sz w:val="20"/>
                          <w:szCs w:val="20"/>
                        </w:rPr>
                        <w:t>2D(),</w:t>
                      </w:r>
                    </w:p>
                    <w:p w14:paraId="349C740B"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layers.Flatten</w:t>
                      </w:r>
                      <w:proofErr w:type="spellEnd"/>
                      <w:proofErr w:type="gramEnd"/>
                      <w:r w:rsidRPr="009D5632">
                        <w:rPr>
                          <w:rFonts w:ascii="Consolas" w:hAnsi="Consolas"/>
                          <w:sz w:val="20"/>
                          <w:szCs w:val="20"/>
                        </w:rPr>
                        <w:t>(),</w:t>
                      </w:r>
                    </w:p>
                    <w:p w14:paraId="711CA70E"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layers.Dense</w:t>
                      </w:r>
                      <w:proofErr w:type="spellEnd"/>
                      <w:proofErr w:type="gramEnd"/>
                      <w:r w:rsidRPr="009D5632">
                        <w:rPr>
                          <w:rFonts w:ascii="Consolas" w:hAnsi="Consolas"/>
                          <w:sz w:val="20"/>
                          <w:szCs w:val="20"/>
                        </w:rPr>
                        <w:t xml:space="preserve">(128, </w:t>
                      </w:r>
                      <w:proofErr w:type="spellStart"/>
                      <w:r w:rsidRPr="009D5632">
                        <w:rPr>
                          <w:rFonts w:ascii="Consolas" w:hAnsi="Consolas"/>
                          <w:sz w:val="20"/>
                          <w:szCs w:val="20"/>
                        </w:rPr>
                        <w:t>activation</w:t>
                      </w:r>
                      <w:proofErr w:type="spellEnd"/>
                      <w:r w:rsidRPr="009D5632">
                        <w:rPr>
                          <w:rFonts w:ascii="Consolas" w:hAnsi="Consolas"/>
                          <w:sz w:val="20"/>
                          <w:szCs w:val="20"/>
                        </w:rPr>
                        <w:t>='</w:t>
                      </w:r>
                      <w:proofErr w:type="spellStart"/>
                      <w:r w:rsidRPr="009D5632">
                        <w:rPr>
                          <w:rFonts w:ascii="Consolas" w:hAnsi="Consolas"/>
                          <w:sz w:val="20"/>
                          <w:szCs w:val="20"/>
                        </w:rPr>
                        <w:t>relu</w:t>
                      </w:r>
                      <w:proofErr w:type="spellEnd"/>
                      <w:r w:rsidRPr="009D5632">
                        <w:rPr>
                          <w:rFonts w:ascii="Consolas" w:hAnsi="Consolas"/>
                          <w:sz w:val="20"/>
                          <w:szCs w:val="20"/>
                        </w:rPr>
                        <w:t>'),</w:t>
                      </w:r>
                    </w:p>
                    <w:p w14:paraId="7341B4DA"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layers.Dense</w:t>
                      </w:r>
                      <w:proofErr w:type="spellEnd"/>
                      <w:proofErr w:type="gramEnd"/>
                      <w:r w:rsidRPr="009D5632">
                        <w:rPr>
                          <w:rFonts w:ascii="Consolas" w:hAnsi="Consolas"/>
                          <w:sz w:val="20"/>
                          <w:szCs w:val="20"/>
                        </w:rPr>
                        <w:t xml:space="preserve">(64, </w:t>
                      </w:r>
                      <w:proofErr w:type="spellStart"/>
                      <w:r w:rsidRPr="009D5632">
                        <w:rPr>
                          <w:rFonts w:ascii="Consolas" w:hAnsi="Consolas"/>
                          <w:sz w:val="20"/>
                          <w:szCs w:val="20"/>
                        </w:rPr>
                        <w:t>activation</w:t>
                      </w:r>
                      <w:proofErr w:type="spellEnd"/>
                      <w:r w:rsidRPr="009D5632">
                        <w:rPr>
                          <w:rFonts w:ascii="Consolas" w:hAnsi="Consolas"/>
                          <w:sz w:val="20"/>
                          <w:szCs w:val="20"/>
                        </w:rPr>
                        <w:t>='</w:t>
                      </w:r>
                      <w:proofErr w:type="spellStart"/>
                      <w:r w:rsidRPr="009D5632">
                        <w:rPr>
                          <w:rFonts w:ascii="Consolas" w:hAnsi="Consolas"/>
                          <w:sz w:val="20"/>
                          <w:szCs w:val="20"/>
                        </w:rPr>
                        <w:t>relu</w:t>
                      </w:r>
                      <w:proofErr w:type="spellEnd"/>
                      <w:r w:rsidRPr="009D5632">
                        <w:rPr>
                          <w:rFonts w:ascii="Consolas" w:hAnsi="Consolas"/>
                          <w:sz w:val="20"/>
                          <w:szCs w:val="20"/>
                        </w:rPr>
                        <w:t>'),</w:t>
                      </w:r>
                    </w:p>
                    <w:p w14:paraId="3AC3F745"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layers.Dense</w:t>
                      </w:r>
                      <w:proofErr w:type="spellEnd"/>
                      <w:proofErr w:type="gramEnd"/>
                      <w:r w:rsidRPr="009D5632">
                        <w:rPr>
                          <w:rFonts w:ascii="Consolas" w:hAnsi="Consolas"/>
                          <w:sz w:val="20"/>
                          <w:szCs w:val="20"/>
                        </w:rPr>
                        <w:t>(</w:t>
                      </w:r>
                      <w:proofErr w:type="spellStart"/>
                      <w:r w:rsidRPr="009D5632">
                        <w:rPr>
                          <w:rFonts w:ascii="Consolas" w:hAnsi="Consolas"/>
                          <w:sz w:val="20"/>
                          <w:szCs w:val="20"/>
                        </w:rPr>
                        <w:t>comp_count</w:t>
                      </w:r>
                      <w:proofErr w:type="spellEnd"/>
                      <w:r w:rsidRPr="009D5632">
                        <w:rPr>
                          <w:rFonts w:ascii="Consolas" w:hAnsi="Consolas"/>
                          <w:sz w:val="20"/>
                          <w:szCs w:val="20"/>
                        </w:rPr>
                        <w:t>),</w:t>
                      </w:r>
                    </w:p>
                    <w:p w14:paraId="0AF1F773" w14:textId="77777777" w:rsidR="006C25FC" w:rsidRPr="000537A3" w:rsidRDefault="006C25FC" w:rsidP="006C25FC">
                      <w:pPr>
                        <w:rPr>
                          <w:rFonts w:ascii="Consolas" w:hAnsi="Consolas"/>
                          <w:sz w:val="20"/>
                          <w:szCs w:val="20"/>
                        </w:rPr>
                      </w:pPr>
                      <w:r w:rsidRPr="009D5632">
                        <w:rPr>
                          <w:rFonts w:ascii="Consolas" w:hAnsi="Consolas"/>
                          <w:sz w:val="20"/>
                          <w:szCs w:val="20"/>
                        </w:rPr>
                        <w:t>])</w:t>
                      </w:r>
                    </w:p>
                  </w:txbxContent>
                </v:textbox>
                <w10:anchorlock/>
              </v:shape>
            </w:pict>
          </mc:Fallback>
        </mc:AlternateContent>
      </w:r>
    </w:p>
    <w:p w14:paraId="34A68F48" w14:textId="4B09A303" w:rsidR="00C76F07" w:rsidRDefault="00C76F07" w:rsidP="00C76F07">
      <w:pPr>
        <w:pStyle w:val="Cmsor2"/>
      </w:pPr>
      <w:bookmarkStart w:id="54" w:name="_Toc88390149"/>
      <w:r>
        <w:t>Összeköttetések azonosítása</w:t>
      </w:r>
      <w:bookmarkEnd w:id="54"/>
    </w:p>
    <w:p w14:paraId="3B7572DA" w14:textId="470DF313" w:rsidR="00676636" w:rsidRDefault="00B42524" w:rsidP="00DB309C">
      <w:pPr>
        <w:pStyle w:val="mynormal"/>
      </w:pPr>
      <w:r>
        <w:t xml:space="preserve">A képen lévő komponenseket vonalak kötik össze. Ezen összeköttetések már fel lettek ismertetve a vonalkeresés által, azonban ezeket még át kell dolgozni a kimenetre. A bemeneti képen talált vonalak általában nem tökéletesen vízszintes/függőleges. A készített kép </w:t>
      </w:r>
      <w:r w:rsidR="00027BE1">
        <w:t xml:space="preserve">szöge, mérete által a vonalak nem egyenesek, nem egységes méretűek, és ezt a transzformáció során se lehet tökéletesen javítani. </w:t>
      </w:r>
      <w:r w:rsidR="00676636">
        <w:t>Emiatt a talált vonalak, ha egy nagyon kicsivel is, de eltérnek egymástól, valamint nem tökéletesen egyenesek, viszont a kimenetre egyenes vonalak kirajzolása a cél. Ebből az okból szükséges az összeköttetések további feldolgozása, átformálása a kimenetre.</w:t>
      </w:r>
      <w:r w:rsidR="00DB3BB6">
        <w:t xml:space="preserve"> A program elején, egy állítható paraméter által vezérelhető, hogy a kimenet mekkora legyen. Ez egy méretarány, hogy a kimenet nagysága hányad része legyen a bemenet nagyságának.</w:t>
      </w:r>
      <w:r w:rsidR="006767BF">
        <w:t xml:space="preserve"> A későbbiekben a komponensek és összeköttetéseik ez alapján lesznek átméretezve</w:t>
      </w:r>
      <w:r w:rsidR="00F92550">
        <w:t xml:space="preserve"> a kimeneten.</w:t>
      </w:r>
    </w:p>
    <w:p w14:paraId="17A4BD18" w14:textId="6F8F975C" w:rsidR="005F3F19" w:rsidRDefault="00F35B56" w:rsidP="00DB309C">
      <w:pPr>
        <w:pStyle w:val="mynormal"/>
      </w:pPr>
      <w:r>
        <w:t>Az átformálás itt úgy történik, hogy a vonalak egyesével vannak feldolgozva. A feldolgozás a komponenshez csatlakozó vonalaknál kezdődik.</w:t>
      </w:r>
      <w:r w:rsidR="005F3F19">
        <w:t xml:space="preserve"> A komponens vonalak kiválogathatóak, a korábban lementett komponens végpontok által: ha egy vonal egyik </w:t>
      </w:r>
      <w:r w:rsidR="005F3F19">
        <w:lastRenderedPageBreak/>
        <w:t>végpontja benne van a komponens végpont listában, akkor az a vonal egy komponenshez tartozik. Minden komponens vonal esetén egy rekurzív függvény van meghívva (</w:t>
      </w:r>
      <w:r w:rsidR="005F3F19">
        <w:fldChar w:fldCharType="begin"/>
      </w:r>
      <w:r w:rsidR="005F3F19">
        <w:instrText xml:space="preserve"> REF _Ref87173685 \h </w:instrText>
      </w:r>
      <w:r w:rsidR="005F3F19">
        <w:fldChar w:fldCharType="separate"/>
      </w:r>
      <w:r w:rsidR="001D2579">
        <w:rPr>
          <w:rFonts w:cs="Times New Roman"/>
          <w:i/>
          <w:iCs/>
          <w:noProof/>
        </w:rPr>
        <w:t>22</w:t>
      </w:r>
      <w:r w:rsidR="001D2579" w:rsidRPr="005F3F19">
        <w:rPr>
          <w:rFonts w:cs="Times New Roman"/>
        </w:rPr>
        <w:t>. ábra</w:t>
      </w:r>
      <w:r w:rsidR="005F3F19">
        <w:fldChar w:fldCharType="end"/>
      </w:r>
      <w:r w:rsidR="005F3F19">
        <w:t>).</w:t>
      </w:r>
    </w:p>
    <w:p w14:paraId="06504579" w14:textId="77777777" w:rsidR="005F3F19" w:rsidRDefault="005F3F19" w:rsidP="00983390">
      <w:pPr>
        <w:pStyle w:val="mynormal"/>
        <w:ind w:firstLine="0"/>
        <w:jc w:val="center"/>
      </w:pPr>
      <w:r>
        <w:rPr>
          <w:noProof/>
        </w:rPr>
        <w:drawing>
          <wp:inline distT="0" distB="0" distL="0" distR="0" wp14:anchorId="083A9B40" wp14:editId="51E19C51">
            <wp:extent cx="4480560" cy="5713035"/>
            <wp:effectExtent l="0" t="0" r="0" b="254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6450" cy="5720546"/>
                    </a:xfrm>
                    <a:prstGeom prst="rect">
                      <a:avLst/>
                    </a:prstGeom>
                    <a:noFill/>
                    <a:ln>
                      <a:noFill/>
                    </a:ln>
                  </pic:spPr>
                </pic:pic>
              </a:graphicData>
            </a:graphic>
          </wp:inline>
        </w:drawing>
      </w:r>
    </w:p>
    <w:bookmarkStart w:id="55" w:name="_Ref87173685"/>
    <w:bookmarkStart w:id="56" w:name="_Ref87173671"/>
    <w:p w14:paraId="57764C11" w14:textId="1B52E667" w:rsidR="005F3F19" w:rsidRPr="005F3F19" w:rsidRDefault="005F3F19" w:rsidP="002D535E">
      <w:pPr>
        <w:pStyle w:val="Kpalrs"/>
        <w:spacing w:before="0" w:after="240"/>
        <w:jc w:val="center"/>
        <w:rPr>
          <w:rFonts w:ascii="Times New Roman" w:hAnsi="Times New Roman" w:cs="Times New Roman"/>
        </w:rPr>
      </w:pPr>
      <w:r w:rsidRPr="005F3F19">
        <w:rPr>
          <w:rFonts w:ascii="Times New Roman" w:hAnsi="Times New Roman" w:cs="Times New Roman"/>
          <w:i w:val="0"/>
          <w:iCs w:val="0"/>
        </w:rPr>
        <w:fldChar w:fldCharType="begin"/>
      </w:r>
      <w:r w:rsidRPr="005F3F19">
        <w:rPr>
          <w:rFonts w:ascii="Times New Roman" w:hAnsi="Times New Roman" w:cs="Times New Roman"/>
          <w:i w:val="0"/>
          <w:iCs w:val="0"/>
        </w:rPr>
        <w:instrText xml:space="preserve"> SEQ ábra \* ARABIC </w:instrText>
      </w:r>
      <w:r w:rsidRPr="005F3F19">
        <w:rPr>
          <w:rFonts w:ascii="Times New Roman" w:hAnsi="Times New Roman" w:cs="Times New Roman"/>
          <w:i w:val="0"/>
          <w:iCs w:val="0"/>
        </w:rPr>
        <w:fldChar w:fldCharType="separate"/>
      </w:r>
      <w:r w:rsidR="001D2579">
        <w:rPr>
          <w:rFonts w:ascii="Times New Roman" w:hAnsi="Times New Roman" w:cs="Times New Roman"/>
          <w:i w:val="0"/>
          <w:iCs w:val="0"/>
          <w:noProof/>
        </w:rPr>
        <w:t>22</w:t>
      </w:r>
      <w:r w:rsidRPr="005F3F19">
        <w:rPr>
          <w:rFonts w:ascii="Times New Roman" w:hAnsi="Times New Roman" w:cs="Times New Roman"/>
          <w:i w:val="0"/>
          <w:iCs w:val="0"/>
        </w:rPr>
        <w:fldChar w:fldCharType="end"/>
      </w:r>
      <w:r w:rsidRPr="005F3F19">
        <w:rPr>
          <w:rFonts w:ascii="Times New Roman" w:hAnsi="Times New Roman" w:cs="Times New Roman"/>
          <w:i w:val="0"/>
          <w:iCs w:val="0"/>
        </w:rPr>
        <w:t>. ábra</w:t>
      </w:r>
      <w:bookmarkEnd w:id="55"/>
      <w:r w:rsidRPr="005F3F19">
        <w:rPr>
          <w:rFonts w:ascii="Times New Roman" w:hAnsi="Times New Roman" w:cs="Times New Roman"/>
          <w:i w:val="0"/>
          <w:iCs w:val="0"/>
        </w:rPr>
        <w:t>: Összeköttetéseket feldolgozó rekurzív függvény folyamatábra</w:t>
      </w:r>
      <w:bookmarkEnd w:id="56"/>
    </w:p>
    <w:p w14:paraId="6F168DFB" w14:textId="6BB542BD" w:rsidR="00F35B56" w:rsidRDefault="00B25779" w:rsidP="00DB309C">
      <w:pPr>
        <w:pStyle w:val="mynormal"/>
      </w:pPr>
      <w:r>
        <w:t>Az függvény bemenetként megkapja a vizsgálandó vonalat, egy listát az összes vonalról, a komponens végpontokat, egy listát arról, hogy mely vonalak voltak már feldolgozva, valamint egyéb segítő információkat.</w:t>
      </w:r>
    </w:p>
    <w:p w14:paraId="4987DC5D" w14:textId="2708D539" w:rsidR="00B25779" w:rsidRDefault="00B25779" w:rsidP="00DB309C">
      <w:pPr>
        <w:pStyle w:val="mynormal"/>
      </w:pPr>
      <w:r>
        <w:t xml:space="preserve">Az algoritmus úgy működik, hogy minden meghíváskor a kapott vonalat ellenőrzi, hogy már fel van-e dolgozva, hogy egyszer már megkapta-e bemenetként. Amennyiben már vizsgálva volt, a függvény visszatér, nem dolgozza fel újra. Amennyiben még fel nem </w:t>
      </w:r>
      <w:r>
        <w:lastRenderedPageBreak/>
        <w:t xml:space="preserve">dolgozott vonalat kap, azt először megvizsgálja, hogy </w:t>
      </w:r>
      <w:r w:rsidR="00E30228">
        <w:t>komponenshez tartozó vonal-e. Ha komponenshez tartozik, akkor a vonal azon oldalát, amely nem a komponenshez csatlakozik, átalakítja úgy, hogy a komponenssel egy vonalba legyen, ezáltal kiegyenesítve a vonalat.</w:t>
      </w:r>
    </w:p>
    <w:p w14:paraId="4ABB5912" w14:textId="4362FEE3" w:rsidR="00B25779" w:rsidRDefault="00E30228" w:rsidP="00DB309C">
      <w:pPr>
        <w:pStyle w:val="mynormal"/>
      </w:pPr>
      <w:r>
        <w:t>Ezután a korábban említett vonalak közötti eltérést próbálja minél jobban kiküszöbölni a program. Minden feldolgozott vonal</w:t>
      </w:r>
      <w:r w:rsidR="00B262C5">
        <w:t xml:space="preserve"> koordinátái a későbbiekben mintapontként szolgálnak, vagyis a későbbiekben kapott vonalakat ezekhez a pontokhoz próbálja az algoritmus igazítani. Ez pontosabban úgy történik, hogy az éppen vizsgált vonal orientációjával ellentétes fekvésű, már feldolgozott, azaz mintavonalakhoz próbálja igazítani a jelenleg vizsgált vonal végpontját. Amennyiben a vizsgált vonal végpontja elég közel van egy másik, ellentétes orientációjú vonalhoz, akkor a végpont hozzá lesz igazítva a másik vonalhoz. Ez a közelség vizsgálat </w:t>
      </w:r>
      <w:r w:rsidR="003B1A41">
        <w:t>is egy bizonyos határon belül van vizsgálva, amely nagyságát egy, a program elején állítható paraméter vezérel.</w:t>
      </w:r>
      <w:r w:rsidR="00C64560">
        <w:t xml:space="preserve"> </w:t>
      </w:r>
      <w:r w:rsidR="00DB3BB6">
        <w:t>Amint megtörtént az igazítás, a</w:t>
      </w:r>
      <w:r w:rsidR="00B42D04">
        <w:t xml:space="preserve">z </w:t>
      </w:r>
      <w:r w:rsidR="00DB3BB6">
        <w:t>átalakított vonal hozzáadódik a feldolgozott vonalak közé.</w:t>
      </w:r>
      <w:r w:rsidR="00C64560">
        <w:t xml:space="preserve"> </w:t>
      </w:r>
    </w:p>
    <w:p w14:paraId="258D5E6F" w14:textId="1A065C82" w:rsidR="00B25779" w:rsidRDefault="00C64560" w:rsidP="00DB309C">
      <w:pPr>
        <w:pStyle w:val="mynormal"/>
      </w:pPr>
      <w:r>
        <w:t xml:space="preserve">A vonal feldolgozása után jön a rekurzív része az algoritmusnak. Minden feldolgozott vonal esetén megvizsgálja, hogy a vonalnak a vizsgált végpontja csatlakozik-e más vonal végpontjához. </w:t>
      </w:r>
      <w:r w:rsidR="0095530E">
        <w:t>Amennyiben csatlakozik, akkor minden csatlakozott vonal esetén újra meghívja önmagát a függvény, ugyanazon paramétereket átadva, csak a vizsgált vonalat változtatva.</w:t>
      </w:r>
    </w:p>
    <w:p w14:paraId="0117A798" w14:textId="30654767" w:rsidR="00777909" w:rsidRDefault="00777909" w:rsidP="00DB309C">
      <w:pPr>
        <w:pStyle w:val="mynormal"/>
      </w:pPr>
      <w:r>
        <w:t>A függvény lefutása után a bemenetre adott, már feldolgozott vonalak listája, amely a kezdetekben egy üres lista volt, most tartalmazza az összes feldolgozott vonalat.</w:t>
      </w:r>
    </w:p>
    <w:p w14:paraId="2A248C64" w14:textId="52A79209" w:rsidR="00AE7DEB" w:rsidRDefault="00AE7DEB" w:rsidP="00DB309C">
      <w:pPr>
        <w:pStyle w:val="mynormal"/>
      </w:pPr>
      <w:r>
        <w:t>A rekurzív algoritmus futásakor a vonalak igazítása jó eredményeket mutat, azonban nem teljes, mivel egy-egy vonal vizsgálatakor még nem áll rendelkezésre minden másik vonal, amelyekhez igazítani lehetne. Ebből az okból, miután minden komponenstől kiindulva fel lettek dolgozva a vonalak, még egy igazító algoritmus lefut, amely hasonlóképpen igazítja a vonalakat egymáshoz, hogy ne legyenek kilógó vonalak</w:t>
      </w:r>
      <w:r w:rsidR="00F033AA">
        <w:t xml:space="preserve"> (</w:t>
      </w:r>
      <w:r w:rsidR="00605B06">
        <w:fldChar w:fldCharType="begin"/>
      </w:r>
      <w:r w:rsidR="00605B06">
        <w:instrText xml:space="preserve"> REF _Ref88126774 \h </w:instrText>
      </w:r>
      <w:r w:rsidR="00605B06">
        <w:fldChar w:fldCharType="separate"/>
      </w:r>
      <w:r w:rsidR="001D2579">
        <w:rPr>
          <w:noProof/>
        </w:rPr>
        <w:t>23</w:t>
      </w:r>
      <w:r w:rsidR="001D2579">
        <w:t>. ábra</w:t>
      </w:r>
      <w:r w:rsidR="00605B06">
        <w:fldChar w:fldCharType="end"/>
      </w:r>
      <w:r w:rsidR="00605B06">
        <w:t xml:space="preserve">, </w:t>
      </w:r>
      <w:r w:rsidR="00605B06">
        <w:fldChar w:fldCharType="begin"/>
      </w:r>
      <w:r w:rsidR="00605B06">
        <w:instrText xml:space="preserve"> REF _Ref88126776 \h </w:instrText>
      </w:r>
      <w:r w:rsidR="00605B06">
        <w:fldChar w:fldCharType="separate"/>
      </w:r>
      <w:r w:rsidR="001D2579">
        <w:rPr>
          <w:noProof/>
        </w:rPr>
        <w:t>24</w:t>
      </w:r>
      <w:r w:rsidR="001D2579">
        <w:t>. ábra</w:t>
      </w:r>
      <w:r w:rsidR="00605B06">
        <w:fldChar w:fldCharType="end"/>
      </w:r>
      <w:r w:rsidR="00F033AA">
        <w:t>)</w:t>
      </w:r>
      <w:r>
        <w:t>.</w:t>
      </w:r>
    </w:p>
    <w:p w14:paraId="07ED217C" w14:textId="77777777" w:rsidR="002D535E" w:rsidRDefault="002D535E" w:rsidP="00605B06">
      <w:pPr>
        <w:pStyle w:val="mynormal"/>
        <w:keepNext/>
        <w:ind w:firstLine="0"/>
        <w:jc w:val="center"/>
      </w:pPr>
      <w:r>
        <w:rPr>
          <w:rFonts w:cs="Times New Roman"/>
          <w:noProof/>
        </w:rPr>
        <w:lastRenderedPageBreak/>
        <w:drawing>
          <wp:inline distT="0" distB="0" distL="0" distR="0" wp14:anchorId="360A1229" wp14:editId="5736BEEB">
            <wp:extent cx="4320000" cy="2604192"/>
            <wp:effectExtent l="0" t="0" r="4445" b="5715"/>
            <wp:docPr id="51" name="Kép 51" descr="A képen 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descr="A képen fehér látható&#10;&#10;Automatikusan generált leírás"/>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20000" cy="2604192"/>
                    </a:xfrm>
                    <a:prstGeom prst="rect">
                      <a:avLst/>
                    </a:prstGeom>
                  </pic:spPr>
                </pic:pic>
              </a:graphicData>
            </a:graphic>
          </wp:inline>
        </w:drawing>
      </w:r>
    </w:p>
    <w:bookmarkStart w:id="57" w:name="_Ref88126774"/>
    <w:p w14:paraId="12C56299" w14:textId="37835C28" w:rsidR="002D535E" w:rsidRDefault="002D535E" w:rsidP="002D535E">
      <w:pPr>
        <w:pStyle w:val="Kpalrs"/>
        <w:spacing w:after="240"/>
        <w:jc w:val="center"/>
      </w:pPr>
      <w:r>
        <w:fldChar w:fldCharType="begin"/>
      </w:r>
      <w:r>
        <w:instrText xml:space="preserve"> SEQ ábra \* ARABIC </w:instrText>
      </w:r>
      <w:r>
        <w:fldChar w:fldCharType="separate"/>
      </w:r>
      <w:r w:rsidR="001D2579">
        <w:rPr>
          <w:noProof/>
        </w:rPr>
        <w:t>23</w:t>
      </w:r>
      <w:r>
        <w:fldChar w:fldCharType="end"/>
      </w:r>
      <w:r>
        <w:t>. ábra</w:t>
      </w:r>
      <w:bookmarkEnd w:id="57"/>
      <w:r>
        <w:t>: Vonal igazítás előtt</w:t>
      </w:r>
    </w:p>
    <w:p w14:paraId="6F8E1965" w14:textId="77777777" w:rsidR="002D535E" w:rsidRDefault="002D535E" w:rsidP="00605B06">
      <w:pPr>
        <w:pStyle w:val="mynormal"/>
        <w:keepNext/>
        <w:ind w:firstLine="0"/>
        <w:jc w:val="center"/>
      </w:pPr>
      <w:r>
        <w:rPr>
          <w:rFonts w:cs="Times New Roman"/>
          <w:noProof/>
        </w:rPr>
        <w:drawing>
          <wp:inline distT="0" distB="0" distL="0" distR="0" wp14:anchorId="0E9A8425" wp14:editId="6A4721FF">
            <wp:extent cx="4320000" cy="2637131"/>
            <wp:effectExtent l="0" t="0" r="4445" b="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ép 5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20000" cy="2637131"/>
                    </a:xfrm>
                    <a:prstGeom prst="rect">
                      <a:avLst/>
                    </a:prstGeom>
                  </pic:spPr>
                </pic:pic>
              </a:graphicData>
            </a:graphic>
          </wp:inline>
        </w:drawing>
      </w:r>
    </w:p>
    <w:bookmarkStart w:id="58" w:name="_Ref88126776"/>
    <w:p w14:paraId="2769218A" w14:textId="57320058" w:rsidR="002D535E" w:rsidRDefault="002D535E" w:rsidP="002D535E">
      <w:pPr>
        <w:pStyle w:val="Kpalrs"/>
        <w:spacing w:after="240"/>
        <w:jc w:val="center"/>
      </w:pPr>
      <w:r>
        <w:fldChar w:fldCharType="begin"/>
      </w:r>
      <w:r>
        <w:instrText xml:space="preserve"> SEQ ábra \* ARABIC </w:instrText>
      </w:r>
      <w:r>
        <w:fldChar w:fldCharType="separate"/>
      </w:r>
      <w:r w:rsidR="001D2579">
        <w:rPr>
          <w:noProof/>
        </w:rPr>
        <w:t>24</w:t>
      </w:r>
      <w:r>
        <w:fldChar w:fldCharType="end"/>
      </w:r>
      <w:r>
        <w:t>. ábra</w:t>
      </w:r>
      <w:bookmarkEnd w:id="58"/>
      <w:r>
        <w:t>: Vonal igazítás után</w:t>
      </w:r>
    </w:p>
    <w:p w14:paraId="7998C7B4" w14:textId="564909CB" w:rsidR="00C76F07" w:rsidRPr="00C76F07" w:rsidRDefault="00C76F07" w:rsidP="00C76F07">
      <w:pPr>
        <w:pStyle w:val="Cmsor2"/>
      </w:pPr>
      <w:bookmarkStart w:id="59" w:name="_Toc88390150"/>
      <w:r>
        <w:t>Kimenet generálása</w:t>
      </w:r>
      <w:bookmarkEnd w:id="59"/>
    </w:p>
    <w:p w14:paraId="36240D9D" w14:textId="512DF649" w:rsidR="00C76F07" w:rsidRDefault="00DB5156" w:rsidP="00161408">
      <w:pPr>
        <w:pStyle w:val="mynormal"/>
      </w:pPr>
      <w:r>
        <w:t>A program végénél, amikor már fel lett ismerve az összes komponens, és összeköttetéseik, valamint ezek az adatok fel lettek dolgozva a kimenet számára, már csak maga a kimenet megalkotása a feladat.</w:t>
      </w:r>
      <w:r w:rsidR="00C22887">
        <w:t xml:space="preserve"> A végső kimenet egy .cddx kiterjesztésű fájl, amely magában foglalja a teljes kapcsolási rajz információit, vagyis komponenseit, összeköttetéseiket, ezek pozícióját, orientációját.</w:t>
      </w:r>
    </w:p>
    <w:p w14:paraId="5F64142C" w14:textId="054B5FA0" w:rsidR="00C22887" w:rsidRDefault="00C22887" w:rsidP="00161408">
      <w:pPr>
        <w:pStyle w:val="mynormal"/>
      </w:pPr>
      <w:r>
        <w:t>A cddx (Circuit Diagram Document Format) egy olyan tömörített állomány</w:t>
      </w:r>
      <w:r w:rsidR="00161408">
        <w:t xml:space="preserve">, amely képes eltárolni egy kapcsolási rajz </w:t>
      </w:r>
      <w:r w:rsidR="00161408" w:rsidRPr="00161408">
        <w:t>elemeinek</w:t>
      </w:r>
      <w:r w:rsidR="00161408">
        <w:t xml:space="preserve"> elrendezését. A tömörítés folyamata hasonló </w:t>
      </w:r>
      <w:r w:rsidR="00161408">
        <w:lastRenderedPageBreak/>
        <w:t>más tömörítő folyamatokhoz. Ebből az okból egy ilyen fájl tartalmát el lehet érni, ha egyszerűen át van írva a kiterjesztése .cddx-ről .zip-re. Ilyenkor megnyitható, kicsomagolható, és újra tömöríthető ez a file. Ezt használja ki a program is a fájl generálására.</w:t>
      </w:r>
      <w:r w:rsidR="001851F8">
        <w:t xml:space="preserve"> </w:t>
      </w:r>
      <w:r w:rsidR="00AE02F1">
        <w:fldChar w:fldCharType="begin"/>
      </w:r>
      <w:r w:rsidR="00AE02F1">
        <w:instrText xml:space="preserve"> REF _Ref87518637 \r \h </w:instrText>
      </w:r>
      <w:r w:rsidR="00AE02F1">
        <w:fldChar w:fldCharType="separate"/>
      </w:r>
      <w:r w:rsidR="001D2579">
        <w:t>[22]</w:t>
      </w:r>
      <w:r w:rsidR="00AE02F1">
        <w:fldChar w:fldCharType="end"/>
      </w:r>
    </w:p>
    <w:p w14:paraId="5A13C871" w14:textId="6013279B" w:rsidR="00161408" w:rsidRDefault="00AE02F1" w:rsidP="00161408">
      <w:pPr>
        <w:pStyle w:val="mynormal"/>
      </w:pPr>
      <w:r>
        <w:t>A kimenet generálása a tömörítés előtti mappaszerkezet kialakításával kezdődik. Amennyiben még nem létezik a kellő mappaszerkezet, akkor a program legenerálja azt</w:t>
      </w:r>
      <w:r w:rsidR="00135136">
        <w:t xml:space="preserve"> (</w:t>
      </w:r>
      <w:r w:rsidR="00135136">
        <w:fldChar w:fldCharType="begin"/>
      </w:r>
      <w:r w:rsidR="00135136">
        <w:instrText xml:space="preserve"> REF _Ref87518670 \h </w:instrText>
      </w:r>
      <w:r w:rsidR="00135136">
        <w:fldChar w:fldCharType="separate"/>
      </w:r>
      <w:r w:rsidR="001D2579">
        <w:rPr>
          <w:rFonts w:cs="Times New Roman"/>
          <w:i/>
          <w:iCs/>
          <w:noProof/>
        </w:rPr>
        <w:t>25</w:t>
      </w:r>
      <w:r w:rsidR="001D2579" w:rsidRPr="00983390">
        <w:rPr>
          <w:rFonts w:cs="Times New Roman"/>
        </w:rPr>
        <w:t>. ábra</w:t>
      </w:r>
      <w:r w:rsidR="00135136">
        <w:fldChar w:fldCharType="end"/>
      </w:r>
      <w:r w:rsidR="00135136">
        <w:t>)</w:t>
      </w:r>
      <w:r>
        <w:t>.</w:t>
      </w:r>
      <w:r w:rsidR="00135136">
        <w:t xml:space="preserve"> A mappaszerkezetben található fájlok különféle információkat tárolnak: metadata (dátum, cím), a fájlok típusai, a fájlok </w:t>
      </w:r>
      <w:r w:rsidR="001851F8">
        <w:t>relációi (melyik file mit tartalmaz), valamint a program szempontjából leg fontosabb, a kapcsolási rajz elemeinek adatai.</w:t>
      </w:r>
      <w:r>
        <w:t xml:space="preserve"> </w:t>
      </w:r>
      <w:r w:rsidR="00135136">
        <w:fldChar w:fldCharType="begin"/>
      </w:r>
      <w:r w:rsidR="00135136">
        <w:instrText xml:space="preserve"> REF _Ref87518637 \r \h </w:instrText>
      </w:r>
      <w:r w:rsidR="00135136">
        <w:fldChar w:fldCharType="separate"/>
      </w:r>
      <w:r w:rsidR="001D2579">
        <w:t>[22]</w:t>
      </w:r>
      <w:r w:rsidR="00135136">
        <w:fldChar w:fldCharType="end"/>
      </w:r>
    </w:p>
    <w:p w14:paraId="1319DBD1" w14:textId="77777777" w:rsidR="00AE02F1" w:rsidRDefault="00AE02F1" w:rsidP="00983390">
      <w:pPr>
        <w:pStyle w:val="mynormal"/>
        <w:keepNext/>
        <w:ind w:firstLine="0"/>
        <w:jc w:val="center"/>
      </w:pPr>
      <w:r>
        <w:rPr>
          <w:noProof/>
        </w:rPr>
        <w:drawing>
          <wp:inline distT="0" distB="0" distL="0" distR="0" wp14:anchorId="27484F5F" wp14:editId="45F031AB">
            <wp:extent cx="2148840" cy="1911586"/>
            <wp:effectExtent l="0" t="0" r="381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42">
                      <a:extLst>
                        <a:ext uri="{28A0092B-C50C-407E-A947-70E740481C1C}">
                          <a14:useLocalDpi xmlns:a14="http://schemas.microsoft.com/office/drawing/2010/main" val="0"/>
                        </a:ext>
                      </a:extLst>
                    </a:blip>
                    <a:stretch>
                      <a:fillRect/>
                    </a:stretch>
                  </pic:blipFill>
                  <pic:spPr>
                    <a:xfrm>
                      <a:off x="0" y="0"/>
                      <a:ext cx="2152235" cy="1914606"/>
                    </a:xfrm>
                    <a:prstGeom prst="rect">
                      <a:avLst/>
                    </a:prstGeom>
                  </pic:spPr>
                </pic:pic>
              </a:graphicData>
            </a:graphic>
          </wp:inline>
        </w:drawing>
      </w:r>
    </w:p>
    <w:bookmarkStart w:id="60" w:name="_Ref87518670"/>
    <w:p w14:paraId="0C90D609" w14:textId="42C4747D" w:rsidR="00AE02F1" w:rsidRPr="00983390" w:rsidRDefault="00AE02F1" w:rsidP="00AE02F1">
      <w:pPr>
        <w:pStyle w:val="Kpalrs"/>
        <w:jc w:val="center"/>
        <w:rPr>
          <w:rFonts w:ascii="Times New Roman" w:hAnsi="Times New Roman" w:cs="Times New Roman"/>
        </w:rPr>
      </w:pPr>
      <w:r w:rsidRPr="00983390">
        <w:rPr>
          <w:rFonts w:ascii="Times New Roman" w:hAnsi="Times New Roman" w:cs="Times New Roman"/>
          <w:i w:val="0"/>
          <w:iCs w:val="0"/>
        </w:rPr>
        <w:fldChar w:fldCharType="begin"/>
      </w:r>
      <w:r w:rsidRPr="00983390">
        <w:rPr>
          <w:rFonts w:ascii="Times New Roman" w:hAnsi="Times New Roman" w:cs="Times New Roman"/>
          <w:i w:val="0"/>
          <w:iCs w:val="0"/>
        </w:rPr>
        <w:instrText xml:space="preserve"> SEQ ábra \* ARABIC </w:instrText>
      </w:r>
      <w:r w:rsidRPr="00983390">
        <w:rPr>
          <w:rFonts w:ascii="Times New Roman" w:hAnsi="Times New Roman" w:cs="Times New Roman"/>
          <w:i w:val="0"/>
          <w:iCs w:val="0"/>
        </w:rPr>
        <w:fldChar w:fldCharType="separate"/>
      </w:r>
      <w:r w:rsidR="001D2579">
        <w:rPr>
          <w:rFonts w:ascii="Times New Roman" w:hAnsi="Times New Roman" w:cs="Times New Roman"/>
          <w:i w:val="0"/>
          <w:iCs w:val="0"/>
          <w:noProof/>
        </w:rPr>
        <w:t>25</w:t>
      </w:r>
      <w:r w:rsidRPr="00983390">
        <w:rPr>
          <w:rFonts w:ascii="Times New Roman" w:hAnsi="Times New Roman" w:cs="Times New Roman"/>
          <w:i w:val="0"/>
          <w:iCs w:val="0"/>
        </w:rPr>
        <w:fldChar w:fldCharType="end"/>
      </w:r>
      <w:r w:rsidRPr="00983390">
        <w:rPr>
          <w:rFonts w:ascii="Times New Roman" w:hAnsi="Times New Roman" w:cs="Times New Roman"/>
          <w:i w:val="0"/>
          <w:iCs w:val="0"/>
        </w:rPr>
        <w:t>. ábra</w:t>
      </w:r>
      <w:bookmarkEnd w:id="60"/>
      <w:r w:rsidRPr="00983390">
        <w:rPr>
          <w:rFonts w:ascii="Times New Roman" w:hAnsi="Times New Roman" w:cs="Times New Roman"/>
          <w:i w:val="0"/>
          <w:iCs w:val="0"/>
        </w:rPr>
        <w:t>: cddx fájl felépítése</w:t>
      </w:r>
      <w:r w:rsidRPr="00983390">
        <w:rPr>
          <w:rFonts w:ascii="Times New Roman" w:hAnsi="Times New Roman" w:cs="Times New Roman"/>
        </w:rPr>
        <w:br/>
        <w:t xml:space="preserve">Forrás: </w:t>
      </w:r>
      <w:r w:rsidRPr="00983390">
        <w:rPr>
          <w:rFonts w:ascii="Times New Roman" w:hAnsi="Times New Roman" w:cs="Times New Roman"/>
        </w:rPr>
        <w:fldChar w:fldCharType="begin"/>
      </w:r>
      <w:r w:rsidRPr="00983390">
        <w:rPr>
          <w:rFonts w:ascii="Times New Roman" w:hAnsi="Times New Roman" w:cs="Times New Roman"/>
        </w:rPr>
        <w:instrText xml:space="preserve"> REF _Ref87518637 \r \h </w:instrText>
      </w:r>
      <w:r w:rsidR="00983390">
        <w:rPr>
          <w:rFonts w:ascii="Times New Roman" w:hAnsi="Times New Roman" w:cs="Times New Roman"/>
        </w:rPr>
        <w:instrText xml:space="preserve"> \* MERGEFORMAT </w:instrText>
      </w:r>
      <w:r w:rsidRPr="00983390">
        <w:rPr>
          <w:rFonts w:ascii="Times New Roman" w:hAnsi="Times New Roman" w:cs="Times New Roman"/>
        </w:rPr>
      </w:r>
      <w:r w:rsidRPr="00983390">
        <w:rPr>
          <w:rFonts w:ascii="Times New Roman" w:hAnsi="Times New Roman" w:cs="Times New Roman"/>
        </w:rPr>
        <w:fldChar w:fldCharType="separate"/>
      </w:r>
      <w:r w:rsidR="001D2579">
        <w:rPr>
          <w:rFonts w:ascii="Times New Roman" w:hAnsi="Times New Roman" w:cs="Times New Roman"/>
        </w:rPr>
        <w:t>[22]</w:t>
      </w:r>
      <w:r w:rsidRPr="00983390">
        <w:rPr>
          <w:rFonts w:ascii="Times New Roman" w:hAnsi="Times New Roman" w:cs="Times New Roman"/>
        </w:rPr>
        <w:fldChar w:fldCharType="end"/>
      </w:r>
    </w:p>
    <w:p w14:paraId="1E8A2637" w14:textId="27BBBBFC" w:rsidR="00161408" w:rsidRDefault="001851F8" w:rsidP="00161408">
      <w:pPr>
        <w:pStyle w:val="mynormal"/>
      </w:pPr>
      <w:r>
        <w:t>Maga a kapcsolási rajz a Document.xml fájlban van tárolva. Ez a file xml formátumban tárolja a kapcsolási rajz felépítését</w:t>
      </w:r>
      <w:r w:rsidR="005072EF">
        <w:t xml:space="preserve"> </w:t>
      </w:r>
      <w:r w:rsidR="005072EF">
        <w:fldChar w:fldCharType="begin"/>
      </w:r>
      <w:r w:rsidR="005072EF">
        <w:instrText xml:space="preserve"> REF _Ref87518637 \r \h </w:instrText>
      </w:r>
      <w:r w:rsidR="005072EF">
        <w:fldChar w:fldCharType="separate"/>
      </w:r>
      <w:r w:rsidR="001D2579">
        <w:t>[22]</w:t>
      </w:r>
      <w:r w:rsidR="005072EF">
        <w:fldChar w:fldCharType="end"/>
      </w:r>
      <w:r>
        <w:t>:</w:t>
      </w:r>
    </w:p>
    <w:p w14:paraId="7DF4A0EE" w14:textId="5C6B994E" w:rsidR="001851F8" w:rsidRDefault="001851F8" w:rsidP="002F73D7">
      <w:pPr>
        <w:pStyle w:val="mynormal"/>
        <w:numPr>
          <w:ilvl w:val="0"/>
          <w:numId w:val="20"/>
        </w:numPr>
        <w:spacing w:after="0"/>
        <w:ind w:left="1139" w:hanging="357"/>
      </w:pPr>
      <w:r>
        <w:t>kapcsolási rajz területének mérete</w:t>
      </w:r>
    </w:p>
    <w:p w14:paraId="26E52579" w14:textId="4582763F" w:rsidR="002F73D7" w:rsidRDefault="002F73D7" w:rsidP="002F73D7">
      <w:pPr>
        <w:pStyle w:val="mynormal"/>
        <w:numPr>
          <w:ilvl w:val="0"/>
          <w:numId w:val="20"/>
        </w:numPr>
        <w:spacing w:after="0"/>
        <w:ind w:left="1139" w:hanging="357"/>
      </w:pPr>
      <w:r>
        <w:t>a rajzon szereplő komponensek típusai</w:t>
      </w:r>
    </w:p>
    <w:p w14:paraId="49A54CC5" w14:textId="2531D433" w:rsidR="002F73D7" w:rsidRDefault="002F73D7" w:rsidP="002F73D7">
      <w:pPr>
        <w:pStyle w:val="mynormal"/>
        <w:numPr>
          <w:ilvl w:val="0"/>
          <w:numId w:val="20"/>
        </w:numPr>
        <w:spacing w:after="0"/>
        <w:ind w:left="1139" w:hanging="357"/>
      </w:pPr>
      <w:r>
        <w:t>a komponensek adatai (típus, pozíció, méret, orientáció, forgatás/tükrözési adatok, valamint egyéb, komponens specifikus tulajdonságok)</w:t>
      </w:r>
    </w:p>
    <w:p w14:paraId="024B0298" w14:textId="0980573E" w:rsidR="002F73D7" w:rsidRDefault="002F73D7" w:rsidP="001851F8">
      <w:pPr>
        <w:pStyle w:val="mynormal"/>
        <w:numPr>
          <w:ilvl w:val="0"/>
          <w:numId w:val="20"/>
        </w:numPr>
      </w:pPr>
      <w:r>
        <w:t>összeköttetések adatai (pozíció, orientáció, méret)</w:t>
      </w:r>
    </w:p>
    <w:p w14:paraId="21BC3052" w14:textId="37B42AA9" w:rsidR="00AE02F1" w:rsidRDefault="005072EF" w:rsidP="00161408">
      <w:pPr>
        <w:pStyle w:val="mynormal"/>
      </w:pPr>
      <w:r>
        <w:t xml:space="preserve">A program </w:t>
      </w:r>
      <w:r w:rsidR="003A468C">
        <w:t>ezt a fájlt feltölti a már ismert adatokkal, valamint létrehozza/szerkeszti a többi fájlt</w:t>
      </w:r>
      <w:r w:rsidR="0086088A">
        <w:t xml:space="preserve">, </w:t>
      </w:r>
      <w:r w:rsidR="003A468C">
        <w:t>sablon</w:t>
      </w:r>
      <w:r w:rsidR="0086088A">
        <w:t xml:space="preserve">ok </w:t>
      </w:r>
      <w:r w:rsidR="003A468C">
        <w:t>alapján (a többi fájlban nincs</w:t>
      </w:r>
      <w:r w:rsidR="002D4097">
        <w:t>, vagy csak kis</w:t>
      </w:r>
      <w:r w:rsidR="003A468C">
        <w:t xml:space="preserve"> eltérés</w:t>
      </w:r>
      <w:r w:rsidR="002D4097">
        <w:t xml:space="preserve"> van</w:t>
      </w:r>
      <w:r w:rsidR="003A468C">
        <w:t xml:space="preserve"> a különböző kapcsolási rajzok esetén).</w:t>
      </w:r>
      <w:r w:rsidR="002D4097">
        <w:t xml:space="preserve"> </w:t>
      </w:r>
      <w:r w:rsidR="00017471">
        <w:t>Miután ez megtörtént, a program</w:t>
      </w:r>
      <w:r w:rsidR="00542DB1">
        <w:t xml:space="preserve"> a kimeneti fájlokat, vagyis a mappaszerkezetet tartalmazó mappát (output) letömöríti, így keletkezik a kimeneti fájl: output.cddx.</w:t>
      </w:r>
    </w:p>
    <w:p w14:paraId="1720ECDB" w14:textId="58A51BDC" w:rsidR="002F73D7" w:rsidRDefault="000B02CD" w:rsidP="000B02CD">
      <w:pPr>
        <w:pStyle w:val="Cmsor1"/>
      </w:pPr>
      <w:bookmarkStart w:id="61" w:name="_Toc88390151"/>
      <w:r>
        <w:lastRenderedPageBreak/>
        <w:t>Tesztelés</w:t>
      </w:r>
      <w:bookmarkEnd w:id="61"/>
    </w:p>
    <w:p w14:paraId="40461F94" w14:textId="3DD140C4" w:rsidR="00B63AE4" w:rsidRDefault="00B63AE4" w:rsidP="00B63AE4">
      <w:pPr>
        <w:pStyle w:val="Cmsor2"/>
      </w:pPr>
      <w:bookmarkStart w:id="62" w:name="_Toc88390152"/>
      <w:r>
        <w:t>Módszer</w:t>
      </w:r>
      <w:bookmarkEnd w:id="62"/>
    </w:p>
    <w:p w14:paraId="176FA3C9" w14:textId="4605ADAD" w:rsidR="006C7725" w:rsidRDefault="00A243E2" w:rsidP="006C7725">
      <w:pPr>
        <w:pStyle w:val="mynormal"/>
      </w:pPr>
      <w:r>
        <w:t>A program tesztelése előre kinyomtatott kapcsolási rajzok segítségével történt. Minden nyomtatott rajz le lett fotózva, és a készített képek szolgáltak a program számára bemenetként.</w:t>
      </w:r>
      <w:r w:rsidR="003462CA">
        <w:t xml:space="preserve"> </w:t>
      </w:r>
      <w:r>
        <w:t>A képek</w:t>
      </w:r>
      <w:r w:rsidR="006C7725">
        <w:t xml:space="preserve"> </w:t>
      </w:r>
      <w:r w:rsidR="00F37DCF">
        <w:t xml:space="preserve">egy </w:t>
      </w:r>
      <w:r w:rsidR="006C7725">
        <w:t>telefon kamerájának segítségével lettek készítve, és</w:t>
      </w:r>
      <w:r>
        <w:t xml:space="preserve"> nagy rész</w:t>
      </w:r>
      <w:r w:rsidR="006C7725">
        <w:t>ük</w:t>
      </w:r>
      <w:r>
        <w:t xml:space="preserve"> </w:t>
      </w:r>
      <m:oMath>
        <m:r>
          <m:rPr>
            <m:sty m:val="p"/>
          </m:rPr>
          <w:rPr>
            <w:rFonts w:ascii="Cambria Math" w:hAnsi="Cambria Math"/>
          </w:rPr>
          <m:t>4032×3024</m:t>
        </m:r>
      </m:oMath>
      <w:r w:rsidR="006C7725">
        <w:t xml:space="preserve"> és </w:t>
      </w:r>
      <m:oMath>
        <m:r>
          <w:rPr>
            <w:rFonts w:ascii="Cambria Math" w:hAnsi="Cambria Math"/>
          </w:rPr>
          <m:t>4032×2268</m:t>
        </m:r>
      </m:oMath>
      <w:r w:rsidR="006C7725">
        <w:t xml:space="preserve"> felbontású.</w:t>
      </w:r>
    </w:p>
    <w:p w14:paraId="7989EB28" w14:textId="3FC0056E" w:rsidR="008D1E26" w:rsidRDefault="008D1E26" w:rsidP="006C7725">
      <w:pPr>
        <w:pStyle w:val="mynormal"/>
      </w:pPr>
      <w:r>
        <w:t>A tesztképek között vannak, amelyek egy rendes, működő rendszert írnak le, azonban nagy részük inkább csak tesztelés céljából összerakott, nem feltétlenül működő rendszert jelképező kapcsolási rajzok.</w:t>
      </w:r>
    </w:p>
    <w:p w14:paraId="0CD38DCC" w14:textId="77777777" w:rsidR="003A5400" w:rsidRDefault="003A5400" w:rsidP="003A5400">
      <w:pPr>
        <w:pStyle w:val="mynormal"/>
        <w:keepNext/>
        <w:jc w:val="center"/>
      </w:pPr>
      <w:r>
        <w:rPr>
          <w:noProof/>
        </w:rPr>
        <w:drawing>
          <wp:inline distT="0" distB="0" distL="0" distR="0" wp14:anchorId="198621A1" wp14:editId="2CCDD8BD">
            <wp:extent cx="5204293" cy="3901440"/>
            <wp:effectExtent l="0" t="0" r="0" b="381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07269" cy="3903671"/>
                    </a:xfrm>
                    <a:prstGeom prst="rect">
                      <a:avLst/>
                    </a:prstGeom>
                    <a:noFill/>
                    <a:ln>
                      <a:noFill/>
                    </a:ln>
                  </pic:spPr>
                </pic:pic>
              </a:graphicData>
            </a:graphic>
          </wp:inline>
        </w:drawing>
      </w:r>
    </w:p>
    <w:p w14:paraId="449D2886" w14:textId="022160DB" w:rsidR="00686839" w:rsidRPr="003A5400" w:rsidRDefault="003A5400" w:rsidP="00605B06">
      <w:pPr>
        <w:pStyle w:val="Kpalrs"/>
        <w:spacing w:after="240"/>
        <w:jc w:val="center"/>
        <w:rPr>
          <w:rFonts w:ascii="Times New Roman" w:hAnsi="Times New Roman" w:cs="Times New Roman"/>
        </w:rPr>
      </w:pPr>
      <w:r w:rsidRPr="003A5400">
        <w:rPr>
          <w:rFonts w:ascii="Times New Roman" w:hAnsi="Times New Roman" w:cs="Times New Roman"/>
          <w:i w:val="0"/>
          <w:iCs w:val="0"/>
        </w:rPr>
        <w:fldChar w:fldCharType="begin"/>
      </w:r>
      <w:r w:rsidRPr="003A5400">
        <w:rPr>
          <w:rFonts w:ascii="Times New Roman" w:hAnsi="Times New Roman" w:cs="Times New Roman"/>
          <w:i w:val="0"/>
          <w:iCs w:val="0"/>
        </w:rPr>
        <w:instrText xml:space="preserve"> SEQ ábra \* ARABIC </w:instrText>
      </w:r>
      <w:r w:rsidRPr="003A5400">
        <w:rPr>
          <w:rFonts w:ascii="Times New Roman" w:hAnsi="Times New Roman" w:cs="Times New Roman"/>
          <w:i w:val="0"/>
          <w:iCs w:val="0"/>
        </w:rPr>
        <w:fldChar w:fldCharType="separate"/>
      </w:r>
      <w:r w:rsidR="001D2579">
        <w:rPr>
          <w:rFonts w:ascii="Times New Roman" w:hAnsi="Times New Roman" w:cs="Times New Roman"/>
          <w:i w:val="0"/>
          <w:iCs w:val="0"/>
          <w:noProof/>
        </w:rPr>
        <w:t>26</w:t>
      </w:r>
      <w:r w:rsidRPr="003A5400">
        <w:rPr>
          <w:rFonts w:ascii="Times New Roman" w:hAnsi="Times New Roman" w:cs="Times New Roman"/>
          <w:i w:val="0"/>
          <w:iCs w:val="0"/>
        </w:rPr>
        <w:fldChar w:fldCharType="end"/>
      </w:r>
      <w:r w:rsidRPr="003A5400">
        <w:rPr>
          <w:rFonts w:ascii="Times New Roman" w:hAnsi="Times New Roman" w:cs="Times New Roman"/>
          <w:i w:val="0"/>
          <w:iCs w:val="0"/>
        </w:rPr>
        <w:t>. ábra: Egy tesztkép példa (20-as számú tesztkép)</w:t>
      </w:r>
    </w:p>
    <w:p w14:paraId="6B8C217A" w14:textId="7B77399C" w:rsidR="001A675D" w:rsidRDefault="001A675D" w:rsidP="006C7725">
      <w:pPr>
        <w:pStyle w:val="mynormal"/>
      </w:pPr>
      <w:r>
        <w:t>A tesztelés során végig ugyanaz a program volt használva, ugyanazokkal a program eleji paraméterekkel</w:t>
      </w:r>
      <w:r w:rsidR="00F37DCF">
        <w:t xml:space="preserve"> (</w:t>
      </w:r>
      <w:r w:rsidR="00F37DCF">
        <w:fldChar w:fldCharType="begin"/>
      </w:r>
      <w:r w:rsidR="00F37DCF">
        <w:instrText xml:space="preserve"> REF _Ref86830412 \h </w:instrText>
      </w:r>
      <w:r w:rsidR="00F37DCF">
        <w:fldChar w:fldCharType="separate"/>
      </w:r>
      <w:r w:rsidR="001D2579">
        <w:rPr>
          <w:rFonts w:cs="Times New Roman"/>
          <w:i/>
          <w:iCs/>
          <w:noProof/>
        </w:rPr>
        <w:t>2</w:t>
      </w:r>
      <w:r w:rsidR="001D2579" w:rsidRPr="00AD76F3">
        <w:rPr>
          <w:rFonts w:cs="Times New Roman"/>
        </w:rPr>
        <w:t>. kódrészlet</w:t>
      </w:r>
      <w:r w:rsidR="00F37DCF">
        <w:fldChar w:fldCharType="end"/>
      </w:r>
      <w:r w:rsidR="00F37DCF">
        <w:t>)</w:t>
      </w:r>
      <w:r>
        <w:t>. Egy eltérés lehetett végig a tesztelés során két kép vizsgálatakor, az a program futtatásakor megadható szám paraméter, amely a bemeneti kép átméretezéséért felel. Ennek segítségével a különféle távolságból készített képek esetén is hasonló formára lehetett hozni a képeket a felismeréshez.</w:t>
      </w:r>
    </w:p>
    <w:p w14:paraId="7DB0A11C" w14:textId="1FB4DF2B" w:rsidR="001A675D" w:rsidRDefault="00686839" w:rsidP="006C7725">
      <w:pPr>
        <w:pStyle w:val="mynormal"/>
      </w:pPr>
      <w:r>
        <w:lastRenderedPageBreak/>
        <w:t xml:space="preserve">A teszteléskor 22 különböző kapcsolási rajz volt, amelyekről </w:t>
      </w:r>
      <w:r w:rsidR="00116668">
        <w:t>64</w:t>
      </w:r>
      <w:r>
        <w:t xml:space="preserve"> különböző kép készült. </w:t>
      </w:r>
      <w:r w:rsidR="00F37DCF">
        <w:t>Egy kapcsolási rajzról azért készült több kép, hogy ugyanannál a mintánál, különböző távolságok, dőlésszögek esetén is lehessen tesztelni a programot.</w:t>
      </w:r>
      <w:r w:rsidR="00985D4F">
        <w:t xml:space="preserve"> Minden mintáról készült egy nagyrészt optimális kép, amely felülnézetből, minimális forgatással készült. Ezen kívül az összesről készült legalább egy olyan kép, amelyen el van döntve, valamint forgatva a kép (különböző mértékben). Végül készültek véletlenszerűen is képek, </w:t>
      </w:r>
      <w:r w:rsidR="00013AD5">
        <w:t>amelyek készítésénél nem volt figyelembe véve a kép állapota, csak véletlenszerűen lett készítve.</w:t>
      </w:r>
    </w:p>
    <w:p w14:paraId="0AF15E01" w14:textId="57CF71BC" w:rsidR="00726A1C" w:rsidRPr="00726A1C" w:rsidRDefault="00B63AE4" w:rsidP="00726A1C">
      <w:pPr>
        <w:pStyle w:val="Cmsor2"/>
      </w:pPr>
      <w:bookmarkStart w:id="63" w:name="_Toc88390153"/>
      <w:r>
        <w:t>Eredmények</w:t>
      </w:r>
      <w:r w:rsidR="001A213E">
        <w:t>, levont következtetések</w:t>
      </w:r>
      <w:bookmarkEnd w:id="63"/>
    </w:p>
    <w:p w14:paraId="56ACF209" w14:textId="21E870AF" w:rsidR="005D2415" w:rsidRDefault="00726A1C" w:rsidP="005D2415">
      <w:pPr>
        <w:pStyle w:val="Cmsor3"/>
      </w:pPr>
      <w:bookmarkStart w:id="64" w:name="_Toc88390154"/>
      <w:r>
        <w:t>Rajz feldolgozása, felismerése</w:t>
      </w:r>
      <w:bookmarkEnd w:id="64"/>
    </w:p>
    <w:p w14:paraId="6D37A6B7" w14:textId="7EBB5D87" w:rsidR="00C51A53" w:rsidRDefault="00C51A53" w:rsidP="00C51A53">
      <w:pPr>
        <w:pStyle w:val="Cmsor4"/>
      </w:pPr>
      <w:r>
        <w:t>Előfeldolgozás</w:t>
      </w:r>
    </w:p>
    <w:p w14:paraId="74FFFE8C" w14:textId="61216183" w:rsidR="00C51A53" w:rsidRDefault="00F22917" w:rsidP="00C51A53">
      <w:pPr>
        <w:pStyle w:val="mynormal"/>
      </w:pPr>
      <w:r>
        <w:t>Az előfeldolgozás során a binarizálás, és a kép méretezése a vártnak megfelelően működött, nem volt velük probléma. A madárnézetbe transzformálás során</w:t>
      </w:r>
      <w:r w:rsidR="00232EAE">
        <w:t>, 1 teszt képnél, viszont annak majdnem minden méretezésénél előfordult egy hiba. A transzformálás során a program megkeresi a legszélső vonalakat a kapcsolási rajzon, és azok alapján átalakítja a képet. Ennél a képnél azonban nem találta meg a legszélső vonalakat, hanem azoknál beljebb lévő vonalszakaszok alapján transzformálta a képet. Ezen vonalszakaszok ugyanúgy jó forgatási és döntési transzformációt eredményeztek, a kép megfelelően átformálódott, azonban mivel nem a legszélső vonalakat találta meg, a transzformáció során a kép széle levágódik</w:t>
      </w:r>
      <w:r w:rsidR="00CB7F00">
        <w:t xml:space="preserve"> (</w:t>
      </w:r>
      <w:r w:rsidR="00605B06">
        <w:fldChar w:fldCharType="begin"/>
      </w:r>
      <w:r w:rsidR="00605B06">
        <w:instrText xml:space="preserve"> REF _Ref88126750 \h </w:instrText>
      </w:r>
      <w:r w:rsidR="00605B06">
        <w:fldChar w:fldCharType="separate"/>
      </w:r>
      <w:r w:rsidR="001D2579">
        <w:rPr>
          <w:noProof/>
        </w:rPr>
        <w:t>27</w:t>
      </w:r>
      <w:r w:rsidR="001D2579">
        <w:t>. ábra</w:t>
      </w:r>
      <w:r w:rsidR="00605B06">
        <w:fldChar w:fldCharType="end"/>
      </w:r>
      <w:r w:rsidR="00CB7F00">
        <w:t>)</w:t>
      </w:r>
      <w:r w:rsidR="00232EAE">
        <w:t>.</w:t>
      </w:r>
    </w:p>
    <w:p w14:paraId="4104DDDC" w14:textId="77777777" w:rsidR="00605B06" w:rsidRDefault="00605B06" w:rsidP="00605B06">
      <w:pPr>
        <w:pStyle w:val="mynormal"/>
        <w:keepNext/>
        <w:ind w:firstLine="0"/>
      </w:pPr>
      <w:r>
        <w:rPr>
          <w:noProof/>
        </w:rPr>
        <mc:AlternateContent>
          <mc:Choice Requires="wpg">
            <w:drawing>
              <wp:inline distT="0" distB="0" distL="0" distR="0" wp14:anchorId="665B5D95" wp14:editId="7821FCDA">
                <wp:extent cx="5403850" cy="2015490"/>
                <wp:effectExtent l="0" t="0" r="6350" b="3810"/>
                <wp:docPr id="58" name="Csoportba foglalás 58"/>
                <wp:cNvGraphicFramePr/>
                <a:graphic xmlns:a="http://schemas.openxmlformats.org/drawingml/2006/main">
                  <a:graphicData uri="http://schemas.microsoft.com/office/word/2010/wordprocessingGroup">
                    <wpg:wgp>
                      <wpg:cNvGrpSpPr/>
                      <wpg:grpSpPr>
                        <a:xfrm>
                          <a:off x="0" y="0"/>
                          <a:ext cx="5403850" cy="2015490"/>
                          <a:chOff x="0" y="0"/>
                          <a:chExt cx="5403850" cy="2015490"/>
                        </a:xfrm>
                      </wpg:grpSpPr>
                      <pic:pic xmlns:pic="http://schemas.openxmlformats.org/drawingml/2006/picture">
                        <pic:nvPicPr>
                          <pic:cNvPr id="38" name="Kép 38"/>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96210" cy="2015490"/>
                          </a:xfrm>
                          <a:prstGeom prst="rect">
                            <a:avLst/>
                          </a:prstGeom>
                        </pic:spPr>
                      </pic:pic>
                      <pic:pic xmlns:pic="http://schemas.openxmlformats.org/drawingml/2006/picture">
                        <pic:nvPicPr>
                          <pic:cNvPr id="39" name="Kép 39" descr="A képen szöveg, rajztábla látható&#10;&#10;Automatikusan generált leírás"/>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2720340" y="0"/>
                            <a:ext cx="2683510" cy="2015490"/>
                          </a:xfrm>
                          <a:prstGeom prst="rect">
                            <a:avLst/>
                          </a:prstGeom>
                        </pic:spPr>
                      </pic:pic>
                    </wpg:wgp>
                  </a:graphicData>
                </a:graphic>
              </wp:inline>
            </w:drawing>
          </mc:Choice>
          <mc:Fallback>
            <w:pict>
              <v:group w14:anchorId="24939653" id="Csoportba foglalás 58" o:spid="_x0000_s1026" style="width:425.5pt;height:158.7pt;mso-position-horizontal-relative:char;mso-position-vertical-relative:line" coordsize="54038,201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">
                <v:shape id="Kép 38" o:spid="_x0000_s1027" type="#_x0000_t75" style="position:absolute;width:26962;height:2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">
                  <v:imagedata r:id="rId46" o:title=""/>
                </v:shape>
                <v:shape id="Kép 39" o:spid="_x0000_s1028" type="#_x0000_t75" alt="A képen szöveg, rajztábla látható&#10;&#10;Automatikusan generált leírás" style="position:absolute;left:27203;width:26835;height:2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">
                  <v:imagedata r:id="rId47" o:title="A képen szöveg, rajztábla látható&#10;&#10;Automatikusan generált leírás"/>
                </v:shape>
                <w10:anchorlock/>
              </v:group>
            </w:pict>
          </mc:Fallback>
        </mc:AlternateContent>
      </w:r>
    </w:p>
    <w:bookmarkStart w:id="65" w:name="_Ref88126750"/>
    <w:p w14:paraId="1CA9CA4F" w14:textId="1F2C90FB" w:rsidR="00605B06" w:rsidRDefault="00605B06" w:rsidP="00605B06">
      <w:pPr>
        <w:pStyle w:val="Kpalrs"/>
        <w:spacing w:after="240"/>
        <w:jc w:val="center"/>
      </w:pPr>
      <w:r>
        <w:fldChar w:fldCharType="begin"/>
      </w:r>
      <w:r>
        <w:instrText xml:space="preserve"> SEQ ábra \* ARABIC </w:instrText>
      </w:r>
      <w:r>
        <w:fldChar w:fldCharType="separate"/>
      </w:r>
      <w:r w:rsidR="001D2579">
        <w:rPr>
          <w:noProof/>
        </w:rPr>
        <w:t>27</w:t>
      </w:r>
      <w:r>
        <w:fldChar w:fldCharType="end"/>
      </w:r>
      <w:r>
        <w:t>. ábra</w:t>
      </w:r>
      <w:bookmarkEnd w:id="65"/>
      <w:r>
        <w:t>: Transzformáció előtt (bal) és után (jobb)</w:t>
      </w:r>
    </w:p>
    <w:p w14:paraId="036638AE" w14:textId="18C44E71" w:rsidR="00232EAE" w:rsidRPr="00C51A53" w:rsidRDefault="00AB1FF4" w:rsidP="00C51A53">
      <w:pPr>
        <w:pStyle w:val="mynormal"/>
      </w:pPr>
      <w:r>
        <w:t>A hiba arra vezethető vissza, hogy ez a kép kisebb felbontású, mint a többi, és az első körben futtatott HoughLinesP függvény nem találja meg az összes vonalat a képen.</w:t>
      </w:r>
    </w:p>
    <w:p w14:paraId="18BFD316" w14:textId="1F2C6AFB" w:rsidR="00C51A53" w:rsidRPr="00C51A53" w:rsidRDefault="00C51A53" w:rsidP="00C51A53">
      <w:pPr>
        <w:pStyle w:val="Cmsor4"/>
      </w:pPr>
      <w:r>
        <w:lastRenderedPageBreak/>
        <w:t>Komponensek, összeköttetések felismerése</w:t>
      </w:r>
    </w:p>
    <w:p w14:paraId="2818B56E" w14:textId="41835E9B" w:rsidR="006C7725" w:rsidRDefault="00B63AE4" w:rsidP="000B02CD">
      <w:pPr>
        <w:pStyle w:val="mynormal"/>
      </w:pPr>
      <w:r>
        <w:t xml:space="preserve">A tesztelés után a tesztképeken összesen </w:t>
      </w:r>
      <w:r w:rsidR="00116668">
        <w:t>555</w:t>
      </w:r>
      <w:r>
        <w:t xml:space="preserve"> komponens volt jelen</w:t>
      </w:r>
      <w:r w:rsidR="00256F23">
        <w:t xml:space="preserve"> (</w:t>
      </w:r>
      <w:r w:rsidR="00256F23">
        <w:fldChar w:fldCharType="begin"/>
      </w:r>
      <w:r w:rsidR="00256F23">
        <w:instrText xml:space="preserve"> REF _Ref87606520 \h </w:instrText>
      </w:r>
      <w:r w:rsidR="00256F23">
        <w:fldChar w:fldCharType="separate"/>
      </w:r>
      <w:r w:rsidR="001D2579">
        <w:rPr>
          <w:rFonts w:cs="Times New Roman"/>
          <w:i/>
          <w:iCs/>
          <w:noProof/>
        </w:rPr>
        <w:t>28</w:t>
      </w:r>
      <w:r w:rsidR="001D2579" w:rsidRPr="009E2CAB">
        <w:rPr>
          <w:rFonts w:cs="Times New Roman"/>
        </w:rPr>
        <w:t>. ábra</w:t>
      </w:r>
      <w:r w:rsidR="00256F23">
        <w:fldChar w:fldCharType="end"/>
      </w:r>
      <w:r w:rsidR="00256F23">
        <w:t>)</w:t>
      </w:r>
      <w:r>
        <w:t xml:space="preserve">. Ezekből a program </w:t>
      </w:r>
      <w:r w:rsidR="00116668">
        <w:t>552</w:t>
      </w:r>
      <w:r>
        <w:t xml:space="preserve"> komponensnek találta meg a helyét, és </w:t>
      </w:r>
      <w:r w:rsidR="00116668">
        <w:t>546</w:t>
      </w:r>
      <w:r>
        <w:t xml:space="preserve"> komponenst sikeresen azonosított.</w:t>
      </w:r>
    </w:p>
    <w:p w14:paraId="4002B3E2" w14:textId="77777777" w:rsidR="009E2CAB" w:rsidRDefault="009E2CAB" w:rsidP="008E4D0B">
      <w:pPr>
        <w:pStyle w:val="mynormal"/>
        <w:keepNext/>
        <w:ind w:firstLine="0"/>
        <w:jc w:val="center"/>
      </w:pPr>
      <w:r>
        <w:rPr>
          <w:noProof/>
        </w:rPr>
        <w:drawing>
          <wp:inline distT="0" distB="0" distL="0" distR="0" wp14:anchorId="65FB52CD" wp14:editId="16D03FFB">
            <wp:extent cx="5486400" cy="3200400"/>
            <wp:effectExtent l="0" t="0" r="0" b="0"/>
            <wp:docPr id="34" name="Diagram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bookmarkStart w:id="66" w:name="_Ref87606520"/>
    <w:p w14:paraId="138127C2" w14:textId="64D70034" w:rsidR="006C7725" w:rsidRPr="009E2CAB" w:rsidRDefault="009E2CAB" w:rsidP="00752E6C">
      <w:pPr>
        <w:pStyle w:val="Kpalrs"/>
        <w:spacing w:after="240"/>
        <w:jc w:val="center"/>
        <w:rPr>
          <w:rFonts w:ascii="Times New Roman" w:hAnsi="Times New Roman" w:cs="Times New Roman"/>
        </w:rPr>
      </w:pPr>
      <w:r w:rsidRPr="009E2CAB">
        <w:rPr>
          <w:rFonts w:ascii="Times New Roman" w:hAnsi="Times New Roman" w:cs="Times New Roman"/>
          <w:i w:val="0"/>
          <w:iCs w:val="0"/>
        </w:rPr>
        <w:fldChar w:fldCharType="begin"/>
      </w:r>
      <w:r w:rsidRPr="009E2CAB">
        <w:rPr>
          <w:rFonts w:ascii="Times New Roman" w:hAnsi="Times New Roman" w:cs="Times New Roman"/>
          <w:i w:val="0"/>
          <w:iCs w:val="0"/>
        </w:rPr>
        <w:instrText xml:space="preserve"> SEQ ábra \* ARABIC </w:instrText>
      </w:r>
      <w:r w:rsidRPr="009E2CAB">
        <w:rPr>
          <w:rFonts w:ascii="Times New Roman" w:hAnsi="Times New Roman" w:cs="Times New Roman"/>
          <w:i w:val="0"/>
          <w:iCs w:val="0"/>
        </w:rPr>
        <w:fldChar w:fldCharType="separate"/>
      </w:r>
      <w:r w:rsidR="001D2579">
        <w:rPr>
          <w:rFonts w:ascii="Times New Roman" w:hAnsi="Times New Roman" w:cs="Times New Roman"/>
          <w:i w:val="0"/>
          <w:iCs w:val="0"/>
          <w:noProof/>
        </w:rPr>
        <w:t>28</w:t>
      </w:r>
      <w:r w:rsidRPr="009E2CAB">
        <w:rPr>
          <w:rFonts w:ascii="Times New Roman" w:hAnsi="Times New Roman" w:cs="Times New Roman"/>
          <w:i w:val="0"/>
          <w:iCs w:val="0"/>
        </w:rPr>
        <w:fldChar w:fldCharType="end"/>
      </w:r>
      <w:r w:rsidRPr="009E2CAB">
        <w:rPr>
          <w:rFonts w:ascii="Times New Roman" w:hAnsi="Times New Roman" w:cs="Times New Roman"/>
          <w:i w:val="0"/>
          <w:iCs w:val="0"/>
        </w:rPr>
        <w:t>. ábra</w:t>
      </w:r>
      <w:bookmarkEnd w:id="66"/>
      <w:r w:rsidRPr="009E2CAB">
        <w:rPr>
          <w:rFonts w:ascii="Times New Roman" w:hAnsi="Times New Roman" w:cs="Times New Roman"/>
          <w:i w:val="0"/>
          <w:iCs w:val="0"/>
        </w:rPr>
        <w:t>:</w:t>
      </w:r>
      <w:r w:rsidR="004E5928">
        <w:rPr>
          <w:rFonts w:ascii="Times New Roman" w:hAnsi="Times New Roman" w:cs="Times New Roman"/>
          <w:i w:val="0"/>
          <w:iCs w:val="0"/>
        </w:rPr>
        <w:t xml:space="preserve"> </w:t>
      </w:r>
      <w:r w:rsidR="007B7D75">
        <w:rPr>
          <w:rFonts w:ascii="Times New Roman" w:hAnsi="Times New Roman" w:cs="Times New Roman"/>
          <w:i w:val="0"/>
          <w:iCs w:val="0"/>
        </w:rPr>
        <w:t>K</w:t>
      </w:r>
      <w:r w:rsidRPr="009E2CAB">
        <w:rPr>
          <w:rFonts w:ascii="Times New Roman" w:hAnsi="Times New Roman" w:cs="Times New Roman"/>
          <w:i w:val="0"/>
          <w:iCs w:val="0"/>
        </w:rPr>
        <w:t>omponensek eloszlása a tesztképeken</w:t>
      </w:r>
      <w:r w:rsidR="007B7D75">
        <w:rPr>
          <w:rFonts w:ascii="Times New Roman" w:hAnsi="Times New Roman" w:cs="Times New Roman"/>
          <w:i w:val="0"/>
          <w:iCs w:val="0"/>
        </w:rPr>
        <w:t xml:space="preserve"> (diagram)</w:t>
      </w:r>
    </w:p>
    <w:p w14:paraId="76F461C9" w14:textId="74241D7D" w:rsidR="00C76C85" w:rsidRDefault="00256F23" w:rsidP="000B02CD">
      <w:pPr>
        <w:pStyle w:val="mynormal"/>
      </w:pPr>
      <w:r>
        <w:t>A sikertelen azonosítások egyik oka a komponens helyének sikertelen azonosítása, vagy a CNN által másnak lett minősítve egy komponens.</w:t>
      </w:r>
      <w:r w:rsidR="0015739F">
        <w:t xml:space="preserve"> </w:t>
      </w:r>
    </w:p>
    <w:p w14:paraId="0F611945" w14:textId="6B7CA13E" w:rsidR="00C76C85" w:rsidRDefault="00C76C85" w:rsidP="000B02CD">
      <w:pPr>
        <w:pStyle w:val="mynormal"/>
      </w:pPr>
      <w:r>
        <w:t xml:space="preserve">Az általam használt konvolúciós neurális hálózat jó eredményeket adott, </w:t>
      </w:r>
      <w:r w:rsidR="00F767DE">
        <w:t>4</w:t>
      </w:r>
      <w:r>
        <w:t xml:space="preserve"> esetben tévesztett el egy felismerést</w:t>
      </w:r>
      <w:r w:rsidR="00052384">
        <w:t xml:space="preserve">, ezáltal a tesztelés során a </w:t>
      </w:r>
      <w:r w:rsidR="00040DFD">
        <w:t>pontossága</w:t>
      </w:r>
      <w:r w:rsidR="00052384">
        <w:t xml:space="preserve"> 98.</w:t>
      </w:r>
      <w:r w:rsidR="0015739F">
        <w:t>91</w:t>
      </w:r>
      <w:r w:rsidR="00052384">
        <w:t>% volt</w:t>
      </w:r>
      <w:r>
        <w:t xml:space="preserve">. </w:t>
      </w:r>
      <w:r w:rsidR="00F767DE">
        <w:t>Legtöbb</w:t>
      </w:r>
      <w:r>
        <w:t xml:space="preserve"> esetben egy egyenáramú (DC) forrás komponenst tévesen váltakozó áramú (AC) komponensnek ismert fel</w:t>
      </w:r>
      <w:r w:rsidR="00F767DE">
        <w:t>, valamint volt egy eset, amelynél egy kapcsolót tévesztett össze egy tekerccsel. Utóbbi azért fordult elő, mivel a komponens helye nem lett elég pontosan meghatározva, és a kapcsoló egy része lelógott a felismerésre szánt képről</w:t>
      </w:r>
      <w:r w:rsidR="005A6C82">
        <w:t xml:space="preserve"> (</w:t>
      </w:r>
      <w:r w:rsidR="005A6C82">
        <w:fldChar w:fldCharType="begin"/>
      </w:r>
      <w:r w:rsidR="005A6C82">
        <w:instrText xml:space="preserve"> REF _Ref88389541 \h </w:instrText>
      </w:r>
      <w:r w:rsidR="005A6C82">
        <w:fldChar w:fldCharType="separate"/>
      </w:r>
      <w:r w:rsidR="001D2579">
        <w:rPr>
          <w:noProof/>
        </w:rPr>
        <w:t>29</w:t>
      </w:r>
      <w:r w:rsidR="001D2579">
        <w:t>. ábra</w:t>
      </w:r>
      <w:r w:rsidR="005A6C82">
        <w:fldChar w:fldCharType="end"/>
      </w:r>
      <w:r w:rsidR="005A6C82">
        <w:t>)</w:t>
      </w:r>
      <w:r w:rsidR="00F767DE">
        <w:t>.</w:t>
      </w:r>
    </w:p>
    <w:p w14:paraId="462AA2E2" w14:textId="77777777" w:rsidR="00077B41" w:rsidRDefault="00077B41" w:rsidP="00077B41">
      <w:pPr>
        <w:pStyle w:val="mynormal"/>
        <w:keepNext/>
        <w:ind w:firstLine="0"/>
        <w:jc w:val="center"/>
      </w:pPr>
      <w:r>
        <w:rPr>
          <w:noProof/>
        </w:rPr>
        <w:drawing>
          <wp:inline distT="0" distB="0" distL="0" distR="0" wp14:anchorId="7117B4CE" wp14:editId="3CDC5F54">
            <wp:extent cx="1482049" cy="906780"/>
            <wp:effectExtent l="0" t="0" r="4445" b="762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49">
                      <a:extLst>
                        <a:ext uri="{28A0092B-C50C-407E-A947-70E740481C1C}">
                          <a14:useLocalDpi xmlns:a14="http://schemas.microsoft.com/office/drawing/2010/main" val="0"/>
                        </a:ext>
                      </a:extLst>
                    </a:blip>
                    <a:stretch>
                      <a:fillRect/>
                    </a:stretch>
                  </pic:blipFill>
                  <pic:spPr>
                    <a:xfrm>
                      <a:off x="0" y="0"/>
                      <a:ext cx="1482049" cy="906780"/>
                    </a:xfrm>
                    <a:prstGeom prst="rect">
                      <a:avLst/>
                    </a:prstGeom>
                  </pic:spPr>
                </pic:pic>
              </a:graphicData>
            </a:graphic>
          </wp:inline>
        </w:drawing>
      </w:r>
    </w:p>
    <w:bookmarkStart w:id="67" w:name="_Ref88389541"/>
    <w:p w14:paraId="13CBD6A2" w14:textId="3DAF1299" w:rsidR="003839E0" w:rsidRDefault="00077B41" w:rsidP="003839E0">
      <w:pPr>
        <w:pStyle w:val="Kpalrs"/>
        <w:spacing w:after="240"/>
        <w:jc w:val="center"/>
      </w:pPr>
      <w:r>
        <w:fldChar w:fldCharType="begin"/>
      </w:r>
      <w:r>
        <w:instrText xml:space="preserve"> SEQ ábra \* ARABIC </w:instrText>
      </w:r>
      <w:r>
        <w:fldChar w:fldCharType="separate"/>
      </w:r>
      <w:r w:rsidR="001D2579">
        <w:rPr>
          <w:noProof/>
        </w:rPr>
        <w:t>29</w:t>
      </w:r>
      <w:r>
        <w:fldChar w:fldCharType="end"/>
      </w:r>
      <w:r>
        <w:t>. ábra</w:t>
      </w:r>
      <w:bookmarkEnd w:id="67"/>
      <w:r>
        <w:t>: Komponens felismerés hiba</w:t>
      </w:r>
    </w:p>
    <w:p w14:paraId="0183F6CD" w14:textId="77777777" w:rsidR="00B87FDA" w:rsidRDefault="00B87FDA" w:rsidP="000B02CD">
      <w:pPr>
        <w:pStyle w:val="mynormal"/>
      </w:pPr>
    </w:p>
    <w:p w14:paraId="73A2C636" w14:textId="2B915559" w:rsidR="006C7725" w:rsidRDefault="00256F23" w:rsidP="000B02CD">
      <w:pPr>
        <w:pStyle w:val="mynormal"/>
      </w:pPr>
      <w:r>
        <w:lastRenderedPageBreak/>
        <w:t>A komponens helyének sikertelen azonosítása 2 ok miatt történt a tesztek során:</w:t>
      </w:r>
    </w:p>
    <w:p w14:paraId="29E64C90" w14:textId="239B5EC1" w:rsidR="00256F23" w:rsidRDefault="00256F23" w:rsidP="00256F23">
      <w:pPr>
        <w:pStyle w:val="mynormal"/>
        <w:numPr>
          <w:ilvl w:val="0"/>
          <w:numId w:val="22"/>
        </w:numPr>
      </w:pPr>
      <w:r>
        <w:t>A vonalkeresés nem járt teljes sikerrel, és nem ismert fel olyan vonalat, amely a komponenshez csatlakozik</w:t>
      </w:r>
    </w:p>
    <w:p w14:paraId="1A8ED613" w14:textId="7EA2BDCF" w:rsidR="00256F23" w:rsidRPr="000B02CD" w:rsidRDefault="00256F23" w:rsidP="00256F23">
      <w:pPr>
        <w:pStyle w:val="mynormal"/>
        <w:numPr>
          <w:ilvl w:val="0"/>
          <w:numId w:val="22"/>
        </w:numPr>
      </w:pPr>
      <w:r>
        <w:t>A vonalkeresés során egy komponens két oldalán lévő vonalak nagymértékben eltérően lettek azonosítva, így nem tudta a program szembenéző végpontokként azonosítani őket</w:t>
      </w:r>
    </w:p>
    <w:p w14:paraId="6526F8A8" w14:textId="55E168B4" w:rsidR="00AE02F1" w:rsidRDefault="00E2623F" w:rsidP="00161408">
      <w:pPr>
        <w:pStyle w:val="mynormal"/>
      </w:pPr>
      <w:r>
        <w:t>A vonalfelismerés hibája általában azért következett be, mivel a képen a vonal nem volt elég vastag, hogy tökéletesen azonosítani lehessen. Ez előfordulhatott azért, mert a kép túl kicsi volt, vagy a dőlésszöge túl nagy volt a képnek, és a transzformálás után a kép egyik oldala nem tökéletesen lett átalakítva. Az utóbbi eset</w:t>
      </w:r>
      <w:r w:rsidR="00FA22FE">
        <w:t xml:space="preserve">re példa </w:t>
      </w:r>
      <w:r w:rsidR="00B43791">
        <w:t>(</w:t>
      </w:r>
      <w:r w:rsidR="00B43791">
        <w:fldChar w:fldCharType="begin"/>
      </w:r>
      <w:r w:rsidR="00B43791">
        <w:instrText xml:space="preserve"> REF _Ref87607410 \h </w:instrText>
      </w:r>
      <w:r w:rsidR="00B43791">
        <w:fldChar w:fldCharType="separate"/>
      </w:r>
      <w:r w:rsidR="001D2579">
        <w:rPr>
          <w:rFonts w:cs="Times New Roman"/>
          <w:i/>
          <w:iCs/>
          <w:noProof/>
        </w:rPr>
        <w:t>30</w:t>
      </w:r>
      <w:r w:rsidR="001D2579" w:rsidRPr="003B3279">
        <w:rPr>
          <w:rFonts w:cs="Times New Roman"/>
        </w:rPr>
        <w:t>. ábra</w:t>
      </w:r>
      <w:r w:rsidR="00B43791">
        <w:fldChar w:fldCharType="end"/>
      </w:r>
      <w:r w:rsidR="00B43791">
        <w:t>)</w:t>
      </w:r>
      <w:r>
        <w:t xml:space="preserve">, amikor a kép madárnézetbe való transzformálása nem volt elég jó, és a kép jobb oldalán a vonalak </w:t>
      </w:r>
      <w:r w:rsidR="00235761">
        <w:t>nem voltak elég függőleges helyzetben, hogy a vonalvizsgálatnál a dőlésszög határértékén belül maradjon.</w:t>
      </w:r>
    </w:p>
    <w:p w14:paraId="6052DA10" w14:textId="77777777" w:rsidR="003B3279" w:rsidRDefault="003B3279" w:rsidP="003B3279">
      <w:pPr>
        <w:pStyle w:val="mynormal"/>
        <w:keepNext/>
        <w:ind w:firstLine="0"/>
        <w:jc w:val="center"/>
      </w:pPr>
      <w:r>
        <w:rPr>
          <w:noProof/>
        </w:rPr>
        <w:drawing>
          <wp:inline distT="0" distB="0" distL="0" distR="0" wp14:anchorId="5462B0BF" wp14:editId="2C71BC9A">
            <wp:extent cx="5013960" cy="3714678"/>
            <wp:effectExtent l="0" t="0" r="0" b="635"/>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50">
                      <a:extLst>
                        <a:ext uri="{28A0092B-C50C-407E-A947-70E740481C1C}">
                          <a14:useLocalDpi xmlns:a14="http://schemas.microsoft.com/office/drawing/2010/main" val="0"/>
                        </a:ext>
                      </a:extLst>
                    </a:blip>
                    <a:stretch>
                      <a:fillRect/>
                    </a:stretch>
                  </pic:blipFill>
                  <pic:spPr>
                    <a:xfrm>
                      <a:off x="0" y="0"/>
                      <a:ext cx="5027577" cy="3724767"/>
                    </a:xfrm>
                    <a:prstGeom prst="rect">
                      <a:avLst/>
                    </a:prstGeom>
                  </pic:spPr>
                </pic:pic>
              </a:graphicData>
            </a:graphic>
          </wp:inline>
        </w:drawing>
      </w:r>
    </w:p>
    <w:bookmarkStart w:id="68" w:name="_Ref87607410"/>
    <w:p w14:paraId="1EAC9D65" w14:textId="2134B288" w:rsidR="003B3279" w:rsidRDefault="003B3279" w:rsidP="00605B06">
      <w:pPr>
        <w:pStyle w:val="Kpalrs"/>
        <w:spacing w:after="240"/>
        <w:jc w:val="center"/>
        <w:rPr>
          <w:rFonts w:ascii="Times New Roman" w:hAnsi="Times New Roman" w:cs="Times New Roman"/>
          <w:i w:val="0"/>
          <w:iCs w:val="0"/>
        </w:rPr>
      </w:pPr>
      <w:r w:rsidRPr="003B3279">
        <w:rPr>
          <w:rFonts w:ascii="Times New Roman" w:hAnsi="Times New Roman" w:cs="Times New Roman"/>
          <w:i w:val="0"/>
          <w:iCs w:val="0"/>
        </w:rPr>
        <w:fldChar w:fldCharType="begin"/>
      </w:r>
      <w:r w:rsidRPr="003B3279">
        <w:rPr>
          <w:rFonts w:ascii="Times New Roman" w:hAnsi="Times New Roman" w:cs="Times New Roman"/>
          <w:i w:val="0"/>
          <w:iCs w:val="0"/>
        </w:rPr>
        <w:instrText xml:space="preserve"> SEQ ábra \* ARABIC </w:instrText>
      </w:r>
      <w:r w:rsidRPr="003B3279">
        <w:rPr>
          <w:rFonts w:ascii="Times New Roman" w:hAnsi="Times New Roman" w:cs="Times New Roman"/>
          <w:i w:val="0"/>
          <w:iCs w:val="0"/>
        </w:rPr>
        <w:fldChar w:fldCharType="separate"/>
      </w:r>
      <w:r w:rsidR="001D2579">
        <w:rPr>
          <w:rFonts w:ascii="Times New Roman" w:hAnsi="Times New Roman" w:cs="Times New Roman"/>
          <w:i w:val="0"/>
          <w:iCs w:val="0"/>
          <w:noProof/>
        </w:rPr>
        <w:t>30</w:t>
      </w:r>
      <w:r w:rsidRPr="003B3279">
        <w:rPr>
          <w:rFonts w:ascii="Times New Roman" w:hAnsi="Times New Roman" w:cs="Times New Roman"/>
          <w:i w:val="0"/>
          <w:iCs w:val="0"/>
        </w:rPr>
        <w:fldChar w:fldCharType="end"/>
      </w:r>
      <w:r w:rsidRPr="003B3279">
        <w:rPr>
          <w:rFonts w:ascii="Times New Roman" w:hAnsi="Times New Roman" w:cs="Times New Roman"/>
          <w:i w:val="0"/>
          <w:iCs w:val="0"/>
        </w:rPr>
        <w:t>. ábra</w:t>
      </w:r>
      <w:bookmarkEnd w:id="68"/>
      <w:r w:rsidRPr="003B3279">
        <w:rPr>
          <w:rFonts w:ascii="Times New Roman" w:hAnsi="Times New Roman" w:cs="Times New Roman"/>
          <w:i w:val="0"/>
          <w:iCs w:val="0"/>
        </w:rPr>
        <w:t>: Vonal detektálás hiba</w:t>
      </w:r>
      <w:r w:rsidR="00B43791">
        <w:rPr>
          <w:rFonts w:ascii="Times New Roman" w:hAnsi="Times New Roman" w:cs="Times New Roman"/>
          <w:i w:val="0"/>
          <w:iCs w:val="0"/>
        </w:rPr>
        <w:t xml:space="preserve"> (zöld vonal jelképez egy talált vonalat)</w:t>
      </w:r>
    </w:p>
    <w:p w14:paraId="38BE1D46" w14:textId="04918881" w:rsidR="00985D4F" w:rsidRDefault="0076775A" w:rsidP="00985D4F">
      <w:pPr>
        <w:pStyle w:val="mynormal"/>
      </w:pPr>
      <w:r>
        <w:t xml:space="preserve">Mivel az optimális képeknél is ugyanaz a madár perspektíva transzformáció végbemegy, mint az elforgatott/döntött képeknél, ezért ilyen téren a kétféle tesztkészletek esetén nem </w:t>
      </w:r>
      <w:r>
        <w:lastRenderedPageBreak/>
        <w:t>volt sok változás</w:t>
      </w:r>
      <w:r w:rsidR="0071670A">
        <w:t>, t</w:t>
      </w:r>
      <w:r>
        <w:t xml:space="preserve">öbb alkalommal </w:t>
      </w:r>
      <w:r w:rsidR="0071670A">
        <w:t xml:space="preserve">is </w:t>
      </w:r>
      <w:r>
        <w:t>tapasztaltam, hogy a döntött képek esetén jobb volt a felismerés hatékonysága.</w:t>
      </w:r>
    </w:p>
    <w:p w14:paraId="5E2E6B18" w14:textId="5EDAF024" w:rsidR="00972FAF" w:rsidRDefault="00972FAF" w:rsidP="00985D4F">
      <w:pPr>
        <w:pStyle w:val="mynormal"/>
      </w:pPr>
      <w:r>
        <w:t>A nagyon extrém módon készített képek esetén azonban már felléptek hibák. Néhány képen a transzformáció után nem lett felismerhető egy komponens helye, valamint ezeknél a képeknél gyakoribbak a kimeneten tapasztalható eltérések.</w:t>
      </w:r>
    </w:p>
    <w:p w14:paraId="493FCE9B" w14:textId="387C90F0" w:rsidR="00915B55" w:rsidRDefault="00C50316" w:rsidP="00C50316">
      <w:pPr>
        <w:pStyle w:val="Cmsor3"/>
      </w:pPr>
      <w:bookmarkStart w:id="69" w:name="_Toc88390155"/>
      <w:r>
        <w:t>Generált kimenet</w:t>
      </w:r>
      <w:bookmarkEnd w:id="69"/>
    </w:p>
    <w:p w14:paraId="64B0FADF" w14:textId="3BC34785" w:rsidR="00915B55" w:rsidRDefault="006A394D" w:rsidP="00915B55">
      <w:pPr>
        <w:pStyle w:val="mynormal"/>
      </w:pPr>
      <w:r>
        <w:t>A program végső kimenete egy legenerált output fájl, amelyet beolvasva, szerkeszthető lesz a felismert rajz. A tesztek során a fájl felépítésével, generálásával, tömörítésével nem volt probléma. A kimeneten a megtalált komponenseket megfelelően elhelyezte a térben, megfelelő mérettel és jó helyre.</w:t>
      </w:r>
    </w:p>
    <w:p w14:paraId="4D9B9BD9" w14:textId="1D7D00CA" w:rsidR="00200060" w:rsidRDefault="00200060" w:rsidP="00915B55">
      <w:pPr>
        <w:pStyle w:val="mynormal"/>
      </w:pPr>
      <w:r>
        <w:t>A kimeneten probléma az összeköttetések esetén volt gyakoribb.</w:t>
      </w:r>
      <w:r w:rsidR="00C44612">
        <w:t xml:space="preserve"> </w:t>
      </w:r>
      <w:r w:rsidR="00972FAF">
        <w:t>64</w:t>
      </w:r>
      <w:r w:rsidR="00C44612">
        <w:t xml:space="preserve"> tesztesetből </w:t>
      </w:r>
      <w:r w:rsidR="00972FAF">
        <w:t>17</w:t>
      </w:r>
      <w:r w:rsidR="00C44612">
        <w:t xml:space="preserve"> esetén tökéletes volt a kimenet a bemenethez mérten. A többi esetnél jellemzően </w:t>
      </w:r>
      <w:r w:rsidR="000A3F8E">
        <w:t>4</w:t>
      </w:r>
      <w:r w:rsidR="00C44612">
        <w:t xml:space="preserve"> különböző</w:t>
      </w:r>
      <w:r w:rsidR="00972FAF">
        <w:t xml:space="preserve"> típusú</w:t>
      </w:r>
      <w:r w:rsidR="00C44612">
        <w:t xml:space="preserve"> hiba fordulhatott elő (a kimeneten egy egység 10 pixelnek felel meg</w:t>
      </w:r>
      <w:r w:rsidR="00C82158">
        <w:t xml:space="preserve">, mivel minden komponens/vonal pozíciója, mérete </w:t>
      </w:r>
      <w:r w:rsidR="00FC50CD">
        <w:t>10-zel</w:t>
      </w:r>
      <w:r w:rsidR="00C82158">
        <w:t xml:space="preserve"> osztható</w:t>
      </w:r>
      <w:r w:rsidR="0093007E">
        <w:t xml:space="preserve">, </w:t>
      </w:r>
      <w:r w:rsidR="0093007E">
        <w:fldChar w:fldCharType="begin"/>
      </w:r>
      <w:r w:rsidR="0093007E">
        <w:instrText xml:space="preserve"> REF _Ref88210528 \h </w:instrText>
      </w:r>
      <w:r w:rsidR="0093007E">
        <w:fldChar w:fldCharType="separate"/>
      </w:r>
      <w:r w:rsidR="001D2579">
        <w:rPr>
          <w:noProof/>
        </w:rPr>
        <w:t>31</w:t>
      </w:r>
      <w:r w:rsidR="001D2579">
        <w:t>. ábra</w:t>
      </w:r>
      <w:r w:rsidR="0093007E">
        <w:fldChar w:fldCharType="end"/>
      </w:r>
      <w:r w:rsidR="00C44612">
        <w:t>):</w:t>
      </w:r>
    </w:p>
    <w:p w14:paraId="03115A17" w14:textId="0D4A15F4" w:rsidR="00C44612" w:rsidRDefault="00C44612" w:rsidP="00C44612">
      <w:pPr>
        <w:pStyle w:val="mynormal"/>
        <w:numPr>
          <w:ilvl w:val="0"/>
          <w:numId w:val="23"/>
        </w:numPr>
        <w:spacing w:after="0"/>
        <w:ind w:left="1139" w:hanging="357"/>
      </w:pPr>
      <w:r>
        <w:t>Egy vonal nem ér</w:t>
      </w:r>
      <w:r w:rsidR="008E4D0B">
        <w:t>i</w:t>
      </w:r>
      <w:r>
        <w:t xml:space="preserve"> el a komponenst (maximum 1 egységnyi eltérés)</w:t>
      </w:r>
    </w:p>
    <w:p w14:paraId="2103CBDE" w14:textId="4B663B5A" w:rsidR="00C44612" w:rsidRDefault="00C44612" w:rsidP="00C44612">
      <w:pPr>
        <w:pStyle w:val="mynormal"/>
        <w:numPr>
          <w:ilvl w:val="0"/>
          <w:numId w:val="23"/>
        </w:numPr>
        <w:spacing w:after="0"/>
        <w:ind w:left="1139" w:hanging="357"/>
      </w:pPr>
      <w:r>
        <w:t>Egy vonal túlhalad egy komponensen (maximum 2 egységnyi eltérés)</w:t>
      </w:r>
    </w:p>
    <w:p w14:paraId="730D3CBD" w14:textId="36C26826" w:rsidR="00C44612" w:rsidRDefault="00C44612" w:rsidP="00C44612">
      <w:pPr>
        <w:pStyle w:val="mynormal"/>
        <w:numPr>
          <w:ilvl w:val="0"/>
          <w:numId w:val="23"/>
        </w:numPr>
      </w:pPr>
      <w:r>
        <w:t>Egy vonal nincs szintben egy komponenssel/másik vonallal (maximum 1 egységnyi eltérés)</w:t>
      </w:r>
    </w:p>
    <w:p w14:paraId="3B610F08" w14:textId="004577B7" w:rsidR="00AE43F6" w:rsidRDefault="00AE43F6" w:rsidP="00C44612">
      <w:pPr>
        <w:pStyle w:val="mynormal"/>
        <w:numPr>
          <w:ilvl w:val="0"/>
          <w:numId w:val="23"/>
        </w:numPr>
      </w:pPr>
      <w:r>
        <w:t>Felesleges vonal megjelenítése</w:t>
      </w:r>
    </w:p>
    <w:p w14:paraId="7B9CA13D" w14:textId="77777777" w:rsidR="00DA69F4" w:rsidRDefault="00DA69F4" w:rsidP="00DA69F4">
      <w:pPr>
        <w:pStyle w:val="mynormal"/>
        <w:keepNext/>
        <w:ind w:firstLine="0"/>
        <w:jc w:val="center"/>
      </w:pPr>
      <w:r>
        <w:rPr>
          <w:noProof/>
        </w:rPr>
        <mc:AlternateContent>
          <mc:Choice Requires="wpg">
            <w:drawing>
              <wp:inline distT="0" distB="0" distL="0" distR="0" wp14:anchorId="65C257CC" wp14:editId="1B081512">
                <wp:extent cx="4999899" cy="724897"/>
                <wp:effectExtent l="0" t="0" r="0" b="0"/>
                <wp:docPr id="59" name="Csoportba foglalás 59"/>
                <wp:cNvGraphicFramePr/>
                <a:graphic xmlns:a="http://schemas.openxmlformats.org/drawingml/2006/main">
                  <a:graphicData uri="http://schemas.microsoft.com/office/word/2010/wordprocessingGroup">
                    <wpg:wgp>
                      <wpg:cNvGrpSpPr/>
                      <wpg:grpSpPr>
                        <a:xfrm>
                          <a:off x="0" y="0"/>
                          <a:ext cx="4999899" cy="724897"/>
                          <a:chOff x="0" y="0"/>
                          <a:chExt cx="4999899" cy="724897"/>
                        </a:xfrm>
                      </wpg:grpSpPr>
                      <pic:pic xmlns:pic="http://schemas.openxmlformats.org/drawingml/2006/picture">
                        <pic:nvPicPr>
                          <pic:cNvPr id="53" name="Kép 53" descr="A képen shoji, fal, beltéri, csempézett látható&#10;&#10;Automatikusan generált leírás"/>
                          <pic:cNvPicPr>
                            <a:picLocks/>
                          </pic:cNvPicPr>
                        </pic:nvPicPr>
                        <pic:blipFill rotWithShape="1">
                          <a:blip r:embed="rId51">
                            <a:extLst>
                              <a:ext uri="{28A0092B-C50C-407E-A947-70E740481C1C}">
                                <a14:useLocalDpi xmlns:a14="http://schemas.microsoft.com/office/drawing/2010/main" val="0"/>
                              </a:ext>
                            </a:extLst>
                          </a:blip>
                          <a:srcRect t="19103" b="16583"/>
                          <a:stretch/>
                        </pic:blipFill>
                        <pic:spPr bwMode="auto">
                          <a:xfrm>
                            <a:off x="0" y="0"/>
                            <a:ext cx="1619885" cy="7194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4" name="Kép 54" descr="A képen shoji, fal, beltéri, nyilvános látható&#10;&#10;Automatikusan generált leírás"/>
                          <pic:cNvPicPr>
                            <a:picLocks/>
                          </pic:cNvPicPr>
                        </pic:nvPicPr>
                        <pic:blipFill>
                          <a:blip r:embed="rId52">
                            <a:extLst>
                              <a:ext uri="{28A0092B-C50C-407E-A947-70E740481C1C}">
                                <a14:useLocalDpi xmlns:a14="http://schemas.microsoft.com/office/drawing/2010/main" val="0"/>
                              </a:ext>
                            </a:extLst>
                          </a:blip>
                          <a:stretch>
                            <a:fillRect/>
                          </a:stretch>
                        </pic:blipFill>
                        <pic:spPr>
                          <a:xfrm>
                            <a:off x="1692728" y="0"/>
                            <a:ext cx="1619885" cy="719455"/>
                          </a:xfrm>
                          <a:prstGeom prst="rect">
                            <a:avLst/>
                          </a:prstGeom>
                        </pic:spPr>
                      </pic:pic>
                      <pic:pic xmlns:pic="http://schemas.openxmlformats.org/drawingml/2006/picture">
                        <pic:nvPicPr>
                          <pic:cNvPr id="55" name="Kép 55" descr="A képen shoji, beltéri, nyilvános, csempézett látható&#10;&#10;Automatikusan generált leírás"/>
                          <pic:cNvPicPr>
                            <a:picLocks/>
                          </pic:cNvPicPr>
                        </pic:nvPicPr>
                        <pic:blipFill>
                          <a:blip r:embed="rId53">
                            <a:extLst>
                              <a:ext uri="{28A0092B-C50C-407E-A947-70E740481C1C}">
                                <a14:useLocalDpi xmlns:a14="http://schemas.microsoft.com/office/drawing/2010/main" val="0"/>
                              </a:ext>
                            </a:extLst>
                          </a:blip>
                          <a:stretch>
                            <a:fillRect/>
                          </a:stretch>
                        </pic:blipFill>
                        <pic:spPr>
                          <a:xfrm>
                            <a:off x="3380014" y="5442"/>
                            <a:ext cx="1619885" cy="719455"/>
                          </a:xfrm>
                          <a:prstGeom prst="rect">
                            <a:avLst/>
                          </a:prstGeom>
                        </pic:spPr>
                      </pic:pic>
                    </wpg:wgp>
                  </a:graphicData>
                </a:graphic>
              </wp:inline>
            </w:drawing>
          </mc:Choice>
          <mc:Fallback>
            <w:pict>
              <v:group w14:anchorId="3CD5C0AA" id="Csoportba foglalás 59" o:spid="_x0000_s1026" style="width:393.7pt;height:57.1pt;mso-position-horizontal-relative:char;mso-position-vertical-relative:line" coordsize="49998,72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">
                <v:shape id="Kép 53" o:spid="_x0000_s1027" type="#_x0000_t75" alt="A képen shoji, fal, beltéri, csempézett látható&#10;&#10;Automatikusan generált leírás" style="position:absolute;width:16198;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">
                  <v:imagedata r:id="rId54" o:title="A képen shoji, fal, beltéri, csempézett látható&#10;&#10;Automatikusan generált leírás" croptop="12519f" cropbottom="10868f"/>
                  <o:lock v:ext="edit" aspectratio="f"/>
                </v:shape>
                <v:shape id="Kép 54" o:spid="_x0000_s1028" type="#_x0000_t75" alt="A képen shoji, fal, beltéri, nyilvános látható&#10;&#10;Automatikusan generált leírás" style="position:absolute;left:16927;width:16199;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">
                  <v:imagedata r:id="rId55" o:title="A képen shoji, fal, beltéri, nyilvános látható&#10;&#10;Automatikusan generált leírás"/>
                  <o:lock v:ext="edit" aspectratio="f"/>
                </v:shape>
                <v:shape id="Kép 55" o:spid="_x0000_s1029" type="#_x0000_t75" alt="A képen shoji, beltéri, nyilvános, csempézett látható&#10;&#10;Automatikusan generált leírás" style="position:absolute;left:33800;top:54;width:16198;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">
                  <v:imagedata r:id="rId56" o:title="A képen shoji, beltéri, nyilvános, csempézett látható&#10;&#10;Automatikusan generált leírás"/>
                  <o:lock v:ext="edit" aspectratio="f"/>
                </v:shape>
                <w10:anchorlock/>
              </v:group>
            </w:pict>
          </mc:Fallback>
        </mc:AlternateContent>
      </w:r>
    </w:p>
    <w:bookmarkStart w:id="70" w:name="_Ref88210528"/>
    <w:p w14:paraId="43BA4262" w14:textId="08E848A6" w:rsidR="00DA69F4" w:rsidRDefault="00902B53" w:rsidP="00DA69F4">
      <w:pPr>
        <w:pStyle w:val="Kpalrs"/>
        <w:spacing w:after="240"/>
        <w:jc w:val="center"/>
      </w:pPr>
      <w:r>
        <w:fldChar w:fldCharType="begin"/>
      </w:r>
      <w:r>
        <w:instrText xml:space="preserve"> SEQ ábra \* ARABIC </w:instrText>
      </w:r>
      <w:r>
        <w:fldChar w:fldCharType="separate"/>
      </w:r>
      <w:r w:rsidR="001D2579">
        <w:rPr>
          <w:noProof/>
        </w:rPr>
        <w:t>31</w:t>
      </w:r>
      <w:r>
        <w:rPr>
          <w:noProof/>
        </w:rPr>
        <w:fldChar w:fldCharType="end"/>
      </w:r>
      <w:r w:rsidR="00DA69F4">
        <w:t>. ábra</w:t>
      </w:r>
      <w:bookmarkEnd w:id="70"/>
      <w:r w:rsidR="00DA69F4">
        <w:t>: Vonalhibák (balról: 1., 2. és 3. típus)</w:t>
      </w:r>
    </w:p>
    <w:p w14:paraId="40FA52E7" w14:textId="6097B618" w:rsidR="00A86148" w:rsidRDefault="0079504C" w:rsidP="00915B55">
      <w:pPr>
        <w:pStyle w:val="mynormal"/>
      </w:pPr>
      <w:r>
        <w:t>A hibát tartalmazó kimenetek esetén egy képen átlagosan 2 hiba fordult elő</w:t>
      </w:r>
      <w:r w:rsidR="008E7D5D">
        <w:t xml:space="preserve"> (</w:t>
      </w:r>
      <w:r w:rsidR="008E7D5D">
        <w:fldChar w:fldCharType="begin"/>
      </w:r>
      <w:r w:rsidR="008E7D5D">
        <w:instrText xml:space="preserve"> REF _Ref87778107 \h </w:instrText>
      </w:r>
      <w:r w:rsidR="008E7D5D">
        <w:fldChar w:fldCharType="separate"/>
      </w:r>
      <w:r w:rsidR="001D2579">
        <w:rPr>
          <w:rFonts w:cs="Times New Roman"/>
          <w:i/>
          <w:iCs/>
          <w:noProof/>
        </w:rPr>
        <w:t>32</w:t>
      </w:r>
      <w:r w:rsidR="001D2579" w:rsidRPr="00EA4D8D">
        <w:rPr>
          <w:rFonts w:cs="Times New Roman"/>
        </w:rPr>
        <w:t>. ábra</w:t>
      </w:r>
      <w:r w:rsidR="008E7D5D">
        <w:fldChar w:fldCharType="end"/>
      </w:r>
      <w:r w:rsidR="008E7D5D">
        <w:t>)</w:t>
      </w:r>
      <w:r>
        <w:t>. A tesztekből az is leszűrhető, hogy amennyiben egy képen előfordult egy nagyobb hiba (3. típus), akkor azt követik a kisebb mértékű hibák is.</w:t>
      </w:r>
      <w:r w:rsidR="001E7185">
        <w:t xml:space="preserve"> Ez következik abból is, mivel e</w:t>
      </w:r>
      <w:r w:rsidR="00A86148">
        <w:t>zen hibák sokkal jellemzőbbek azokon a képeken, amelyeken nagyobb mértékben kellett transzformálni. Ilyen esetekben a vonalfelismerés esetén a vonalak koordinátái jobban eltérhetnek, ezáltal nehezebb azokat egymáshoz viszonyítani, valamint kerekítési eltérések is könnyebben adódnak</w:t>
      </w:r>
      <w:r w:rsidR="00282CC6">
        <w:t>.</w:t>
      </w:r>
    </w:p>
    <w:p w14:paraId="1FEFBABC" w14:textId="77777777" w:rsidR="008E4D0B" w:rsidRDefault="008E4D0B" w:rsidP="008E4D0B">
      <w:pPr>
        <w:pStyle w:val="mynormal"/>
        <w:keepNext/>
        <w:ind w:firstLine="0"/>
        <w:jc w:val="center"/>
      </w:pPr>
      <w:r>
        <w:rPr>
          <w:noProof/>
        </w:rPr>
        <w:lastRenderedPageBreak/>
        <w:drawing>
          <wp:inline distT="0" distB="0" distL="0" distR="0" wp14:anchorId="3B981081" wp14:editId="7FFE77A8">
            <wp:extent cx="5486400" cy="3200400"/>
            <wp:effectExtent l="0" t="0" r="0" b="0"/>
            <wp:docPr id="36" name="Diagram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bookmarkStart w:id="71" w:name="_Ref87778107"/>
    <w:p w14:paraId="5BCE93BA" w14:textId="6B82817D" w:rsidR="003D7DA2" w:rsidRPr="00EA4D8D" w:rsidRDefault="008E4D0B" w:rsidP="00752E6C">
      <w:pPr>
        <w:pStyle w:val="Kpalrs"/>
        <w:spacing w:after="240"/>
        <w:jc w:val="center"/>
        <w:rPr>
          <w:rFonts w:ascii="Times New Roman" w:hAnsi="Times New Roman" w:cs="Times New Roman"/>
        </w:rPr>
      </w:pPr>
      <w:r w:rsidRPr="00EA4D8D">
        <w:rPr>
          <w:rFonts w:ascii="Times New Roman" w:hAnsi="Times New Roman" w:cs="Times New Roman"/>
          <w:i w:val="0"/>
          <w:iCs w:val="0"/>
        </w:rPr>
        <w:fldChar w:fldCharType="begin"/>
      </w:r>
      <w:r w:rsidRPr="00EA4D8D">
        <w:rPr>
          <w:rFonts w:ascii="Times New Roman" w:hAnsi="Times New Roman" w:cs="Times New Roman"/>
          <w:i w:val="0"/>
          <w:iCs w:val="0"/>
        </w:rPr>
        <w:instrText xml:space="preserve"> SEQ ábra \* ARABIC </w:instrText>
      </w:r>
      <w:r w:rsidRPr="00EA4D8D">
        <w:rPr>
          <w:rFonts w:ascii="Times New Roman" w:hAnsi="Times New Roman" w:cs="Times New Roman"/>
          <w:i w:val="0"/>
          <w:iCs w:val="0"/>
        </w:rPr>
        <w:fldChar w:fldCharType="separate"/>
      </w:r>
      <w:r w:rsidR="001D2579">
        <w:rPr>
          <w:rFonts w:ascii="Times New Roman" w:hAnsi="Times New Roman" w:cs="Times New Roman"/>
          <w:i w:val="0"/>
          <w:iCs w:val="0"/>
          <w:noProof/>
        </w:rPr>
        <w:t>32</w:t>
      </w:r>
      <w:r w:rsidRPr="00EA4D8D">
        <w:rPr>
          <w:rFonts w:ascii="Times New Roman" w:hAnsi="Times New Roman" w:cs="Times New Roman"/>
          <w:i w:val="0"/>
          <w:iCs w:val="0"/>
        </w:rPr>
        <w:fldChar w:fldCharType="end"/>
      </w:r>
      <w:r w:rsidRPr="00EA4D8D">
        <w:rPr>
          <w:rFonts w:ascii="Times New Roman" w:hAnsi="Times New Roman" w:cs="Times New Roman"/>
          <w:i w:val="0"/>
          <w:iCs w:val="0"/>
        </w:rPr>
        <w:t>. ábra</w:t>
      </w:r>
      <w:bookmarkEnd w:id="71"/>
      <w:r w:rsidRPr="00EA4D8D">
        <w:rPr>
          <w:rFonts w:ascii="Times New Roman" w:hAnsi="Times New Roman" w:cs="Times New Roman"/>
          <w:i w:val="0"/>
          <w:iCs w:val="0"/>
        </w:rPr>
        <w:t xml:space="preserve">: </w:t>
      </w:r>
      <w:r w:rsidR="005E5536">
        <w:rPr>
          <w:rFonts w:ascii="Times New Roman" w:hAnsi="Times New Roman" w:cs="Times New Roman"/>
          <w:i w:val="0"/>
          <w:iCs w:val="0"/>
        </w:rPr>
        <w:t>K</w:t>
      </w:r>
      <w:r w:rsidRPr="00EA4D8D">
        <w:rPr>
          <w:rFonts w:ascii="Times New Roman" w:hAnsi="Times New Roman" w:cs="Times New Roman"/>
          <w:i w:val="0"/>
          <w:iCs w:val="0"/>
        </w:rPr>
        <w:t>imenet hibáinak eloszlása</w:t>
      </w:r>
      <w:r w:rsidR="005E5536">
        <w:rPr>
          <w:rFonts w:ascii="Times New Roman" w:hAnsi="Times New Roman" w:cs="Times New Roman"/>
          <w:i w:val="0"/>
          <w:iCs w:val="0"/>
        </w:rPr>
        <w:t xml:space="preserve"> (diagram)</w:t>
      </w:r>
    </w:p>
    <w:p w14:paraId="4F08099E" w14:textId="72B0EF8E" w:rsidR="00A17812" w:rsidRDefault="00A17812" w:rsidP="004D554C">
      <w:pPr>
        <w:pStyle w:val="mynormal"/>
      </w:pPr>
      <w:r>
        <w:t>Ahogy a diagrammon is látható (</w:t>
      </w:r>
      <w:r>
        <w:fldChar w:fldCharType="begin"/>
      </w:r>
      <w:r>
        <w:instrText xml:space="preserve"> REF _Ref87778107 \h </w:instrText>
      </w:r>
      <w:r>
        <w:fldChar w:fldCharType="separate"/>
      </w:r>
      <w:r w:rsidR="001D2579">
        <w:rPr>
          <w:rFonts w:cs="Times New Roman"/>
          <w:i/>
          <w:iCs/>
          <w:noProof/>
        </w:rPr>
        <w:t>32</w:t>
      </w:r>
      <w:r w:rsidR="001D2579" w:rsidRPr="00EA4D8D">
        <w:rPr>
          <w:rFonts w:cs="Times New Roman"/>
        </w:rPr>
        <w:t>. ábra</w:t>
      </w:r>
      <w:r>
        <w:fldChar w:fldCharType="end"/>
      </w:r>
      <w:r>
        <w:t>), az összesen 555 komponens, és azok összekapcsolása esetén a leggyakrabb probléma az első típusú volt</w:t>
      </w:r>
      <w:r w:rsidR="00514556">
        <w:t>, amihez viszonyítva a többi típus ritkán fordult elő.</w:t>
      </w:r>
    </w:p>
    <w:p w14:paraId="0EBF176F" w14:textId="2B1CFAB2" w:rsidR="007F0C1D" w:rsidRDefault="0086088B" w:rsidP="004D554C">
      <w:pPr>
        <w:pStyle w:val="mynormal"/>
      </w:pPr>
      <w:r>
        <w:t>A felsorolt hibák közül az első kettőt, valamint a negyediket könnyen lehet kézzel javítani. A 3. típust, az esettől függően eltérő nehézséggel lehet javítani. Ilyenkor lehet, hogy csak egy vonal pozícióját kell</w:t>
      </w:r>
      <w:r w:rsidR="007F0C1D">
        <w:t xml:space="preserve"> megváltoztatni, azonban lehet, hogy egy középen lévő vonalon van a hiba, amely több vonallal/komponenssel is kapcsolatban van. Utóbbi esetben több változtatást is el kell végezni, hogy az eredeti képet visszakapjuk. A tesztek során ez a hiba általában a kép szélén fordult csak elő (a transzformáció miatt), ezért javítása általában egyszerű lehetett.</w:t>
      </w:r>
    </w:p>
    <w:tbl>
      <w:tblPr>
        <w:tblStyle w:val="Rcsostblzat"/>
        <w:tblW w:w="0" w:type="auto"/>
        <w:tblLook w:val="04A0" w:firstRow="1" w:lastRow="0" w:firstColumn="1" w:lastColumn="0" w:noHBand="0" w:noVBand="1"/>
      </w:tblPr>
      <w:tblGrid>
        <w:gridCol w:w="4388"/>
        <w:gridCol w:w="4389"/>
      </w:tblGrid>
      <w:tr w:rsidR="00052384" w14:paraId="1F2B4578" w14:textId="77777777" w:rsidTr="00052384">
        <w:tc>
          <w:tcPr>
            <w:tcW w:w="4388" w:type="dxa"/>
          </w:tcPr>
          <w:p w14:paraId="5F6E8E65" w14:textId="77777777" w:rsidR="00052384" w:rsidRDefault="00052384" w:rsidP="004D554C">
            <w:pPr>
              <w:pStyle w:val="mynormal"/>
              <w:ind w:firstLine="0"/>
            </w:pPr>
          </w:p>
        </w:tc>
        <w:tc>
          <w:tcPr>
            <w:tcW w:w="4389" w:type="dxa"/>
          </w:tcPr>
          <w:p w14:paraId="2F59B2C0" w14:textId="77777777" w:rsidR="00052384" w:rsidRDefault="00052384" w:rsidP="004D554C">
            <w:pPr>
              <w:pStyle w:val="mynormal"/>
              <w:ind w:firstLine="0"/>
            </w:pPr>
          </w:p>
        </w:tc>
      </w:tr>
      <w:tr w:rsidR="00052384" w14:paraId="49936866" w14:textId="77777777" w:rsidTr="00052384">
        <w:tc>
          <w:tcPr>
            <w:tcW w:w="4388" w:type="dxa"/>
          </w:tcPr>
          <w:p w14:paraId="5A14DEA4" w14:textId="77777777" w:rsidR="00052384" w:rsidRDefault="00052384" w:rsidP="004D554C">
            <w:pPr>
              <w:pStyle w:val="mynormal"/>
              <w:ind w:firstLine="0"/>
            </w:pPr>
          </w:p>
        </w:tc>
        <w:tc>
          <w:tcPr>
            <w:tcW w:w="4389" w:type="dxa"/>
          </w:tcPr>
          <w:p w14:paraId="6DAE0F72" w14:textId="77777777" w:rsidR="00052384" w:rsidRDefault="00052384" w:rsidP="004D554C">
            <w:pPr>
              <w:pStyle w:val="mynormal"/>
              <w:ind w:firstLine="0"/>
            </w:pPr>
          </w:p>
        </w:tc>
      </w:tr>
      <w:tr w:rsidR="00052384" w14:paraId="6F1C0962" w14:textId="77777777" w:rsidTr="00052384">
        <w:tc>
          <w:tcPr>
            <w:tcW w:w="4388" w:type="dxa"/>
          </w:tcPr>
          <w:p w14:paraId="3718DEC2" w14:textId="77777777" w:rsidR="00052384" w:rsidRDefault="00052384" w:rsidP="004D554C">
            <w:pPr>
              <w:pStyle w:val="mynormal"/>
              <w:ind w:firstLine="0"/>
            </w:pPr>
          </w:p>
        </w:tc>
        <w:tc>
          <w:tcPr>
            <w:tcW w:w="4389" w:type="dxa"/>
          </w:tcPr>
          <w:p w14:paraId="502679D0" w14:textId="77777777" w:rsidR="00052384" w:rsidRDefault="00052384" w:rsidP="004D554C">
            <w:pPr>
              <w:pStyle w:val="mynormal"/>
              <w:ind w:firstLine="0"/>
            </w:pPr>
          </w:p>
        </w:tc>
      </w:tr>
      <w:tr w:rsidR="00052384" w14:paraId="27E2FFE9" w14:textId="77777777" w:rsidTr="00052384">
        <w:tc>
          <w:tcPr>
            <w:tcW w:w="4388" w:type="dxa"/>
          </w:tcPr>
          <w:p w14:paraId="21A0F93A" w14:textId="77777777" w:rsidR="00052384" w:rsidRDefault="00052384" w:rsidP="004D554C">
            <w:pPr>
              <w:pStyle w:val="mynormal"/>
              <w:ind w:firstLine="0"/>
            </w:pPr>
          </w:p>
        </w:tc>
        <w:tc>
          <w:tcPr>
            <w:tcW w:w="4389" w:type="dxa"/>
          </w:tcPr>
          <w:p w14:paraId="3785ED07" w14:textId="77777777" w:rsidR="00052384" w:rsidRDefault="00052384" w:rsidP="004D554C">
            <w:pPr>
              <w:pStyle w:val="mynormal"/>
              <w:ind w:firstLine="0"/>
            </w:pPr>
          </w:p>
        </w:tc>
      </w:tr>
      <w:tr w:rsidR="00052384" w14:paraId="21FCF9F0" w14:textId="77777777" w:rsidTr="00052384">
        <w:tc>
          <w:tcPr>
            <w:tcW w:w="4388" w:type="dxa"/>
          </w:tcPr>
          <w:p w14:paraId="4A80435E" w14:textId="77777777" w:rsidR="00052384" w:rsidRDefault="00052384" w:rsidP="004D554C">
            <w:pPr>
              <w:pStyle w:val="mynormal"/>
              <w:ind w:firstLine="0"/>
            </w:pPr>
          </w:p>
        </w:tc>
        <w:tc>
          <w:tcPr>
            <w:tcW w:w="4389" w:type="dxa"/>
          </w:tcPr>
          <w:p w14:paraId="35A5500E" w14:textId="77777777" w:rsidR="00052384" w:rsidRDefault="00052384" w:rsidP="004D554C">
            <w:pPr>
              <w:pStyle w:val="mynormal"/>
              <w:ind w:firstLine="0"/>
            </w:pPr>
          </w:p>
        </w:tc>
      </w:tr>
      <w:tr w:rsidR="00052384" w14:paraId="23F8D9E6" w14:textId="77777777" w:rsidTr="00052384">
        <w:tc>
          <w:tcPr>
            <w:tcW w:w="4388" w:type="dxa"/>
          </w:tcPr>
          <w:p w14:paraId="010D1F4B" w14:textId="77777777" w:rsidR="00052384" w:rsidRDefault="00052384" w:rsidP="004D554C">
            <w:pPr>
              <w:pStyle w:val="mynormal"/>
              <w:ind w:firstLine="0"/>
            </w:pPr>
          </w:p>
        </w:tc>
        <w:tc>
          <w:tcPr>
            <w:tcW w:w="4389" w:type="dxa"/>
          </w:tcPr>
          <w:p w14:paraId="6F762F13" w14:textId="77777777" w:rsidR="00052384" w:rsidRDefault="00052384" w:rsidP="004D554C">
            <w:pPr>
              <w:pStyle w:val="mynormal"/>
              <w:ind w:firstLine="0"/>
            </w:pPr>
          </w:p>
        </w:tc>
      </w:tr>
      <w:tr w:rsidR="00052384" w14:paraId="15AB8205" w14:textId="77777777" w:rsidTr="00052384">
        <w:tc>
          <w:tcPr>
            <w:tcW w:w="4388" w:type="dxa"/>
          </w:tcPr>
          <w:p w14:paraId="1CCC2473" w14:textId="77777777" w:rsidR="00052384" w:rsidRDefault="00052384" w:rsidP="004D554C">
            <w:pPr>
              <w:pStyle w:val="mynormal"/>
              <w:ind w:firstLine="0"/>
            </w:pPr>
          </w:p>
        </w:tc>
        <w:tc>
          <w:tcPr>
            <w:tcW w:w="4389" w:type="dxa"/>
          </w:tcPr>
          <w:p w14:paraId="5E9F05B9" w14:textId="77777777" w:rsidR="00052384" w:rsidRDefault="00052384" w:rsidP="004D554C">
            <w:pPr>
              <w:pStyle w:val="mynormal"/>
              <w:ind w:firstLine="0"/>
            </w:pPr>
          </w:p>
        </w:tc>
      </w:tr>
      <w:tr w:rsidR="00052384" w14:paraId="55D0E104" w14:textId="77777777" w:rsidTr="00052384">
        <w:tc>
          <w:tcPr>
            <w:tcW w:w="4388" w:type="dxa"/>
          </w:tcPr>
          <w:p w14:paraId="6FA7BE4C" w14:textId="77777777" w:rsidR="00052384" w:rsidRDefault="00052384" w:rsidP="004D554C">
            <w:pPr>
              <w:pStyle w:val="mynormal"/>
              <w:ind w:firstLine="0"/>
            </w:pPr>
          </w:p>
        </w:tc>
        <w:tc>
          <w:tcPr>
            <w:tcW w:w="4389" w:type="dxa"/>
          </w:tcPr>
          <w:p w14:paraId="113C6A90" w14:textId="77777777" w:rsidR="00052384" w:rsidRDefault="00052384" w:rsidP="004D554C">
            <w:pPr>
              <w:pStyle w:val="mynormal"/>
              <w:ind w:firstLine="0"/>
            </w:pPr>
          </w:p>
        </w:tc>
      </w:tr>
    </w:tbl>
    <w:p w14:paraId="11CA4A0C" w14:textId="77777777" w:rsidR="00052384" w:rsidRDefault="00052384" w:rsidP="004D554C">
      <w:pPr>
        <w:pStyle w:val="mynormal"/>
      </w:pPr>
    </w:p>
    <w:p w14:paraId="2862F6FA" w14:textId="086797F9" w:rsidR="007961A7" w:rsidRDefault="007961A7" w:rsidP="007961A7">
      <w:pPr>
        <w:pStyle w:val="Cmsor1"/>
      </w:pPr>
      <w:bookmarkStart w:id="72" w:name="_Toc88390156"/>
      <w:r>
        <w:lastRenderedPageBreak/>
        <w:t>Összegzés</w:t>
      </w:r>
      <w:bookmarkEnd w:id="72"/>
    </w:p>
    <w:p w14:paraId="2067228C" w14:textId="10F6F3F9" w:rsidR="004D7348" w:rsidRDefault="00B81C4E" w:rsidP="004D7348">
      <w:pPr>
        <w:pStyle w:val="mynormal"/>
      </w:pPr>
      <w:r>
        <w:t xml:space="preserve">Az elkészült program bemutat egy megoldást egy digitalizációs problémára. A program által a digitalizált kapcsolási rajz tovább finomítható, szerkeszthető </w:t>
      </w:r>
      <w:r w:rsidR="007D269C">
        <w:t>lesz. Ennek eléréséhez különféle képfeldolgozó eszközök, nagyrészt koordinátákkal dolgozó algoritmusok, valamint egy neurális hálózat is együttműködik egy szoftver által.</w:t>
      </w:r>
    </w:p>
    <w:p w14:paraId="383D7D03" w14:textId="2C2035BE" w:rsidR="00232D68" w:rsidRPr="004D7348" w:rsidRDefault="007D269C" w:rsidP="00232D68">
      <w:pPr>
        <w:pStyle w:val="mynormal"/>
      </w:pPr>
      <w:r>
        <w:t xml:space="preserve">A bemutatott komponenseket és azok kapcsolatait kereső logika bíztató eredményeket produkált. </w:t>
      </w:r>
      <w:r w:rsidR="00895F76">
        <w:t>Az elkészült program működése még tovább fejleszthető, jobb eredmények is elérhetőek, valamint csökkenthetőek a bemenet</w:t>
      </w:r>
      <w:r w:rsidR="00232D68">
        <w:t>i előkövetelmények: a</w:t>
      </w:r>
      <w:r>
        <w:t xml:space="preserve"> komponensek keresése kiterjeszthető, hogy </w:t>
      </w:r>
      <w:r w:rsidR="00895F76">
        <w:t>több mint 2 vezeték bemenetet tartalmazó komponensek esetén is megtalálja az összeköttetéseket, a neurális hálózatnak további komponensek is betaníthatóak, valamint arányosítás helyett előre elkészített paraméter sablonok segítségével mindenféle méretű képek esetén a legjobb paraméterekkel dolgozhat a program, ezáltal tovább növelve a hatékonyságot.</w:t>
      </w:r>
      <w:r w:rsidR="00232D68">
        <w:t xml:space="preserve"> Ebből is látható, hogy a jelenlegi program</w:t>
      </w:r>
      <w:r w:rsidR="00CF0257">
        <w:t xml:space="preserve"> még nem érte el teljes potenciálját, viszont</w:t>
      </w:r>
      <w:r w:rsidR="007F4540">
        <w:t xml:space="preserve"> logikái bővíthetőek,</w:t>
      </w:r>
      <w:r w:rsidR="00CF0257">
        <w:t xml:space="preserve"> a neurális hálózat tovább tanítható,</w:t>
      </w:r>
      <w:r w:rsidR="007F4540">
        <w:t xml:space="preserve"> ezáltal</w:t>
      </w:r>
      <w:r w:rsidR="00232D68">
        <w:t xml:space="preserve"> </w:t>
      </w:r>
      <w:r w:rsidR="007F4540">
        <w:t xml:space="preserve">egy erős alapot adva további </w:t>
      </w:r>
      <w:r w:rsidR="00CF0257">
        <w:t>fejlesztésekhez.</w:t>
      </w:r>
    </w:p>
    <w:p w14:paraId="2CD3A59E" w14:textId="3B6F0BDF" w:rsidR="007C5DF4" w:rsidRDefault="007C5DF4" w:rsidP="007204AA">
      <w:pPr>
        <w:pStyle w:val="Cmsor1"/>
      </w:pPr>
      <w:bookmarkStart w:id="73" w:name="_Toc88390157"/>
      <w:r>
        <w:lastRenderedPageBreak/>
        <w:t>Irodalomjegyzék</w:t>
      </w:r>
      <w:bookmarkEnd w:id="73"/>
    </w:p>
    <w:p w14:paraId="4B13800D" w14:textId="4A42804E" w:rsidR="007C5EE2" w:rsidRPr="0097091C" w:rsidRDefault="007C5EE2" w:rsidP="007C5EE2">
      <w:pPr>
        <w:pStyle w:val="Irodalomjegyzek"/>
        <w:rPr>
          <w:rStyle w:val="mynormalChar"/>
          <w:rFonts w:cs="Mangal"/>
          <w:szCs w:val="21"/>
        </w:rPr>
      </w:pPr>
      <w:bookmarkStart w:id="74" w:name="_Ref67392713"/>
      <w:bookmarkStart w:id="75" w:name="_Ref69721046"/>
      <w:bookmarkStart w:id="76" w:name="_Ref67392944"/>
      <w:r>
        <w:t>Nemzetközi standardok:</w:t>
      </w:r>
      <w:r>
        <w:br/>
      </w:r>
      <w:hyperlink r:id="rId58" w:history="1">
        <w:r w:rsidRPr="001630E9">
          <w:rPr>
            <w:rStyle w:val="Hiperhivatkozs"/>
          </w:rPr>
          <w:t>https://www.iec.ch/understanding-standards</w:t>
        </w:r>
      </w:hyperlink>
      <w:r>
        <w:t xml:space="preserve">, letöltés ideje: </w:t>
      </w:r>
      <w:r w:rsidRPr="001D28BB">
        <w:rPr>
          <w:rStyle w:val="mynormalChar"/>
        </w:rPr>
        <w:t>2021.03.18.</w:t>
      </w:r>
      <w:bookmarkEnd w:id="74"/>
    </w:p>
    <w:p w14:paraId="45AFB03B" w14:textId="79AFBE68" w:rsidR="0097091C" w:rsidRPr="005078E3" w:rsidRDefault="0097091C" w:rsidP="007C5EE2">
      <w:pPr>
        <w:pStyle w:val="Irodalomjegyzek"/>
        <w:rPr>
          <w:rStyle w:val="mynormalChar"/>
          <w:rFonts w:cs="Mangal"/>
          <w:szCs w:val="21"/>
        </w:rPr>
      </w:pPr>
      <w:bookmarkStart w:id="77" w:name="_Ref88125155"/>
      <w:r>
        <w:rPr>
          <w:rFonts w:cs="Times New Roman"/>
        </w:rPr>
        <w:t>Ellenállás minta:</w:t>
      </w:r>
      <w:r>
        <w:rPr>
          <w:rFonts w:cs="Times New Roman"/>
        </w:rPr>
        <w:br/>
      </w:r>
      <w:hyperlink r:id="rId59" w:history="1">
        <w:r w:rsidRPr="004655FF">
          <w:rPr>
            <w:rStyle w:val="Hiperhivatkozs"/>
            <w:rFonts w:cs="Times New Roman"/>
          </w:rPr>
          <w:t>https://circuitspedia.com/resistor-working-types-of-resistor-color-code/</w:t>
        </w:r>
      </w:hyperlink>
      <w:r>
        <w:rPr>
          <w:rFonts w:cs="Times New Roman"/>
        </w:rPr>
        <w:t>, letöltés ideje: 2021.11.18.</w:t>
      </w:r>
      <w:bookmarkEnd w:id="77"/>
    </w:p>
    <w:p w14:paraId="0552518E" w14:textId="77777777" w:rsidR="007C5EE2" w:rsidRDefault="007C5EE2" w:rsidP="007C5EE2">
      <w:pPr>
        <w:pStyle w:val="Irodalomjegyzek"/>
      </w:pPr>
      <w:bookmarkStart w:id="78" w:name="_Ref67392687"/>
      <w:r w:rsidRPr="00B02472">
        <w:t>Bradski</w:t>
      </w:r>
      <w:r>
        <w:t xml:space="preserve">, G., Kaehler, A.: </w:t>
      </w:r>
      <w:r>
        <w:rPr>
          <w:i/>
          <w:iCs/>
        </w:rPr>
        <w:t>Learning OpenCV.</w:t>
      </w:r>
      <w:r>
        <w:br/>
        <w:t>O’Reilly Media, Inc, United States of America, p. 571, 2008.</w:t>
      </w:r>
      <w:bookmarkEnd w:id="78"/>
    </w:p>
    <w:p w14:paraId="5A38014D" w14:textId="33D896BA" w:rsidR="007C5EE2" w:rsidRDefault="007C5EE2" w:rsidP="007C5EE2">
      <w:pPr>
        <w:pStyle w:val="Irodalomjegyzek"/>
      </w:pPr>
      <w:bookmarkStart w:id="79" w:name="_Ref67392766"/>
      <w:r>
        <w:t xml:space="preserve">Marengoni, M., Stringhini, D.: </w:t>
      </w:r>
      <w:r w:rsidRPr="00B6296C">
        <w:t>High Level Computer Vision Using OpenCV</w:t>
      </w:r>
      <w:r>
        <w:br/>
      </w:r>
      <w:r w:rsidRPr="009F0578">
        <w:t>2011 24th SIBGRAPI Conference on Graphics, Patterns, and Images Tutorials</w:t>
      </w:r>
      <w:r>
        <w:t>, pp. 11-24, 2011.</w:t>
      </w:r>
      <w:bookmarkEnd w:id="79"/>
    </w:p>
    <w:p w14:paraId="597A82F8" w14:textId="73EB596C" w:rsidR="00684812" w:rsidRDefault="00684812" w:rsidP="00684812">
      <w:pPr>
        <w:pStyle w:val="Irodalomjegyzek"/>
      </w:pPr>
      <w:bookmarkStart w:id="80" w:name="_Ref88125668"/>
      <w:r>
        <w:t>Thresholding</w:t>
      </w:r>
      <w:r w:rsidR="00170B8F">
        <w:t xml:space="preserve"> technikák</w:t>
      </w:r>
      <w:r>
        <w:t>:</w:t>
      </w:r>
      <w:r>
        <w:br/>
      </w:r>
      <w:hyperlink r:id="rId60" w:history="1">
        <w:r w:rsidRPr="004655FF">
          <w:rPr>
            <w:rStyle w:val="Hiperhivatkozs"/>
            <w:rFonts w:cs="Times New Roman"/>
          </w:rPr>
          <w:t>https://docs.opencv.org/3.4/d7/d4d/tutorial_py_thresholding.html</w:t>
        </w:r>
      </w:hyperlink>
      <w:r>
        <w:rPr>
          <w:rFonts w:cs="Times New Roman"/>
        </w:rPr>
        <w:t>, letöltés ideje: 2021.11.18.</w:t>
      </w:r>
      <w:bookmarkEnd w:id="80"/>
    </w:p>
    <w:p w14:paraId="1A467253" w14:textId="77777777" w:rsidR="005330CD" w:rsidRDefault="005330CD" w:rsidP="005330CD">
      <w:pPr>
        <w:pStyle w:val="Irodalomjegyzek"/>
      </w:pPr>
      <w:bookmarkStart w:id="81" w:name="_Ref87091284"/>
      <w:r w:rsidRPr="00E52D8B">
        <w:t>Rong, W., Li, Z., Zhang, W., Sun, L.: An Improved Canny Edge Detection Algorithm</w:t>
      </w:r>
      <w:r w:rsidRPr="00E52D8B">
        <w:br/>
        <w:t>Proceedings of 2014 IEEE International Conference on Mechatronics and Automation, pp. 577-582, 2014.</w:t>
      </w:r>
      <w:bookmarkEnd w:id="81"/>
    </w:p>
    <w:p w14:paraId="5C893582" w14:textId="77777777" w:rsidR="00E20BBC" w:rsidRDefault="00E20BBC" w:rsidP="00E20BBC">
      <w:pPr>
        <w:pStyle w:val="Irodalomjegyzek"/>
      </w:pPr>
      <w:bookmarkStart w:id="82" w:name="_Ref67392885"/>
      <w:r w:rsidRPr="000607C4">
        <w:t>El Naqa, I</w:t>
      </w:r>
      <w:r>
        <w:t>.,</w:t>
      </w:r>
      <w:r w:rsidRPr="000607C4">
        <w:t xml:space="preserve"> Murphy, M.</w:t>
      </w:r>
      <w:r>
        <w:t>:</w:t>
      </w:r>
      <w:r w:rsidRPr="005866B8">
        <w:t xml:space="preserve"> Machine Learning in Radiation Oncology: Theory and Applications</w:t>
      </w:r>
      <w:r w:rsidRPr="000607C4">
        <w:t xml:space="preserve"> </w:t>
      </w:r>
      <w:r>
        <w:br/>
      </w:r>
      <w:r w:rsidRPr="005866B8">
        <w:t>Springer International Publishing</w:t>
      </w:r>
      <w:r>
        <w:t>, pp. 3-11, 2015</w:t>
      </w:r>
      <w:bookmarkEnd w:id="82"/>
    </w:p>
    <w:p w14:paraId="3E6E375E" w14:textId="77777777" w:rsidR="00E20BBC" w:rsidRDefault="00E20BBC" w:rsidP="00E20BBC">
      <w:pPr>
        <w:pStyle w:val="Irodalomjegyzek"/>
      </w:pPr>
      <w:bookmarkStart w:id="83" w:name="_Ref86581570"/>
      <w:r w:rsidRPr="00B042FA">
        <w:t>Abraham</w:t>
      </w:r>
      <w:r>
        <w:t xml:space="preserve">, A.: </w:t>
      </w:r>
      <w:r w:rsidRPr="00090363">
        <w:t>Artificial Neural Network</w:t>
      </w:r>
      <w:r>
        <w:t xml:space="preserve">s, in: </w:t>
      </w:r>
      <w:r w:rsidRPr="00090363">
        <w:t>Handbook of Measuring System Design</w:t>
      </w:r>
      <w:r>
        <w:br/>
      </w:r>
      <w:r w:rsidRPr="00FC727D">
        <w:t>Oklahoma State University, Stillwater, OK, USA</w:t>
      </w:r>
      <w:r>
        <w:t>, pp. 901-908, 2005.</w:t>
      </w:r>
      <w:bookmarkEnd w:id="83"/>
    </w:p>
    <w:p w14:paraId="27E2CF66" w14:textId="77777777" w:rsidR="00E20BBC" w:rsidRDefault="00E20BBC" w:rsidP="00E20BBC">
      <w:pPr>
        <w:pStyle w:val="Irodalomjegyzek"/>
      </w:pPr>
      <w:bookmarkStart w:id="84" w:name="_Ref67392942"/>
      <w:r>
        <w:t xml:space="preserve">Gupta, N.: </w:t>
      </w:r>
      <w:r w:rsidRPr="00B02472">
        <w:t>Artificial Neural Network</w:t>
      </w:r>
      <w:r>
        <w:br/>
      </w:r>
      <w:r w:rsidRPr="00B02472">
        <w:t>International Conference on Recent Trends in Applied Sciences with Engineering Applications</w:t>
      </w:r>
      <w:r>
        <w:t>, v</w:t>
      </w:r>
      <w:r w:rsidRPr="00B02472">
        <w:t xml:space="preserve">ol.3, </w:t>
      </w:r>
      <w:r>
        <w:t>n</w:t>
      </w:r>
      <w:r w:rsidRPr="00B02472">
        <w:t>o.1</w:t>
      </w:r>
      <w:r>
        <w:t>, pp. 1-6, 2013.</w:t>
      </w:r>
      <w:bookmarkEnd w:id="84"/>
    </w:p>
    <w:p w14:paraId="3D2BFCD8" w14:textId="77777777" w:rsidR="00E20BBC" w:rsidRDefault="00E20BBC" w:rsidP="00E20BBC">
      <w:pPr>
        <w:pStyle w:val="Irodalomjegyzek"/>
      </w:pPr>
      <w:bookmarkStart w:id="85" w:name="_Ref67392951"/>
      <w:r w:rsidRPr="003814C3">
        <w:t>Feng</w:t>
      </w:r>
      <w:r>
        <w:t>, J.</w:t>
      </w:r>
      <w:r w:rsidRPr="003814C3">
        <w:t>, Lu</w:t>
      </w:r>
      <w:r>
        <w:t>, S.: Performance Analysis of Various Activation Functions in Artificial Neural Networks</w:t>
      </w:r>
      <w:r>
        <w:br/>
      </w:r>
      <w:r w:rsidRPr="003814C3">
        <w:t>Journal of Physics: Conference Series</w:t>
      </w:r>
      <w:r>
        <w:t>, pp. 1-6, 2019.</w:t>
      </w:r>
      <w:bookmarkEnd w:id="85"/>
    </w:p>
    <w:p w14:paraId="69F7BD56" w14:textId="1C2B1892" w:rsidR="004E6141" w:rsidRDefault="004E6141" w:rsidP="004E6141">
      <w:pPr>
        <w:pStyle w:val="Irodalomjegyzek"/>
      </w:pPr>
      <w:bookmarkStart w:id="86" w:name="_Ref67393015"/>
      <w:r w:rsidRPr="003814C3">
        <w:t>Albawi</w:t>
      </w:r>
      <w:r>
        <w:t>, S.</w:t>
      </w:r>
      <w:r w:rsidRPr="003814C3">
        <w:t>, Mohammed</w:t>
      </w:r>
      <w:r>
        <w:t xml:space="preserve">, </w:t>
      </w:r>
      <w:r w:rsidRPr="003814C3">
        <w:t>T. A.</w:t>
      </w:r>
      <w:r>
        <w:t>,</w:t>
      </w:r>
      <w:r w:rsidRPr="003814C3">
        <w:t xml:space="preserve"> Al-Zawi</w:t>
      </w:r>
      <w:r>
        <w:t xml:space="preserve">, </w:t>
      </w:r>
      <w:r w:rsidRPr="003814C3">
        <w:t>S.</w:t>
      </w:r>
      <w:r>
        <w:t xml:space="preserve">: </w:t>
      </w:r>
      <w:r w:rsidRPr="003814C3">
        <w:t>Understanding of a convolutional neural network</w:t>
      </w:r>
      <w:r>
        <w:br/>
      </w:r>
      <w:r w:rsidRPr="003814C3">
        <w:t>International Conference on Engineering and Technology (ICET)</w:t>
      </w:r>
      <w:r>
        <w:t xml:space="preserve">, </w:t>
      </w:r>
      <w:r w:rsidRPr="00FB3573">
        <w:t xml:space="preserve">pp. 1-6, </w:t>
      </w:r>
      <w:r>
        <w:t>2017.</w:t>
      </w:r>
      <w:bookmarkEnd w:id="86"/>
    </w:p>
    <w:p w14:paraId="3C5A6624" w14:textId="2A8D9BA8" w:rsidR="00170B8F" w:rsidRPr="00A81FC5" w:rsidRDefault="00170B8F" w:rsidP="004E6141">
      <w:pPr>
        <w:pStyle w:val="Irodalomjegyzek"/>
      </w:pPr>
      <w:bookmarkStart w:id="87" w:name="_Ref88125991"/>
      <w:r>
        <w:t>Konvolúciós neurális hálózat felépítése:</w:t>
      </w:r>
      <w:r>
        <w:br/>
      </w:r>
      <w:hyperlink r:id="rId61" w:history="1">
        <w:r w:rsidRPr="004655FF">
          <w:rPr>
            <w:rStyle w:val="Hiperhivatkozs"/>
          </w:rPr>
          <w:t>https://towardsdatascience.com/a-comprehensive-guide-to-convolutional-neural-networks-the-eli5-way-3bd2b1164a53</w:t>
        </w:r>
      </w:hyperlink>
      <w:r>
        <w:t>, letöltés ideje: 2021.11.18.</w:t>
      </w:r>
      <w:bookmarkEnd w:id="87"/>
    </w:p>
    <w:p w14:paraId="5CACA8D8" w14:textId="77777777" w:rsidR="004E6141" w:rsidRDefault="004E6141" w:rsidP="004E6141">
      <w:pPr>
        <w:pStyle w:val="Irodalomjegyzek"/>
      </w:pPr>
      <w:bookmarkStart w:id="88" w:name="_Ref67393025"/>
      <w:r w:rsidRPr="00A81FC5">
        <w:t>Yamashita, R., Nishio, M., Do, R.K.G.</w:t>
      </w:r>
      <w:r>
        <w:t xml:space="preserve">, </w:t>
      </w:r>
      <w:r w:rsidRPr="00A81FC5">
        <w:t>Togashi</w:t>
      </w:r>
      <w:r>
        <w:t>, K.: Convolutional neural networks: an overview and application in radiology</w:t>
      </w:r>
      <w:r>
        <w:br/>
      </w:r>
      <w:r w:rsidRPr="00FB3573">
        <w:t>Insights Imaging</w:t>
      </w:r>
      <w:r>
        <w:t xml:space="preserve">, pp. </w:t>
      </w:r>
      <w:r w:rsidRPr="00FB3573">
        <w:t>611–629</w:t>
      </w:r>
      <w:r>
        <w:t>, 2018.</w:t>
      </w:r>
      <w:bookmarkEnd w:id="88"/>
    </w:p>
    <w:p w14:paraId="35579DA3" w14:textId="77777777" w:rsidR="004E6141" w:rsidRDefault="004E6141" w:rsidP="004E6141">
      <w:pPr>
        <w:pStyle w:val="Irodalomjegyzek"/>
      </w:pPr>
      <w:bookmarkStart w:id="89" w:name="_Ref69288887"/>
      <w:r w:rsidRPr="0057545A">
        <w:t>Tudhope, D.S., Oldfield, J.V.: A High-Level Recognizer for Schematic Diagrams</w:t>
      </w:r>
      <w:r>
        <w:br/>
      </w:r>
      <w:r w:rsidRPr="00537FCE">
        <w:lastRenderedPageBreak/>
        <w:t>IEEE Computer Graphics and Applications, vol. 3, no. 3, pp. 33-40, 1983</w:t>
      </w:r>
      <w:bookmarkEnd w:id="89"/>
    </w:p>
    <w:p w14:paraId="188FFC85" w14:textId="77777777" w:rsidR="004E6141" w:rsidRPr="004E2395" w:rsidRDefault="004E6141" w:rsidP="004E6141">
      <w:pPr>
        <w:pStyle w:val="Irodalomjegyzek"/>
        <w:rPr>
          <w:rStyle w:val="mynormalChar"/>
          <w:rFonts w:cs="Mangal"/>
          <w:szCs w:val="21"/>
        </w:rPr>
      </w:pPr>
      <w:bookmarkStart w:id="90" w:name="_Ref69288918"/>
      <w:r w:rsidRPr="005078E3">
        <w:rPr>
          <w:rStyle w:val="mynormalChar"/>
          <w:rFonts w:cs="Mangal"/>
          <w:szCs w:val="21"/>
        </w:rPr>
        <w:t>Okazaki, A., Kondo, T., Mori, K., Tsunekawa, S., Kawamoto, E.: An automatic circuit diagram reader with loop-structure-based symbol recognition</w:t>
      </w:r>
      <w:r>
        <w:rPr>
          <w:rStyle w:val="mynormalChar"/>
          <w:rFonts w:cs="Mangal"/>
          <w:szCs w:val="21"/>
        </w:rPr>
        <w:br/>
      </w:r>
      <w:r w:rsidRPr="005078E3">
        <w:rPr>
          <w:rStyle w:val="mynormalChar"/>
          <w:rFonts w:cs="Mangal"/>
          <w:szCs w:val="21"/>
        </w:rPr>
        <w:t xml:space="preserve">IEEE Transactions on Pattern Analysis and Machine Intelligence, </w:t>
      </w:r>
      <w:r>
        <w:rPr>
          <w:rStyle w:val="mynormalChar"/>
          <w:rFonts w:cs="Mangal"/>
          <w:szCs w:val="21"/>
        </w:rPr>
        <w:t>v</w:t>
      </w:r>
      <w:r w:rsidRPr="005078E3">
        <w:rPr>
          <w:rStyle w:val="mynormalChar"/>
          <w:rFonts w:cs="Mangal"/>
          <w:szCs w:val="21"/>
        </w:rPr>
        <w:t xml:space="preserve">ol. 10, </w:t>
      </w:r>
      <w:r>
        <w:rPr>
          <w:rStyle w:val="mynormalChar"/>
          <w:rFonts w:cs="Mangal"/>
          <w:szCs w:val="21"/>
        </w:rPr>
        <w:t>n</w:t>
      </w:r>
      <w:r w:rsidRPr="005078E3">
        <w:rPr>
          <w:rStyle w:val="mynormalChar"/>
          <w:rFonts w:cs="Mangal"/>
          <w:szCs w:val="21"/>
        </w:rPr>
        <w:t>o. 3, pp. 331-341, 1988.</w:t>
      </w:r>
      <w:bookmarkEnd w:id="90"/>
    </w:p>
    <w:p w14:paraId="29C871B2" w14:textId="77777777" w:rsidR="004E6141" w:rsidRDefault="004E6141" w:rsidP="004E6141">
      <w:pPr>
        <w:pStyle w:val="Irodalomjegyzek"/>
      </w:pPr>
      <w:bookmarkStart w:id="91" w:name="_Ref69288999"/>
      <w:r w:rsidRPr="004E2395">
        <w:t>Rabbani, M., Khoshkangini, R., Nagendraswamy, H.S., Conti, M.: Hand Drawn Optical Circuit Recognition</w:t>
      </w:r>
      <w:r>
        <w:br/>
      </w:r>
      <w:r w:rsidRPr="004E2395">
        <w:t>Procedia Computer Science</w:t>
      </w:r>
      <w:r>
        <w:t>, vol. 84, pp. 41-48, 2016.</w:t>
      </w:r>
      <w:bookmarkEnd w:id="91"/>
    </w:p>
    <w:p w14:paraId="55B1DE5C" w14:textId="77777777" w:rsidR="00000C5C" w:rsidRDefault="00000C5C" w:rsidP="00000C5C">
      <w:pPr>
        <w:pStyle w:val="Irodalomjegyzek"/>
      </w:pPr>
      <w:bookmarkStart w:id="92" w:name="_Ref69722899"/>
      <w:r w:rsidRPr="00777520">
        <w:t>Del Sole, A.: Visual Studio Code Distilled: Evolved Code Editing for Windows, MacOS, and Linux.</w:t>
      </w:r>
      <w:r>
        <w:br/>
      </w:r>
      <w:r w:rsidRPr="00777520">
        <w:t>Apress</w:t>
      </w:r>
      <w:r>
        <w:t xml:space="preserve">, p. </w:t>
      </w:r>
      <w:r w:rsidRPr="00777520">
        <w:t>215</w:t>
      </w:r>
      <w:r>
        <w:t>, 2018.</w:t>
      </w:r>
      <w:bookmarkEnd w:id="92"/>
    </w:p>
    <w:p w14:paraId="0D7F4809" w14:textId="77777777" w:rsidR="00000C5C" w:rsidRPr="00A81FC5" w:rsidRDefault="00000C5C" w:rsidP="00000C5C">
      <w:pPr>
        <w:pStyle w:val="Irodalomjegyzek"/>
      </w:pPr>
      <w:bookmarkStart w:id="93" w:name="_Ref69721014"/>
      <w:r>
        <w:t>Van Rossum, G., Drake, F. L.: Python 3 Reference Manual.</w:t>
      </w:r>
      <w:r>
        <w:br/>
        <w:t>CreateSpace, 2009.</w:t>
      </w:r>
      <w:bookmarkEnd w:id="93"/>
    </w:p>
    <w:p w14:paraId="3A715D5B" w14:textId="77777777" w:rsidR="00000C5C" w:rsidRDefault="00000C5C" w:rsidP="00000C5C">
      <w:pPr>
        <w:pStyle w:val="Irodalomjegyzek"/>
      </w:pPr>
      <w:bookmarkStart w:id="94" w:name="_Ref69721021"/>
      <w:r>
        <w:t>Harris, C.R., Millman, K.J., van der Walt, S.J. et. al.: Array programming with NumPy</w:t>
      </w:r>
      <w:r>
        <w:br/>
        <w:t>Nature, vol. 585, no. 7825, pp. 357–362, 2020.</w:t>
      </w:r>
      <w:bookmarkEnd w:id="94"/>
    </w:p>
    <w:p w14:paraId="64E0623E" w14:textId="77777777" w:rsidR="00000C5C" w:rsidRDefault="00000C5C" w:rsidP="00000C5C">
      <w:pPr>
        <w:pStyle w:val="Irodalomjegyzek"/>
      </w:pPr>
      <w:bookmarkStart w:id="95" w:name="_Ref69721028"/>
      <w:r w:rsidRPr="00AC35B4">
        <w:t>Bradski, G.: The OpenCV Library</w:t>
      </w:r>
      <w:r>
        <w:br/>
      </w:r>
      <w:r w:rsidRPr="00AC35B4">
        <w:t>Dr. Dobb's Journal of Software Tools, 2000.</w:t>
      </w:r>
      <w:bookmarkEnd w:id="95"/>
    </w:p>
    <w:p w14:paraId="461C3F13" w14:textId="77777777" w:rsidR="00892861" w:rsidRDefault="00892861" w:rsidP="00892861">
      <w:pPr>
        <w:pStyle w:val="Irodalomjegyzek"/>
      </w:pPr>
      <w:bookmarkStart w:id="96" w:name="_Ref88037728"/>
      <w:r>
        <w:t>Abadi, M., Barham, P., Chen, J., Chen, Z., Davis, A., Dean, J. et al.: Tensorflow: A system for large-scale machine learning.</w:t>
      </w:r>
      <w:r>
        <w:br/>
        <w:t>12th USENIX Symposium on Operating Systems Design and Implementation, pp. 265–283, 2016.</w:t>
      </w:r>
      <w:bookmarkEnd w:id="75"/>
      <w:bookmarkEnd w:id="96"/>
    </w:p>
    <w:p w14:paraId="4B1973BB" w14:textId="72C8E9FB" w:rsidR="00C96567" w:rsidRDefault="00C96567" w:rsidP="00892861">
      <w:pPr>
        <w:pStyle w:val="Irodalomjegyzek"/>
      </w:pPr>
      <w:bookmarkStart w:id="97" w:name="_Ref87518637"/>
      <w:bookmarkEnd w:id="76"/>
      <w:r>
        <w:t>CDDX fájltípus</w:t>
      </w:r>
      <w:r>
        <w:br/>
      </w:r>
      <w:hyperlink r:id="rId62" w:history="1">
        <w:r w:rsidR="00C116AD" w:rsidRPr="00694286">
          <w:rPr>
            <w:rStyle w:val="Hiperhivatkozs"/>
          </w:rPr>
          <w:t>https://www.circuit-diagram.org/docs/cddx</w:t>
        </w:r>
      </w:hyperlink>
      <w:r>
        <w:t xml:space="preserve">, letöltés ideje: </w:t>
      </w:r>
      <w:r w:rsidRPr="001D28BB">
        <w:rPr>
          <w:rStyle w:val="mynormalChar"/>
        </w:rPr>
        <w:t>2021.</w:t>
      </w:r>
      <w:r>
        <w:rPr>
          <w:rStyle w:val="mynormalChar"/>
        </w:rPr>
        <w:t>11</w:t>
      </w:r>
      <w:r w:rsidRPr="001D28BB">
        <w:rPr>
          <w:rStyle w:val="mynormalChar"/>
        </w:rPr>
        <w:t>.1</w:t>
      </w:r>
      <w:r>
        <w:rPr>
          <w:rStyle w:val="mynormalChar"/>
        </w:rPr>
        <w:t>1</w:t>
      </w:r>
      <w:r w:rsidRPr="001D28BB">
        <w:rPr>
          <w:rStyle w:val="mynormalChar"/>
        </w:rPr>
        <w:t>.</w:t>
      </w:r>
      <w:bookmarkEnd w:id="97"/>
    </w:p>
    <w:p w14:paraId="37B6BB07" w14:textId="3C8A27B5" w:rsidR="00EB074C" w:rsidRPr="00EB074C" w:rsidRDefault="00EB074C" w:rsidP="00CF7625">
      <w:pPr>
        <w:pStyle w:val="Szvegtrzs"/>
        <w:ind w:left="360"/>
      </w:pPr>
    </w:p>
    <w:sectPr w:rsidR="00EB074C" w:rsidRPr="00EB074C" w:rsidSect="00740B83">
      <w:pgSz w:w="11906" w:h="16838"/>
      <w:pgMar w:top="1418" w:right="1418" w:bottom="1418" w:left="1701" w:header="1134" w:footer="1134" w:gutter="0"/>
      <w:cols w:space="708"/>
      <w:docGrid w:linePitch="240"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CAB17" w14:textId="77777777" w:rsidR="00193791" w:rsidRDefault="00193791">
      <w:r>
        <w:separator/>
      </w:r>
    </w:p>
  </w:endnote>
  <w:endnote w:type="continuationSeparator" w:id="0">
    <w:p w14:paraId="457C7C6E" w14:textId="77777777" w:rsidR="00193791" w:rsidRDefault="001937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Mincho"/>
    <w:charset w:val="01"/>
    <w:family w:val="auto"/>
    <w:pitch w:val="variable"/>
  </w:font>
  <w:font w:name="Lohit Hindi">
    <w:altName w:val="MS Mincho"/>
    <w:charset w:val="01"/>
    <w:family w:val="auto"/>
    <w:pitch w:val="variable"/>
  </w:font>
  <w:font w:name="Calibri Light">
    <w:panose1 w:val="020F0302020204030204"/>
    <w:charset w:val="EE"/>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charset w:val="01"/>
    <w:family w:val="auto"/>
    <w:pitch w:val="variable"/>
  </w:font>
  <w:font w:name="Arial">
    <w:panose1 w:val="020B0604020202020204"/>
    <w:charset w:val="EE"/>
    <w:family w:val="swiss"/>
    <w:pitch w:val="variable"/>
    <w:sig w:usb0="E0002EFF" w:usb1="C000785B" w:usb2="00000009" w:usb3="00000000" w:csb0="000001FF" w:csb1="00000000"/>
  </w:font>
  <w:font w:name="Linux Libertine G">
    <w:altName w:val="Cambria"/>
    <w:charset w:val="01"/>
    <w:family w:val="roman"/>
    <w:pitch w:val="variable"/>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63657" w14:textId="77777777" w:rsidR="00B8199D" w:rsidRDefault="00B8199D">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4215F" w14:textId="0F2B3A17" w:rsidR="00B8199D" w:rsidRDefault="00B8199D">
    <w:pPr>
      <w:pStyle w:val="llb"/>
      <w:jc w:val="center"/>
    </w:pPr>
  </w:p>
  <w:p w14:paraId="332648A8" w14:textId="77777777" w:rsidR="00B8199D" w:rsidRDefault="00B8199D">
    <w:pPr>
      <w:pStyle w:val="ll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C851C" w14:textId="77777777" w:rsidR="00B8199D" w:rsidRDefault="00B8199D">
    <w:pPr>
      <w:pStyle w:val="llb"/>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7320321"/>
      <w:docPartObj>
        <w:docPartGallery w:val="Page Numbers (Bottom of Page)"/>
        <w:docPartUnique/>
      </w:docPartObj>
    </w:sdtPr>
    <w:sdtEndPr/>
    <w:sdtContent>
      <w:p w14:paraId="7102E306" w14:textId="77777777" w:rsidR="00B8199D" w:rsidRDefault="00B8199D">
        <w:pPr>
          <w:pStyle w:val="llb"/>
          <w:jc w:val="center"/>
        </w:pPr>
        <w:r>
          <w:fldChar w:fldCharType="begin"/>
        </w:r>
        <w:r>
          <w:instrText>PAGE   \* MERGEFORMAT</w:instrText>
        </w:r>
        <w:r>
          <w:fldChar w:fldCharType="separate"/>
        </w:r>
        <w:r>
          <w:t>2</w:t>
        </w:r>
        <w:r>
          <w:fldChar w:fldCharType="end"/>
        </w:r>
      </w:p>
    </w:sdtContent>
  </w:sdt>
  <w:p w14:paraId="16CC4149" w14:textId="77777777" w:rsidR="00B8199D" w:rsidRDefault="00B8199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F22D4" w14:textId="77777777" w:rsidR="00193791" w:rsidRDefault="00193791">
      <w:r>
        <w:separator/>
      </w:r>
    </w:p>
  </w:footnote>
  <w:footnote w:type="continuationSeparator" w:id="0">
    <w:p w14:paraId="49AA1578" w14:textId="77777777" w:rsidR="00193791" w:rsidRDefault="001937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EFAC9" w14:textId="77777777" w:rsidR="00B8199D" w:rsidRDefault="00B8199D">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A52F6" w14:textId="77777777" w:rsidR="00B8199D" w:rsidRDefault="00B8199D">
    <w:pPr>
      <w:pStyle w:val="lfej"/>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24CE1" w14:textId="77777777" w:rsidR="00B8199D" w:rsidRDefault="00B8199D">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366E8C0A"/>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3"/>
    <w:multiLevelType w:val="multilevel"/>
    <w:tmpl w:val="C9C0546A"/>
    <w:name w:val="WW8Num2"/>
    <w:lvl w:ilvl="0">
      <w:start w:val="1"/>
      <w:numFmt w:val="decimal"/>
      <w:lvlText w:val="%1."/>
      <w:lvlJc w:val="left"/>
      <w:pPr>
        <w:ind w:left="360" w:hanging="360"/>
      </w:pPr>
      <w:rPr>
        <w:rFonts w:hint="default"/>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012D5885"/>
    <w:multiLevelType w:val="hybridMultilevel"/>
    <w:tmpl w:val="6C661E4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2535967"/>
    <w:multiLevelType w:val="hybridMultilevel"/>
    <w:tmpl w:val="2558F89E"/>
    <w:lvl w:ilvl="0" w:tplc="040E0001">
      <w:start w:val="1"/>
      <w:numFmt w:val="bullet"/>
      <w:lvlText w:val=""/>
      <w:lvlJc w:val="left"/>
      <w:pPr>
        <w:ind w:left="1174" w:hanging="360"/>
      </w:pPr>
      <w:rPr>
        <w:rFonts w:ascii="Symbol" w:hAnsi="Symbol" w:hint="default"/>
      </w:rPr>
    </w:lvl>
    <w:lvl w:ilvl="1" w:tplc="040E0003" w:tentative="1">
      <w:start w:val="1"/>
      <w:numFmt w:val="bullet"/>
      <w:lvlText w:val="o"/>
      <w:lvlJc w:val="left"/>
      <w:pPr>
        <w:ind w:left="1894" w:hanging="360"/>
      </w:pPr>
      <w:rPr>
        <w:rFonts w:ascii="Courier New" w:hAnsi="Courier New" w:cs="Courier New" w:hint="default"/>
      </w:rPr>
    </w:lvl>
    <w:lvl w:ilvl="2" w:tplc="040E0005" w:tentative="1">
      <w:start w:val="1"/>
      <w:numFmt w:val="bullet"/>
      <w:lvlText w:val=""/>
      <w:lvlJc w:val="left"/>
      <w:pPr>
        <w:ind w:left="2614" w:hanging="360"/>
      </w:pPr>
      <w:rPr>
        <w:rFonts w:ascii="Wingdings" w:hAnsi="Wingdings" w:hint="default"/>
      </w:rPr>
    </w:lvl>
    <w:lvl w:ilvl="3" w:tplc="040E0001" w:tentative="1">
      <w:start w:val="1"/>
      <w:numFmt w:val="bullet"/>
      <w:lvlText w:val=""/>
      <w:lvlJc w:val="left"/>
      <w:pPr>
        <w:ind w:left="3334" w:hanging="360"/>
      </w:pPr>
      <w:rPr>
        <w:rFonts w:ascii="Symbol" w:hAnsi="Symbol" w:hint="default"/>
      </w:rPr>
    </w:lvl>
    <w:lvl w:ilvl="4" w:tplc="040E0003" w:tentative="1">
      <w:start w:val="1"/>
      <w:numFmt w:val="bullet"/>
      <w:lvlText w:val="o"/>
      <w:lvlJc w:val="left"/>
      <w:pPr>
        <w:ind w:left="4054" w:hanging="360"/>
      </w:pPr>
      <w:rPr>
        <w:rFonts w:ascii="Courier New" w:hAnsi="Courier New" w:cs="Courier New" w:hint="default"/>
      </w:rPr>
    </w:lvl>
    <w:lvl w:ilvl="5" w:tplc="040E0005" w:tentative="1">
      <w:start w:val="1"/>
      <w:numFmt w:val="bullet"/>
      <w:lvlText w:val=""/>
      <w:lvlJc w:val="left"/>
      <w:pPr>
        <w:ind w:left="4774" w:hanging="360"/>
      </w:pPr>
      <w:rPr>
        <w:rFonts w:ascii="Wingdings" w:hAnsi="Wingdings" w:hint="default"/>
      </w:rPr>
    </w:lvl>
    <w:lvl w:ilvl="6" w:tplc="040E0001" w:tentative="1">
      <w:start w:val="1"/>
      <w:numFmt w:val="bullet"/>
      <w:lvlText w:val=""/>
      <w:lvlJc w:val="left"/>
      <w:pPr>
        <w:ind w:left="5494" w:hanging="360"/>
      </w:pPr>
      <w:rPr>
        <w:rFonts w:ascii="Symbol" w:hAnsi="Symbol" w:hint="default"/>
      </w:rPr>
    </w:lvl>
    <w:lvl w:ilvl="7" w:tplc="040E0003" w:tentative="1">
      <w:start w:val="1"/>
      <w:numFmt w:val="bullet"/>
      <w:lvlText w:val="o"/>
      <w:lvlJc w:val="left"/>
      <w:pPr>
        <w:ind w:left="6214" w:hanging="360"/>
      </w:pPr>
      <w:rPr>
        <w:rFonts w:ascii="Courier New" w:hAnsi="Courier New" w:cs="Courier New" w:hint="default"/>
      </w:rPr>
    </w:lvl>
    <w:lvl w:ilvl="8" w:tplc="040E0005" w:tentative="1">
      <w:start w:val="1"/>
      <w:numFmt w:val="bullet"/>
      <w:lvlText w:val=""/>
      <w:lvlJc w:val="left"/>
      <w:pPr>
        <w:ind w:left="6934" w:hanging="360"/>
      </w:pPr>
      <w:rPr>
        <w:rFonts w:ascii="Wingdings" w:hAnsi="Wingdings" w:hint="default"/>
      </w:rPr>
    </w:lvl>
  </w:abstractNum>
  <w:abstractNum w:abstractNumId="5" w15:restartNumberingAfterBreak="0">
    <w:nsid w:val="0313308E"/>
    <w:multiLevelType w:val="hybridMultilevel"/>
    <w:tmpl w:val="E0A24442"/>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6" w15:restartNumberingAfterBreak="0">
    <w:nsid w:val="036864D9"/>
    <w:multiLevelType w:val="hybridMultilevel"/>
    <w:tmpl w:val="67C66CDE"/>
    <w:lvl w:ilvl="0" w:tplc="040E000F">
      <w:start w:val="1"/>
      <w:numFmt w:val="decimal"/>
      <w:lvlText w:val="%1."/>
      <w:lvlJc w:val="left"/>
      <w:pPr>
        <w:ind w:left="1174" w:hanging="360"/>
      </w:pPr>
    </w:lvl>
    <w:lvl w:ilvl="1" w:tplc="040E0019" w:tentative="1">
      <w:start w:val="1"/>
      <w:numFmt w:val="lowerLetter"/>
      <w:lvlText w:val="%2."/>
      <w:lvlJc w:val="left"/>
      <w:pPr>
        <w:ind w:left="1894" w:hanging="360"/>
      </w:pPr>
    </w:lvl>
    <w:lvl w:ilvl="2" w:tplc="040E001B" w:tentative="1">
      <w:start w:val="1"/>
      <w:numFmt w:val="lowerRoman"/>
      <w:lvlText w:val="%3."/>
      <w:lvlJc w:val="right"/>
      <w:pPr>
        <w:ind w:left="2614" w:hanging="180"/>
      </w:pPr>
    </w:lvl>
    <w:lvl w:ilvl="3" w:tplc="040E000F" w:tentative="1">
      <w:start w:val="1"/>
      <w:numFmt w:val="decimal"/>
      <w:lvlText w:val="%4."/>
      <w:lvlJc w:val="left"/>
      <w:pPr>
        <w:ind w:left="3334" w:hanging="360"/>
      </w:pPr>
    </w:lvl>
    <w:lvl w:ilvl="4" w:tplc="040E0019" w:tentative="1">
      <w:start w:val="1"/>
      <w:numFmt w:val="lowerLetter"/>
      <w:lvlText w:val="%5."/>
      <w:lvlJc w:val="left"/>
      <w:pPr>
        <w:ind w:left="4054" w:hanging="360"/>
      </w:pPr>
    </w:lvl>
    <w:lvl w:ilvl="5" w:tplc="040E001B" w:tentative="1">
      <w:start w:val="1"/>
      <w:numFmt w:val="lowerRoman"/>
      <w:lvlText w:val="%6."/>
      <w:lvlJc w:val="right"/>
      <w:pPr>
        <w:ind w:left="4774" w:hanging="180"/>
      </w:pPr>
    </w:lvl>
    <w:lvl w:ilvl="6" w:tplc="040E000F" w:tentative="1">
      <w:start w:val="1"/>
      <w:numFmt w:val="decimal"/>
      <w:lvlText w:val="%7."/>
      <w:lvlJc w:val="left"/>
      <w:pPr>
        <w:ind w:left="5494" w:hanging="360"/>
      </w:pPr>
    </w:lvl>
    <w:lvl w:ilvl="7" w:tplc="040E0019" w:tentative="1">
      <w:start w:val="1"/>
      <w:numFmt w:val="lowerLetter"/>
      <w:lvlText w:val="%8."/>
      <w:lvlJc w:val="left"/>
      <w:pPr>
        <w:ind w:left="6214" w:hanging="360"/>
      </w:pPr>
    </w:lvl>
    <w:lvl w:ilvl="8" w:tplc="040E001B" w:tentative="1">
      <w:start w:val="1"/>
      <w:numFmt w:val="lowerRoman"/>
      <w:lvlText w:val="%9."/>
      <w:lvlJc w:val="right"/>
      <w:pPr>
        <w:ind w:left="6934" w:hanging="180"/>
      </w:pPr>
    </w:lvl>
  </w:abstractNum>
  <w:abstractNum w:abstractNumId="7" w15:restartNumberingAfterBreak="0">
    <w:nsid w:val="0BC11C02"/>
    <w:multiLevelType w:val="hybridMultilevel"/>
    <w:tmpl w:val="814006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4EE1485"/>
    <w:multiLevelType w:val="hybridMultilevel"/>
    <w:tmpl w:val="DA34BF64"/>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9" w15:restartNumberingAfterBreak="0">
    <w:nsid w:val="1A5D12E5"/>
    <w:multiLevelType w:val="hybridMultilevel"/>
    <w:tmpl w:val="01C2D0D2"/>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10" w15:restartNumberingAfterBreak="0">
    <w:nsid w:val="23DE2E6D"/>
    <w:multiLevelType w:val="hybridMultilevel"/>
    <w:tmpl w:val="6D5CD7FC"/>
    <w:lvl w:ilvl="0" w:tplc="9ECC7A8E">
      <w:start w:val="1"/>
      <w:numFmt w:val="decimal"/>
      <w:pStyle w:val="Irodalomjegyzek"/>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4F74179"/>
    <w:multiLevelType w:val="hybridMultilevel"/>
    <w:tmpl w:val="01300A3A"/>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12" w15:restartNumberingAfterBreak="0">
    <w:nsid w:val="28587A90"/>
    <w:multiLevelType w:val="hybridMultilevel"/>
    <w:tmpl w:val="97D2C390"/>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3" w15:restartNumberingAfterBreak="0">
    <w:nsid w:val="2D240240"/>
    <w:multiLevelType w:val="hybridMultilevel"/>
    <w:tmpl w:val="0116EA8C"/>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4" w15:restartNumberingAfterBreak="0">
    <w:nsid w:val="2E646A87"/>
    <w:multiLevelType w:val="hybridMultilevel"/>
    <w:tmpl w:val="00BC82E8"/>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15" w15:restartNumberingAfterBreak="0">
    <w:nsid w:val="3C362086"/>
    <w:multiLevelType w:val="hybridMultilevel"/>
    <w:tmpl w:val="BC58F61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BB932B3"/>
    <w:multiLevelType w:val="hybridMultilevel"/>
    <w:tmpl w:val="7400BB28"/>
    <w:lvl w:ilvl="0" w:tplc="040E000F">
      <w:start w:val="1"/>
      <w:numFmt w:val="decimal"/>
      <w:lvlText w:val="%1."/>
      <w:lvlJc w:val="left"/>
      <w:pPr>
        <w:ind w:left="1145" w:hanging="360"/>
      </w:pPr>
    </w:lvl>
    <w:lvl w:ilvl="1" w:tplc="040E0019" w:tentative="1">
      <w:start w:val="1"/>
      <w:numFmt w:val="lowerLetter"/>
      <w:lvlText w:val="%2."/>
      <w:lvlJc w:val="left"/>
      <w:pPr>
        <w:ind w:left="1865" w:hanging="360"/>
      </w:pPr>
    </w:lvl>
    <w:lvl w:ilvl="2" w:tplc="040E001B" w:tentative="1">
      <w:start w:val="1"/>
      <w:numFmt w:val="lowerRoman"/>
      <w:lvlText w:val="%3."/>
      <w:lvlJc w:val="right"/>
      <w:pPr>
        <w:ind w:left="2585" w:hanging="180"/>
      </w:pPr>
    </w:lvl>
    <w:lvl w:ilvl="3" w:tplc="040E000F" w:tentative="1">
      <w:start w:val="1"/>
      <w:numFmt w:val="decimal"/>
      <w:lvlText w:val="%4."/>
      <w:lvlJc w:val="left"/>
      <w:pPr>
        <w:ind w:left="3305" w:hanging="360"/>
      </w:pPr>
    </w:lvl>
    <w:lvl w:ilvl="4" w:tplc="040E0019" w:tentative="1">
      <w:start w:val="1"/>
      <w:numFmt w:val="lowerLetter"/>
      <w:lvlText w:val="%5."/>
      <w:lvlJc w:val="left"/>
      <w:pPr>
        <w:ind w:left="4025" w:hanging="360"/>
      </w:pPr>
    </w:lvl>
    <w:lvl w:ilvl="5" w:tplc="040E001B" w:tentative="1">
      <w:start w:val="1"/>
      <w:numFmt w:val="lowerRoman"/>
      <w:lvlText w:val="%6."/>
      <w:lvlJc w:val="right"/>
      <w:pPr>
        <w:ind w:left="4745" w:hanging="180"/>
      </w:pPr>
    </w:lvl>
    <w:lvl w:ilvl="6" w:tplc="040E000F" w:tentative="1">
      <w:start w:val="1"/>
      <w:numFmt w:val="decimal"/>
      <w:lvlText w:val="%7."/>
      <w:lvlJc w:val="left"/>
      <w:pPr>
        <w:ind w:left="5465" w:hanging="360"/>
      </w:pPr>
    </w:lvl>
    <w:lvl w:ilvl="7" w:tplc="040E0019" w:tentative="1">
      <w:start w:val="1"/>
      <w:numFmt w:val="lowerLetter"/>
      <w:lvlText w:val="%8."/>
      <w:lvlJc w:val="left"/>
      <w:pPr>
        <w:ind w:left="6185" w:hanging="360"/>
      </w:pPr>
    </w:lvl>
    <w:lvl w:ilvl="8" w:tplc="040E001B" w:tentative="1">
      <w:start w:val="1"/>
      <w:numFmt w:val="lowerRoman"/>
      <w:lvlText w:val="%9."/>
      <w:lvlJc w:val="right"/>
      <w:pPr>
        <w:ind w:left="6905" w:hanging="180"/>
      </w:pPr>
    </w:lvl>
  </w:abstractNum>
  <w:abstractNum w:abstractNumId="17" w15:restartNumberingAfterBreak="0">
    <w:nsid w:val="507F5371"/>
    <w:multiLevelType w:val="hybridMultilevel"/>
    <w:tmpl w:val="DE645712"/>
    <w:lvl w:ilvl="0" w:tplc="040E000F">
      <w:start w:val="1"/>
      <w:numFmt w:val="decimal"/>
      <w:lvlText w:val="%1."/>
      <w:lvlJc w:val="left"/>
      <w:pPr>
        <w:ind w:left="1174" w:hanging="360"/>
      </w:pPr>
    </w:lvl>
    <w:lvl w:ilvl="1" w:tplc="040E0019" w:tentative="1">
      <w:start w:val="1"/>
      <w:numFmt w:val="lowerLetter"/>
      <w:lvlText w:val="%2."/>
      <w:lvlJc w:val="left"/>
      <w:pPr>
        <w:ind w:left="1894" w:hanging="360"/>
      </w:pPr>
    </w:lvl>
    <w:lvl w:ilvl="2" w:tplc="040E001B" w:tentative="1">
      <w:start w:val="1"/>
      <w:numFmt w:val="lowerRoman"/>
      <w:lvlText w:val="%3."/>
      <w:lvlJc w:val="right"/>
      <w:pPr>
        <w:ind w:left="2614" w:hanging="180"/>
      </w:pPr>
    </w:lvl>
    <w:lvl w:ilvl="3" w:tplc="040E000F" w:tentative="1">
      <w:start w:val="1"/>
      <w:numFmt w:val="decimal"/>
      <w:lvlText w:val="%4."/>
      <w:lvlJc w:val="left"/>
      <w:pPr>
        <w:ind w:left="3334" w:hanging="360"/>
      </w:pPr>
    </w:lvl>
    <w:lvl w:ilvl="4" w:tplc="040E0019" w:tentative="1">
      <w:start w:val="1"/>
      <w:numFmt w:val="lowerLetter"/>
      <w:lvlText w:val="%5."/>
      <w:lvlJc w:val="left"/>
      <w:pPr>
        <w:ind w:left="4054" w:hanging="360"/>
      </w:pPr>
    </w:lvl>
    <w:lvl w:ilvl="5" w:tplc="040E001B" w:tentative="1">
      <w:start w:val="1"/>
      <w:numFmt w:val="lowerRoman"/>
      <w:lvlText w:val="%6."/>
      <w:lvlJc w:val="right"/>
      <w:pPr>
        <w:ind w:left="4774" w:hanging="180"/>
      </w:pPr>
    </w:lvl>
    <w:lvl w:ilvl="6" w:tplc="040E000F" w:tentative="1">
      <w:start w:val="1"/>
      <w:numFmt w:val="decimal"/>
      <w:lvlText w:val="%7."/>
      <w:lvlJc w:val="left"/>
      <w:pPr>
        <w:ind w:left="5494" w:hanging="360"/>
      </w:pPr>
    </w:lvl>
    <w:lvl w:ilvl="7" w:tplc="040E0019" w:tentative="1">
      <w:start w:val="1"/>
      <w:numFmt w:val="lowerLetter"/>
      <w:lvlText w:val="%8."/>
      <w:lvlJc w:val="left"/>
      <w:pPr>
        <w:ind w:left="6214" w:hanging="360"/>
      </w:pPr>
    </w:lvl>
    <w:lvl w:ilvl="8" w:tplc="040E001B" w:tentative="1">
      <w:start w:val="1"/>
      <w:numFmt w:val="lowerRoman"/>
      <w:lvlText w:val="%9."/>
      <w:lvlJc w:val="right"/>
      <w:pPr>
        <w:ind w:left="6934" w:hanging="180"/>
      </w:pPr>
    </w:lvl>
  </w:abstractNum>
  <w:abstractNum w:abstractNumId="18" w15:restartNumberingAfterBreak="0">
    <w:nsid w:val="50CD1E24"/>
    <w:multiLevelType w:val="hybridMultilevel"/>
    <w:tmpl w:val="B776A1B2"/>
    <w:lvl w:ilvl="0" w:tplc="040E000F">
      <w:start w:val="1"/>
      <w:numFmt w:val="decimal"/>
      <w:lvlText w:val="%1."/>
      <w:lvlJc w:val="left"/>
      <w:pPr>
        <w:ind w:left="1174" w:hanging="360"/>
      </w:pPr>
      <w:rPr>
        <w:rFonts w:hint="default"/>
      </w:rPr>
    </w:lvl>
    <w:lvl w:ilvl="1" w:tplc="040E0003" w:tentative="1">
      <w:start w:val="1"/>
      <w:numFmt w:val="bullet"/>
      <w:lvlText w:val="o"/>
      <w:lvlJc w:val="left"/>
      <w:pPr>
        <w:ind w:left="1894" w:hanging="360"/>
      </w:pPr>
      <w:rPr>
        <w:rFonts w:ascii="Courier New" w:hAnsi="Courier New" w:cs="Courier New" w:hint="default"/>
      </w:rPr>
    </w:lvl>
    <w:lvl w:ilvl="2" w:tplc="040E0005" w:tentative="1">
      <w:start w:val="1"/>
      <w:numFmt w:val="bullet"/>
      <w:lvlText w:val=""/>
      <w:lvlJc w:val="left"/>
      <w:pPr>
        <w:ind w:left="2614" w:hanging="360"/>
      </w:pPr>
      <w:rPr>
        <w:rFonts w:ascii="Wingdings" w:hAnsi="Wingdings" w:hint="default"/>
      </w:rPr>
    </w:lvl>
    <w:lvl w:ilvl="3" w:tplc="040E0001" w:tentative="1">
      <w:start w:val="1"/>
      <w:numFmt w:val="bullet"/>
      <w:lvlText w:val=""/>
      <w:lvlJc w:val="left"/>
      <w:pPr>
        <w:ind w:left="3334" w:hanging="360"/>
      </w:pPr>
      <w:rPr>
        <w:rFonts w:ascii="Symbol" w:hAnsi="Symbol" w:hint="default"/>
      </w:rPr>
    </w:lvl>
    <w:lvl w:ilvl="4" w:tplc="040E0003" w:tentative="1">
      <w:start w:val="1"/>
      <w:numFmt w:val="bullet"/>
      <w:lvlText w:val="o"/>
      <w:lvlJc w:val="left"/>
      <w:pPr>
        <w:ind w:left="4054" w:hanging="360"/>
      </w:pPr>
      <w:rPr>
        <w:rFonts w:ascii="Courier New" w:hAnsi="Courier New" w:cs="Courier New" w:hint="default"/>
      </w:rPr>
    </w:lvl>
    <w:lvl w:ilvl="5" w:tplc="040E0005" w:tentative="1">
      <w:start w:val="1"/>
      <w:numFmt w:val="bullet"/>
      <w:lvlText w:val=""/>
      <w:lvlJc w:val="left"/>
      <w:pPr>
        <w:ind w:left="4774" w:hanging="360"/>
      </w:pPr>
      <w:rPr>
        <w:rFonts w:ascii="Wingdings" w:hAnsi="Wingdings" w:hint="default"/>
      </w:rPr>
    </w:lvl>
    <w:lvl w:ilvl="6" w:tplc="040E0001" w:tentative="1">
      <w:start w:val="1"/>
      <w:numFmt w:val="bullet"/>
      <w:lvlText w:val=""/>
      <w:lvlJc w:val="left"/>
      <w:pPr>
        <w:ind w:left="5494" w:hanging="360"/>
      </w:pPr>
      <w:rPr>
        <w:rFonts w:ascii="Symbol" w:hAnsi="Symbol" w:hint="default"/>
      </w:rPr>
    </w:lvl>
    <w:lvl w:ilvl="7" w:tplc="040E0003" w:tentative="1">
      <w:start w:val="1"/>
      <w:numFmt w:val="bullet"/>
      <w:lvlText w:val="o"/>
      <w:lvlJc w:val="left"/>
      <w:pPr>
        <w:ind w:left="6214" w:hanging="360"/>
      </w:pPr>
      <w:rPr>
        <w:rFonts w:ascii="Courier New" w:hAnsi="Courier New" w:cs="Courier New" w:hint="default"/>
      </w:rPr>
    </w:lvl>
    <w:lvl w:ilvl="8" w:tplc="040E0005" w:tentative="1">
      <w:start w:val="1"/>
      <w:numFmt w:val="bullet"/>
      <w:lvlText w:val=""/>
      <w:lvlJc w:val="left"/>
      <w:pPr>
        <w:ind w:left="6934" w:hanging="360"/>
      </w:pPr>
      <w:rPr>
        <w:rFonts w:ascii="Wingdings" w:hAnsi="Wingdings" w:hint="default"/>
      </w:rPr>
    </w:lvl>
  </w:abstractNum>
  <w:abstractNum w:abstractNumId="19" w15:restartNumberingAfterBreak="0">
    <w:nsid w:val="59014D86"/>
    <w:multiLevelType w:val="hybridMultilevel"/>
    <w:tmpl w:val="A3824C12"/>
    <w:lvl w:ilvl="0" w:tplc="040E000F">
      <w:start w:val="1"/>
      <w:numFmt w:val="decimal"/>
      <w:lvlText w:val="%1."/>
      <w:lvlJc w:val="left"/>
      <w:pPr>
        <w:ind w:left="1174" w:hanging="360"/>
      </w:pPr>
    </w:lvl>
    <w:lvl w:ilvl="1" w:tplc="040E0019" w:tentative="1">
      <w:start w:val="1"/>
      <w:numFmt w:val="lowerLetter"/>
      <w:lvlText w:val="%2."/>
      <w:lvlJc w:val="left"/>
      <w:pPr>
        <w:ind w:left="1894" w:hanging="360"/>
      </w:pPr>
    </w:lvl>
    <w:lvl w:ilvl="2" w:tplc="040E001B" w:tentative="1">
      <w:start w:val="1"/>
      <w:numFmt w:val="lowerRoman"/>
      <w:lvlText w:val="%3."/>
      <w:lvlJc w:val="right"/>
      <w:pPr>
        <w:ind w:left="2614" w:hanging="180"/>
      </w:pPr>
    </w:lvl>
    <w:lvl w:ilvl="3" w:tplc="040E000F" w:tentative="1">
      <w:start w:val="1"/>
      <w:numFmt w:val="decimal"/>
      <w:lvlText w:val="%4."/>
      <w:lvlJc w:val="left"/>
      <w:pPr>
        <w:ind w:left="3334" w:hanging="360"/>
      </w:pPr>
    </w:lvl>
    <w:lvl w:ilvl="4" w:tplc="040E0019" w:tentative="1">
      <w:start w:val="1"/>
      <w:numFmt w:val="lowerLetter"/>
      <w:lvlText w:val="%5."/>
      <w:lvlJc w:val="left"/>
      <w:pPr>
        <w:ind w:left="4054" w:hanging="360"/>
      </w:pPr>
    </w:lvl>
    <w:lvl w:ilvl="5" w:tplc="040E001B" w:tentative="1">
      <w:start w:val="1"/>
      <w:numFmt w:val="lowerRoman"/>
      <w:lvlText w:val="%6."/>
      <w:lvlJc w:val="right"/>
      <w:pPr>
        <w:ind w:left="4774" w:hanging="180"/>
      </w:pPr>
    </w:lvl>
    <w:lvl w:ilvl="6" w:tplc="040E000F" w:tentative="1">
      <w:start w:val="1"/>
      <w:numFmt w:val="decimal"/>
      <w:lvlText w:val="%7."/>
      <w:lvlJc w:val="left"/>
      <w:pPr>
        <w:ind w:left="5494" w:hanging="360"/>
      </w:pPr>
    </w:lvl>
    <w:lvl w:ilvl="7" w:tplc="040E0019" w:tentative="1">
      <w:start w:val="1"/>
      <w:numFmt w:val="lowerLetter"/>
      <w:lvlText w:val="%8."/>
      <w:lvlJc w:val="left"/>
      <w:pPr>
        <w:ind w:left="6214" w:hanging="360"/>
      </w:pPr>
    </w:lvl>
    <w:lvl w:ilvl="8" w:tplc="040E001B" w:tentative="1">
      <w:start w:val="1"/>
      <w:numFmt w:val="lowerRoman"/>
      <w:lvlText w:val="%9."/>
      <w:lvlJc w:val="right"/>
      <w:pPr>
        <w:ind w:left="6934" w:hanging="180"/>
      </w:pPr>
    </w:lvl>
  </w:abstractNum>
  <w:abstractNum w:abstractNumId="20" w15:restartNumberingAfterBreak="0">
    <w:nsid w:val="59F83B06"/>
    <w:multiLevelType w:val="multilevel"/>
    <w:tmpl w:val="FCAA97DC"/>
    <w:name w:val="WW8Num12"/>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rPr>
        <w:rFonts w:ascii="Times New Roman" w:hAnsi="Times New Roman" w:cs="Times New Roman" w:hint="default"/>
        <w:b/>
        <w:bCs/>
        <w:color w:val="auto"/>
      </w:r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21" w15:restartNumberingAfterBreak="0">
    <w:nsid w:val="635F02F9"/>
    <w:multiLevelType w:val="hybridMultilevel"/>
    <w:tmpl w:val="60507928"/>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2" w15:restartNumberingAfterBreak="0">
    <w:nsid w:val="7577294A"/>
    <w:multiLevelType w:val="hybridMultilevel"/>
    <w:tmpl w:val="476A2446"/>
    <w:lvl w:ilvl="0" w:tplc="040E000F">
      <w:start w:val="1"/>
      <w:numFmt w:val="decimal"/>
      <w:lvlText w:val="%1."/>
      <w:lvlJc w:val="left"/>
      <w:pPr>
        <w:ind w:left="1174" w:hanging="360"/>
      </w:pPr>
    </w:lvl>
    <w:lvl w:ilvl="1" w:tplc="040E0019" w:tentative="1">
      <w:start w:val="1"/>
      <w:numFmt w:val="lowerLetter"/>
      <w:lvlText w:val="%2."/>
      <w:lvlJc w:val="left"/>
      <w:pPr>
        <w:ind w:left="1894" w:hanging="360"/>
      </w:pPr>
    </w:lvl>
    <w:lvl w:ilvl="2" w:tplc="040E001B" w:tentative="1">
      <w:start w:val="1"/>
      <w:numFmt w:val="lowerRoman"/>
      <w:lvlText w:val="%3."/>
      <w:lvlJc w:val="right"/>
      <w:pPr>
        <w:ind w:left="2614" w:hanging="180"/>
      </w:pPr>
    </w:lvl>
    <w:lvl w:ilvl="3" w:tplc="040E000F" w:tentative="1">
      <w:start w:val="1"/>
      <w:numFmt w:val="decimal"/>
      <w:lvlText w:val="%4."/>
      <w:lvlJc w:val="left"/>
      <w:pPr>
        <w:ind w:left="3334" w:hanging="360"/>
      </w:pPr>
    </w:lvl>
    <w:lvl w:ilvl="4" w:tplc="040E0019" w:tentative="1">
      <w:start w:val="1"/>
      <w:numFmt w:val="lowerLetter"/>
      <w:lvlText w:val="%5."/>
      <w:lvlJc w:val="left"/>
      <w:pPr>
        <w:ind w:left="4054" w:hanging="360"/>
      </w:pPr>
    </w:lvl>
    <w:lvl w:ilvl="5" w:tplc="040E001B" w:tentative="1">
      <w:start w:val="1"/>
      <w:numFmt w:val="lowerRoman"/>
      <w:lvlText w:val="%6."/>
      <w:lvlJc w:val="right"/>
      <w:pPr>
        <w:ind w:left="4774" w:hanging="180"/>
      </w:pPr>
    </w:lvl>
    <w:lvl w:ilvl="6" w:tplc="040E000F" w:tentative="1">
      <w:start w:val="1"/>
      <w:numFmt w:val="decimal"/>
      <w:lvlText w:val="%7."/>
      <w:lvlJc w:val="left"/>
      <w:pPr>
        <w:ind w:left="5494" w:hanging="360"/>
      </w:pPr>
    </w:lvl>
    <w:lvl w:ilvl="7" w:tplc="040E0019" w:tentative="1">
      <w:start w:val="1"/>
      <w:numFmt w:val="lowerLetter"/>
      <w:lvlText w:val="%8."/>
      <w:lvlJc w:val="left"/>
      <w:pPr>
        <w:ind w:left="6214" w:hanging="360"/>
      </w:pPr>
    </w:lvl>
    <w:lvl w:ilvl="8" w:tplc="040E001B" w:tentative="1">
      <w:start w:val="1"/>
      <w:numFmt w:val="lowerRoman"/>
      <w:lvlText w:val="%9."/>
      <w:lvlJc w:val="right"/>
      <w:pPr>
        <w:ind w:left="6934" w:hanging="180"/>
      </w:pPr>
    </w:lvl>
  </w:abstractNum>
  <w:abstractNum w:abstractNumId="23" w15:restartNumberingAfterBreak="0">
    <w:nsid w:val="760D1139"/>
    <w:multiLevelType w:val="hybridMultilevel"/>
    <w:tmpl w:val="ECB21360"/>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num w:numId="1">
    <w:abstractNumId w:val="0"/>
  </w:num>
  <w:num w:numId="2">
    <w:abstractNumId w:val="1"/>
  </w:num>
  <w:num w:numId="3">
    <w:abstractNumId w:val="2"/>
  </w:num>
  <w:num w:numId="4">
    <w:abstractNumId w:val="15"/>
  </w:num>
  <w:num w:numId="5">
    <w:abstractNumId w:val="20"/>
  </w:num>
  <w:num w:numId="6">
    <w:abstractNumId w:val="6"/>
  </w:num>
  <w:num w:numId="7">
    <w:abstractNumId w:val="19"/>
  </w:num>
  <w:num w:numId="8">
    <w:abstractNumId w:val="22"/>
  </w:num>
  <w:num w:numId="9">
    <w:abstractNumId w:val="4"/>
  </w:num>
  <w:num w:numId="10">
    <w:abstractNumId w:val="17"/>
  </w:num>
  <w:num w:numId="11">
    <w:abstractNumId w:val="10"/>
  </w:num>
  <w:num w:numId="12">
    <w:abstractNumId w:val="18"/>
  </w:num>
  <w:num w:numId="13">
    <w:abstractNumId w:val="7"/>
  </w:num>
  <w:num w:numId="14">
    <w:abstractNumId w:val="8"/>
  </w:num>
  <w:num w:numId="15">
    <w:abstractNumId w:val="3"/>
  </w:num>
  <w:num w:numId="16">
    <w:abstractNumId w:val="14"/>
  </w:num>
  <w:num w:numId="17">
    <w:abstractNumId w:val="11"/>
  </w:num>
  <w:num w:numId="18">
    <w:abstractNumId w:val="21"/>
  </w:num>
  <w:num w:numId="19">
    <w:abstractNumId w:val="9"/>
  </w:num>
  <w:num w:numId="20">
    <w:abstractNumId w:val="13"/>
  </w:num>
  <w:num w:numId="21">
    <w:abstractNumId w:val="5"/>
  </w:num>
  <w:num w:numId="22">
    <w:abstractNumId w:val="23"/>
  </w:num>
  <w:num w:numId="23">
    <w:abstractNumId w:val="16"/>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799"/>
    <w:rsid w:val="00000C5C"/>
    <w:rsid w:val="000126B5"/>
    <w:rsid w:val="0001318F"/>
    <w:rsid w:val="00013AD5"/>
    <w:rsid w:val="00017471"/>
    <w:rsid w:val="000179B3"/>
    <w:rsid w:val="00021BA0"/>
    <w:rsid w:val="00023B05"/>
    <w:rsid w:val="0002637A"/>
    <w:rsid w:val="00027008"/>
    <w:rsid w:val="0002744D"/>
    <w:rsid w:val="00027BE1"/>
    <w:rsid w:val="00031F1F"/>
    <w:rsid w:val="00034DF2"/>
    <w:rsid w:val="00036084"/>
    <w:rsid w:val="00036BA6"/>
    <w:rsid w:val="00040A57"/>
    <w:rsid w:val="00040DFD"/>
    <w:rsid w:val="00041081"/>
    <w:rsid w:val="000423C5"/>
    <w:rsid w:val="00046C8C"/>
    <w:rsid w:val="00046EAD"/>
    <w:rsid w:val="00047FE9"/>
    <w:rsid w:val="0005113D"/>
    <w:rsid w:val="00052384"/>
    <w:rsid w:val="000537A3"/>
    <w:rsid w:val="00053FDD"/>
    <w:rsid w:val="000552A6"/>
    <w:rsid w:val="00055C16"/>
    <w:rsid w:val="00056D80"/>
    <w:rsid w:val="000607C4"/>
    <w:rsid w:val="000639E2"/>
    <w:rsid w:val="00064C4F"/>
    <w:rsid w:val="00065AFB"/>
    <w:rsid w:val="00067C00"/>
    <w:rsid w:val="00071B31"/>
    <w:rsid w:val="000739D4"/>
    <w:rsid w:val="0007536B"/>
    <w:rsid w:val="00075E71"/>
    <w:rsid w:val="000762F9"/>
    <w:rsid w:val="00076511"/>
    <w:rsid w:val="00076EFD"/>
    <w:rsid w:val="00077B41"/>
    <w:rsid w:val="00080D50"/>
    <w:rsid w:val="00082097"/>
    <w:rsid w:val="00082D5D"/>
    <w:rsid w:val="00084D56"/>
    <w:rsid w:val="00090363"/>
    <w:rsid w:val="00090737"/>
    <w:rsid w:val="00090E98"/>
    <w:rsid w:val="0009230D"/>
    <w:rsid w:val="000A3C8A"/>
    <w:rsid w:val="000A3F8E"/>
    <w:rsid w:val="000A4A0A"/>
    <w:rsid w:val="000A53CB"/>
    <w:rsid w:val="000A6B38"/>
    <w:rsid w:val="000A77FD"/>
    <w:rsid w:val="000B02CD"/>
    <w:rsid w:val="000B08AC"/>
    <w:rsid w:val="000B18ED"/>
    <w:rsid w:val="000B4B95"/>
    <w:rsid w:val="000B7EF3"/>
    <w:rsid w:val="000C2E98"/>
    <w:rsid w:val="000C33E0"/>
    <w:rsid w:val="000C4103"/>
    <w:rsid w:val="000C682B"/>
    <w:rsid w:val="000C774F"/>
    <w:rsid w:val="000D19C7"/>
    <w:rsid w:val="000D34EA"/>
    <w:rsid w:val="000D54F2"/>
    <w:rsid w:val="000D727F"/>
    <w:rsid w:val="000D79C5"/>
    <w:rsid w:val="000D7C29"/>
    <w:rsid w:val="000E0859"/>
    <w:rsid w:val="000E2326"/>
    <w:rsid w:val="000E3BA8"/>
    <w:rsid w:val="000E62A4"/>
    <w:rsid w:val="000F4417"/>
    <w:rsid w:val="000F4E9A"/>
    <w:rsid w:val="000F5091"/>
    <w:rsid w:val="000F61ED"/>
    <w:rsid w:val="000F6919"/>
    <w:rsid w:val="000F7D86"/>
    <w:rsid w:val="00100153"/>
    <w:rsid w:val="0010174E"/>
    <w:rsid w:val="001025DB"/>
    <w:rsid w:val="00102924"/>
    <w:rsid w:val="00102BBF"/>
    <w:rsid w:val="001039D0"/>
    <w:rsid w:val="00105724"/>
    <w:rsid w:val="00107872"/>
    <w:rsid w:val="00107DFF"/>
    <w:rsid w:val="00110A81"/>
    <w:rsid w:val="00111CE5"/>
    <w:rsid w:val="00111D4C"/>
    <w:rsid w:val="00116668"/>
    <w:rsid w:val="00116857"/>
    <w:rsid w:val="00116FDA"/>
    <w:rsid w:val="0012266F"/>
    <w:rsid w:val="00123372"/>
    <w:rsid w:val="001271D3"/>
    <w:rsid w:val="00127D79"/>
    <w:rsid w:val="00132629"/>
    <w:rsid w:val="001337D1"/>
    <w:rsid w:val="00135136"/>
    <w:rsid w:val="00144822"/>
    <w:rsid w:val="00145A8A"/>
    <w:rsid w:val="00145F42"/>
    <w:rsid w:val="00151005"/>
    <w:rsid w:val="0015739F"/>
    <w:rsid w:val="00161408"/>
    <w:rsid w:val="0016171D"/>
    <w:rsid w:val="00161C71"/>
    <w:rsid w:val="00163E64"/>
    <w:rsid w:val="00166807"/>
    <w:rsid w:val="00166D9F"/>
    <w:rsid w:val="00170B8F"/>
    <w:rsid w:val="001731A8"/>
    <w:rsid w:val="00174F89"/>
    <w:rsid w:val="001768F0"/>
    <w:rsid w:val="001808E5"/>
    <w:rsid w:val="00180B85"/>
    <w:rsid w:val="00182F6B"/>
    <w:rsid w:val="001851F8"/>
    <w:rsid w:val="00185422"/>
    <w:rsid w:val="001856B1"/>
    <w:rsid w:val="001869F3"/>
    <w:rsid w:val="001907A9"/>
    <w:rsid w:val="00190873"/>
    <w:rsid w:val="00193791"/>
    <w:rsid w:val="00194643"/>
    <w:rsid w:val="00194B62"/>
    <w:rsid w:val="00194E3B"/>
    <w:rsid w:val="001953D8"/>
    <w:rsid w:val="0019597E"/>
    <w:rsid w:val="00197E31"/>
    <w:rsid w:val="001A0C65"/>
    <w:rsid w:val="001A213E"/>
    <w:rsid w:val="001A3E64"/>
    <w:rsid w:val="001A427A"/>
    <w:rsid w:val="001A675D"/>
    <w:rsid w:val="001B31DC"/>
    <w:rsid w:val="001B42F8"/>
    <w:rsid w:val="001B543D"/>
    <w:rsid w:val="001B691D"/>
    <w:rsid w:val="001C48C8"/>
    <w:rsid w:val="001C4A91"/>
    <w:rsid w:val="001C74DC"/>
    <w:rsid w:val="001D2579"/>
    <w:rsid w:val="001D27C1"/>
    <w:rsid w:val="001D28BB"/>
    <w:rsid w:val="001D4474"/>
    <w:rsid w:val="001D522F"/>
    <w:rsid w:val="001D5255"/>
    <w:rsid w:val="001D69A1"/>
    <w:rsid w:val="001D7380"/>
    <w:rsid w:val="001E1887"/>
    <w:rsid w:val="001E43F9"/>
    <w:rsid w:val="001E7185"/>
    <w:rsid w:val="001E777A"/>
    <w:rsid w:val="001F355D"/>
    <w:rsid w:val="001F687B"/>
    <w:rsid w:val="001F69AD"/>
    <w:rsid w:val="001F6C6C"/>
    <w:rsid w:val="001F77CC"/>
    <w:rsid w:val="00200060"/>
    <w:rsid w:val="00201DC1"/>
    <w:rsid w:val="002024A5"/>
    <w:rsid w:val="0020252C"/>
    <w:rsid w:val="00205826"/>
    <w:rsid w:val="00206B0D"/>
    <w:rsid w:val="00210038"/>
    <w:rsid w:val="002103AA"/>
    <w:rsid w:val="002134E5"/>
    <w:rsid w:val="00213BCA"/>
    <w:rsid w:val="0021488D"/>
    <w:rsid w:val="0021521A"/>
    <w:rsid w:val="002153AD"/>
    <w:rsid w:val="00216AC3"/>
    <w:rsid w:val="00216D5A"/>
    <w:rsid w:val="00220307"/>
    <w:rsid w:val="00220BAD"/>
    <w:rsid w:val="002216FB"/>
    <w:rsid w:val="00221EC1"/>
    <w:rsid w:val="002269F9"/>
    <w:rsid w:val="00227407"/>
    <w:rsid w:val="00227B58"/>
    <w:rsid w:val="00231B38"/>
    <w:rsid w:val="00232CC2"/>
    <w:rsid w:val="00232D68"/>
    <w:rsid w:val="00232EAE"/>
    <w:rsid w:val="00233FC9"/>
    <w:rsid w:val="00234445"/>
    <w:rsid w:val="00235761"/>
    <w:rsid w:val="00237D49"/>
    <w:rsid w:val="0024127C"/>
    <w:rsid w:val="0024344A"/>
    <w:rsid w:val="00246093"/>
    <w:rsid w:val="0024721C"/>
    <w:rsid w:val="00250596"/>
    <w:rsid w:val="00251FB1"/>
    <w:rsid w:val="00252BA0"/>
    <w:rsid w:val="00253B06"/>
    <w:rsid w:val="00256F23"/>
    <w:rsid w:val="0026203D"/>
    <w:rsid w:val="002625BC"/>
    <w:rsid w:val="00263A65"/>
    <w:rsid w:val="00266A62"/>
    <w:rsid w:val="0028174A"/>
    <w:rsid w:val="00281CB0"/>
    <w:rsid w:val="00282CC6"/>
    <w:rsid w:val="00283530"/>
    <w:rsid w:val="002846B3"/>
    <w:rsid w:val="00290BB5"/>
    <w:rsid w:val="00291A67"/>
    <w:rsid w:val="00295058"/>
    <w:rsid w:val="002953A6"/>
    <w:rsid w:val="002959DE"/>
    <w:rsid w:val="00295C28"/>
    <w:rsid w:val="00295CFE"/>
    <w:rsid w:val="002A00B8"/>
    <w:rsid w:val="002A247C"/>
    <w:rsid w:val="002A4BE9"/>
    <w:rsid w:val="002A66F2"/>
    <w:rsid w:val="002B1990"/>
    <w:rsid w:val="002B6626"/>
    <w:rsid w:val="002B7CEC"/>
    <w:rsid w:val="002C0B0C"/>
    <w:rsid w:val="002C2B03"/>
    <w:rsid w:val="002C362E"/>
    <w:rsid w:val="002C41F4"/>
    <w:rsid w:val="002C5F31"/>
    <w:rsid w:val="002C6477"/>
    <w:rsid w:val="002D231D"/>
    <w:rsid w:val="002D4097"/>
    <w:rsid w:val="002D4930"/>
    <w:rsid w:val="002D535E"/>
    <w:rsid w:val="002D6D73"/>
    <w:rsid w:val="002E04B3"/>
    <w:rsid w:val="002E1015"/>
    <w:rsid w:val="002E291A"/>
    <w:rsid w:val="002E3248"/>
    <w:rsid w:val="002F0703"/>
    <w:rsid w:val="002F14DE"/>
    <w:rsid w:val="002F73D7"/>
    <w:rsid w:val="0030317B"/>
    <w:rsid w:val="00303C98"/>
    <w:rsid w:val="003044D0"/>
    <w:rsid w:val="00305DFA"/>
    <w:rsid w:val="00306690"/>
    <w:rsid w:val="0031239C"/>
    <w:rsid w:val="0031374C"/>
    <w:rsid w:val="0031418A"/>
    <w:rsid w:val="00314A39"/>
    <w:rsid w:val="0031665A"/>
    <w:rsid w:val="00317CC1"/>
    <w:rsid w:val="00321D0B"/>
    <w:rsid w:val="00321E06"/>
    <w:rsid w:val="00322123"/>
    <w:rsid w:val="00326221"/>
    <w:rsid w:val="0032673C"/>
    <w:rsid w:val="00326F8F"/>
    <w:rsid w:val="00327F4D"/>
    <w:rsid w:val="003301AD"/>
    <w:rsid w:val="00335D67"/>
    <w:rsid w:val="00335E3C"/>
    <w:rsid w:val="0034159E"/>
    <w:rsid w:val="00342FE0"/>
    <w:rsid w:val="00343C40"/>
    <w:rsid w:val="003462CA"/>
    <w:rsid w:val="00350832"/>
    <w:rsid w:val="00355601"/>
    <w:rsid w:val="0036061F"/>
    <w:rsid w:val="00366D49"/>
    <w:rsid w:val="003706EE"/>
    <w:rsid w:val="0037146A"/>
    <w:rsid w:val="0037291E"/>
    <w:rsid w:val="00373637"/>
    <w:rsid w:val="003738F3"/>
    <w:rsid w:val="00373939"/>
    <w:rsid w:val="00373EE5"/>
    <w:rsid w:val="00374266"/>
    <w:rsid w:val="00376063"/>
    <w:rsid w:val="0038004D"/>
    <w:rsid w:val="003814C3"/>
    <w:rsid w:val="00381539"/>
    <w:rsid w:val="00382A73"/>
    <w:rsid w:val="003839E0"/>
    <w:rsid w:val="003852C0"/>
    <w:rsid w:val="003875D3"/>
    <w:rsid w:val="00391BCD"/>
    <w:rsid w:val="00393687"/>
    <w:rsid w:val="003951D1"/>
    <w:rsid w:val="00397926"/>
    <w:rsid w:val="003A1762"/>
    <w:rsid w:val="003A1FF0"/>
    <w:rsid w:val="003A2D94"/>
    <w:rsid w:val="003A34AD"/>
    <w:rsid w:val="003A468C"/>
    <w:rsid w:val="003A5400"/>
    <w:rsid w:val="003A5846"/>
    <w:rsid w:val="003B1A41"/>
    <w:rsid w:val="003B3279"/>
    <w:rsid w:val="003B6E78"/>
    <w:rsid w:val="003B7AEE"/>
    <w:rsid w:val="003C11E6"/>
    <w:rsid w:val="003C1835"/>
    <w:rsid w:val="003C50AE"/>
    <w:rsid w:val="003C6A1C"/>
    <w:rsid w:val="003D46BF"/>
    <w:rsid w:val="003D50A8"/>
    <w:rsid w:val="003D5DAA"/>
    <w:rsid w:val="003D77A8"/>
    <w:rsid w:val="003D7DA2"/>
    <w:rsid w:val="003E2B4D"/>
    <w:rsid w:val="003E4E11"/>
    <w:rsid w:val="003E524D"/>
    <w:rsid w:val="003F0928"/>
    <w:rsid w:val="003F7845"/>
    <w:rsid w:val="004007C5"/>
    <w:rsid w:val="0040102E"/>
    <w:rsid w:val="00403F41"/>
    <w:rsid w:val="004059FC"/>
    <w:rsid w:val="00405EEA"/>
    <w:rsid w:val="00410F07"/>
    <w:rsid w:val="00417C1B"/>
    <w:rsid w:val="00421966"/>
    <w:rsid w:val="0042774E"/>
    <w:rsid w:val="00430320"/>
    <w:rsid w:val="0043119A"/>
    <w:rsid w:val="0043202D"/>
    <w:rsid w:val="0043247E"/>
    <w:rsid w:val="004409F0"/>
    <w:rsid w:val="00445FD8"/>
    <w:rsid w:val="00451583"/>
    <w:rsid w:val="004554A3"/>
    <w:rsid w:val="0046355B"/>
    <w:rsid w:val="0046404F"/>
    <w:rsid w:val="0047428C"/>
    <w:rsid w:val="00474FFE"/>
    <w:rsid w:val="004763B0"/>
    <w:rsid w:val="00476E39"/>
    <w:rsid w:val="00477D1F"/>
    <w:rsid w:val="00480776"/>
    <w:rsid w:val="00482800"/>
    <w:rsid w:val="00486248"/>
    <w:rsid w:val="00486A00"/>
    <w:rsid w:val="00486F8C"/>
    <w:rsid w:val="00493FE0"/>
    <w:rsid w:val="004966FB"/>
    <w:rsid w:val="00497A27"/>
    <w:rsid w:val="00497F6E"/>
    <w:rsid w:val="004A03B8"/>
    <w:rsid w:val="004A286A"/>
    <w:rsid w:val="004A2969"/>
    <w:rsid w:val="004A336C"/>
    <w:rsid w:val="004B1663"/>
    <w:rsid w:val="004B3702"/>
    <w:rsid w:val="004B5A05"/>
    <w:rsid w:val="004C1394"/>
    <w:rsid w:val="004C141F"/>
    <w:rsid w:val="004C305F"/>
    <w:rsid w:val="004C6696"/>
    <w:rsid w:val="004D554C"/>
    <w:rsid w:val="004D7348"/>
    <w:rsid w:val="004E017E"/>
    <w:rsid w:val="004E2395"/>
    <w:rsid w:val="004E5928"/>
    <w:rsid w:val="004E6141"/>
    <w:rsid w:val="004F0F8C"/>
    <w:rsid w:val="004F1016"/>
    <w:rsid w:val="004F2364"/>
    <w:rsid w:val="004F3504"/>
    <w:rsid w:val="004F6642"/>
    <w:rsid w:val="00500D22"/>
    <w:rsid w:val="00504150"/>
    <w:rsid w:val="005066D3"/>
    <w:rsid w:val="005072EF"/>
    <w:rsid w:val="005078E3"/>
    <w:rsid w:val="005115D8"/>
    <w:rsid w:val="0051234A"/>
    <w:rsid w:val="00514556"/>
    <w:rsid w:val="00514F64"/>
    <w:rsid w:val="005150B5"/>
    <w:rsid w:val="005157EE"/>
    <w:rsid w:val="00515F6F"/>
    <w:rsid w:val="005165F4"/>
    <w:rsid w:val="00516CBA"/>
    <w:rsid w:val="00520F09"/>
    <w:rsid w:val="00521CD1"/>
    <w:rsid w:val="005226DC"/>
    <w:rsid w:val="0052498A"/>
    <w:rsid w:val="005260CB"/>
    <w:rsid w:val="005330CD"/>
    <w:rsid w:val="005336E0"/>
    <w:rsid w:val="005338A0"/>
    <w:rsid w:val="005345B4"/>
    <w:rsid w:val="0053462F"/>
    <w:rsid w:val="00536902"/>
    <w:rsid w:val="00537122"/>
    <w:rsid w:val="00537FCE"/>
    <w:rsid w:val="005406DB"/>
    <w:rsid w:val="00542782"/>
    <w:rsid w:val="00542DB1"/>
    <w:rsid w:val="005441E2"/>
    <w:rsid w:val="005509DF"/>
    <w:rsid w:val="00550A28"/>
    <w:rsid w:val="00550D29"/>
    <w:rsid w:val="00552937"/>
    <w:rsid w:val="00553140"/>
    <w:rsid w:val="00556F6B"/>
    <w:rsid w:val="005608CA"/>
    <w:rsid w:val="00560C83"/>
    <w:rsid w:val="00563ADD"/>
    <w:rsid w:val="00573C71"/>
    <w:rsid w:val="0057545A"/>
    <w:rsid w:val="00575FC4"/>
    <w:rsid w:val="0057655B"/>
    <w:rsid w:val="005808DD"/>
    <w:rsid w:val="005822AD"/>
    <w:rsid w:val="005830FC"/>
    <w:rsid w:val="0058557F"/>
    <w:rsid w:val="005863FC"/>
    <w:rsid w:val="005866B8"/>
    <w:rsid w:val="0059222C"/>
    <w:rsid w:val="00594A17"/>
    <w:rsid w:val="00594DF6"/>
    <w:rsid w:val="0059768C"/>
    <w:rsid w:val="005A5D97"/>
    <w:rsid w:val="005A6AD9"/>
    <w:rsid w:val="005A6C82"/>
    <w:rsid w:val="005B1134"/>
    <w:rsid w:val="005B1BE9"/>
    <w:rsid w:val="005B37DF"/>
    <w:rsid w:val="005B4354"/>
    <w:rsid w:val="005B6279"/>
    <w:rsid w:val="005C009F"/>
    <w:rsid w:val="005C2C07"/>
    <w:rsid w:val="005C2CF0"/>
    <w:rsid w:val="005C5E33"/>
    <w:rsid w:val="005C609C"/>
    <w:rsid w:val="005C6B23"/>
    <w:rsid w:val="005C7401"/>
    <w:rsid w:val="005D2415"/>
    <w:rsid w:val="005D4C5C"/>
    <w:rsid w:val="005D4D26"/>
    <w:rsid w:val="005D4F02"/>
    <w:rsid w:val="005D7229"/>
    <w:rsid w:val="005E0A1D"/>
    <w:rsid w:val="005E19D0"/>
    <w:rsid w:val="005E340D"/>
    <w:rsid w:val="005E3F0E"/>
    <w:rsid w:val="005E5536"/>
    <w:rsid w:val="005F1F7F"/>
    <w:rsid w:val="005F29B8"/>
    <w:rsid w:val="005F366C"/>
    <w:rsid w:val="005F3F19"/>
    <w:rsid w:val="005F4560"/>
    <w:rsid w:val="005F4EDC"/>
    <w:rsid w:val="00604D99"/>
    <w:rsid w:val="00605B06"/>
    <w:rsid w:val="0061167A"/>
    <w:rsid w:val="00611DC4"/>
    <w:rsid w:val="006131E5"/>
    <w:rsid w:val="006209ED"/>
    <w:rsid w:val="00622829"/>
    <w:rsid w:val="00622889"/>
    <w:rsid w:val="00625F5C"/>
    <w:rsid w:val="00630E37"/>
    <w:rsid w:val="00631E64"/>
    <w:rsid w:val="006359AC"/>
    <w:rsid w:val="0064083C"/>
    <w:rsid w:val="00640E2D"/>
    <w:rsid w:val="0064287D"/>
    <w:rsid w:val="0064691E"/>
    <w:rsid w:val="00647D4F"/>
    <w:rsid w:val="00647F2C"/>
    <w:rsid w:val="00651DE1"/>
    <w:rsid w:val="00654A58"/>
    <w:rsid w:val="00654DB1"/>
    <w:rsid w:val="00654F31"/>
    <w:rsid w:val="00656A2E"/>
    <w:rsid w:val="00666A11"/>
    <w:rsid w:val="00671C9C"/>
    <w:rsid w:val="00673731"/>
    <w:rsid w:val="00674914"/>
    <w:rsid w:val="00676636"/>
    <w:rsid w:val="006767BF"/>
    <w:rsid w:val="0068179A"/>
    <w:rsid w:val="00684812"/>
    <w:rsid w:val="00685192"/>
    <w:rsid w:val="00686839"/>
    <w:rsid w:val="006903C3"/>
    <w:rsid w:val="006920AA"/>
    <w:rsid w:val="00693C2C"/>
    <w:rsid w:val="00694449"/>
    <w:rsid w:val="006951CA"/>
    <w:rsid w:val="00695A43"/>
    <w:rsid w:val="006971C3"/>
    <w:rsid w:val="006A06CC"/>
    <w:rsid w:val="006A3093"/>
    <w:rsid w:val="006A394D"/>
    <w:rsid w:val="006A4F4E"/>
    <w:rsid w:val="006A6300"/>
    <w:rsid w:val="006B11FA"/>
    <w:rsid w:val="006B42D5"/>
    <w:rsid w:val="006B553B"/>
    <w:rsid w:val="006B65F1"/>
    <w:rsid w:val="006B66CC"/>
    <w:rsid w:val="006C1531"/>
    <w:rsid w:val="006C25FC"/>
    <w:rsid w:val="006C2C61"/>
    <w:rsid w:val="006C4E7C"/>
    <w:rsid w:val="006C5C68"/>
    <w:rsid w:val="006C60EB"/>
    <w:rsid w:val="006C7725"/>
    <w:rsid w:val="006D1174"/>
    <w:rsid w:val="006D188F"/>
    <w:rsid w:val="006D41FC"/>
    <w:rsid w:val="006D4EA7"/>
    <w:rsid w:val="006E232E"/>
    <w:rsid w:val="006E25E1"/>
    <w:rsid w:val="006E4ACB"/>
    <w:rsid w:val="006E5982"/>
    <w:rsid w:val="006F2B48"/>
    <w:rsid w:val="006F3333"/>
    <w:rsid w:val="006F51CF"/>
    <w:rsid w:val="006F60F5"/>
    <w:rsid w:val="006F6231"/>
    <w:rsid w:val="00702FED"/>
    <w:rsid w:val="00707FCC"/>
    <w:rsid w:val="007117EE"/>
    <w:rsid w:val="00711887"/>
    <w:rsid w:val="00712558"/>
    <w:rsid w:val="00712576"/>
    <w:rsid w:val="00713EB1"/>
    <w:rsid w:val="0071421F"/>
    <w:rsid w:val="007160BF"/>
    <w:rsid w:val="0071670A"/>
    <w:rsid w:val="00717AAF"/>
    <w:rsid w:val="007204AA"/>
    <w:rsid w:val="00720E4C"/>
    <w:rsid w:val="00722F29"/>
    <w:rsid w:val="00722F41"/>
    <w:rsid w:val="00725E79"/>
    <w:rsid w:val="00726A1C"/>
    <w:rsid w:val="007332A0"/>
    <w:rsid w:val="00733647"/>
    <w:rsid w:val="00740B83"/>
    <w:rsid w:val="00742102"/>
    <w:rsid w:val="00742449"/>
    <w:rsid w:val="007425CD"/>
    <w:rsid w:val="00742751"/>
    <w:rsid w:val="007428B2"/>
    <w:rsid w:val="00752E6C"/>
    <w:rsid w:val="00763A45"/>
    <w:rsid w:val="007648A6"/>
    <w:rsid w:val="00765C95"/>
    <w:rsid w:val="00765D3A"/>
    <w:rsid w:val="0076775A"/>
    <w:rsid w:val="00771C78"/>
    <w:rsid w:val="007720CF"/>
    <w:rsid w:val="00772709"/>
    <w:rsid w:val="00773543"/>
    <w:rsid w:val="007746AD"/>
    <w:rsid w:val="00775B8D"/>
    <w:rsid w:val="00777520"/>
    <w:rsid w:val="00777909"/>
    <w:rsid w:val="00777F35"/>
    <w:rsid w:val="00781FA8"/>
    <w:rsid w:val="00784E16"/>
    <w:rsid w:val="00786FFD"/>
    <w:rsid w:val="00793CAC"/>
    <w:rsid w:val="0079504C"/>
    <w:rsid w:val="007952A7"/>
    <w:rsid w:val="00795C26"/>
    <w:rsid w:val="007961A7"/>
    <w:rsid w:val="007A5FA4"/>
    <w:rsid w:val="007B0AA0"/>
    <w:rsid w:val="007B2138"/>
    <w:rsid w:val="007B626F"/>
    <w:rsid w:val="007B7799"/>
    <w:rsid w:val="007B7ABD"/>
    <w:rsid w:val="007B7C7E"/>
    <w:rsid w:val="007B7D75"/>
    <w:rsid w:val="007C2952"/>
    <w:rsid w:val="007C29E6"/>
    <w:rsid w:val="007C3FEE"/>
    <w:rsid w:val="007C4BBA"/>
    <w:rsid w:val="007C512E"/>
    <w:rsid w:val="007C5133"/>
    <w:rsid w:val="007C5DF4"/>
    <w:rsid w:val="007C5EE2"/>
    <w:rsid w:val="007C73DF"/>
    <w:rsid w:val="007D0166"/>
    <w:rsid w:val="007D0814"/>
    <w:rsid w:val="007D19EE"/>
    <w:rsid w:val="007D269C"/>
    <w:rsid w:val="007D5320"/>
    <w:rsid w:val="007D7347"/>
    <w:rsid w:val="007E3958"/>
    <w:rsid w:val="007E61A2"/>
    <w:rsid w:val="007F0C1D"/>
    <w:rsid w:val="007F163D"/>
    <w:rsid w:val="007F3162"/>
    <w:rsid w:val="007F4540"/>
    <w:rsid w:val="007F6939"/>
    <w:rsid w:val="007F6DC0"/>
    <w:rsid w:val="007F7DB7"/>
    <w:rsid w:val="00812ABC"/>
    <w:rsid w:val="00813A69"/>
    <w:rsid w:val="00814C93"/>
    <w:rsid w:val="008170AE"/>
    <w:rsid w:val="008202E2"/>
    <w:rsid w:val="00824301"/>
    <w:rsid w:val="00826207"/>
    <w:rsid w:val="00826784"/>
    <w:rsid w:val="00827669"/>
    <w:rsid w:val="00827D99"/>
    <w:rsid w:val="008317B0"/>
    <w:rsid w:val="00832261"/>
    <w:rsid w:val="00832434"/>
    <w:rsid w:val="0083466F"/>
    <w:rsid w:val="00834B55"/>
    <w:rsid w:val="008407D6"/>
    <w:rsid w:val="008428B7"/>
    <w:rsid w:val="00843820"/>
    <w:rsid w:val="00850D4E"/>
    <w:rsid w:val="008517AB"/>
    <w:rsid w:val="00852333"/>
    <w:rsid w:val="00853225"/>
    <w:rsid w:val="00854418"/>
    <w:rsid w:val="008553D5"/>
    <w:rsid w:val="00855520"/>
    <w:rsid w:val="008574BA"/>
    <w:rsid w:val="008602CC"/>
    <w:rsid w:val="0086051B"/>
    <w:rsid w:val="0086088A"/>
    <w:rsid w:val="0086088B"/>
    <w:rsid w:val="00870098"/>
    <w:rsid w:val="00872D0E"/>
    <w:rsid w:val="00875060"/>
    <w:rsid w:val="008819B8"/>
    <w:rsid w:val="00882358"/>
    <w:rsid w:val="00884707"/>
    <w:rsid w:val="00887E2B"/>
    <w:rsid w:val="00892861"/>
    <w:rsid w:val="00894AC9"/>
    <w:rsid w:val="00895F76"/>
    <w:rsid w:val="008A0B3C"/>
    <w:rsid w:val="008B1795"/>
    <w:rsid w:val="008B3565"/>
    <w:rsid w:val="008B382B"/>
    <w:rsid w:val="008B5C7D"/>
    <w:rsid w:val="008B74CB"/>
    <w:rsid w:val="008C010B"/>
    <w:rsid w:val="008C099A"/>
    <w:rsid w:val="008C295E"/>
    <w:rsid w:val="008C39E2"/>
    <w:rsid w:val="008C3D12"/>
    <w:rsid w:val="008C48BC"/>
    <w:rsid w:val="008C5132"/>
    <w:rsid w:val="008C631D"/>
    <w:rsid w:val="008C6E71"/>
    <w:rsid w:val="008C76F4"/>
    <w:rsid w:val="008C790C"/>
    <w:rsid w:val="008D119C"/>
    <w:rsid w:val="008D1E26"/>
    <w:rsid w:val="008D336D"/>
    <w:rsid w:val="008D3A02"/>
    <w:rsid w:val="008D5B6D"/>
    <w:rsid w:val="008E1491"/>
    <w:rsid w:val="008E30E9"/>
    <w:rsid w:val="008E4D0B"/>
    <w:rsid w:val="008E5482"/>
    <w:rsid w:val="008E6736"/>
    <w:rsid w:val="008E6D56"/>
    <w:rsid w:val="008E7D5D"/>
    <w:rsid w:val="008F1235"/>
    <w:rsid w:val="008F1631"/>
    <w:rsid w:val="008F6EA6"/>
    <w:rsid w:val="008F7188"/>
    <w:rsid w:val="008F7E8E"/>
    <w:rsid w:val="00900C52"/>
    <w:rsid w:val="0090172E"/>
    <w:rsid w:val="00902B53"/>
    <w:rsid w:val="00902CBE"/>
    <w:rsid w:val="00902DF6"/>
    <w:rsid w:val="00905749"/>
    <w:rsid w:val="00906B06"/>
    <w:rsid w:val="00906CEC"/>
    <w:rsid w:val="00910903"/>
    <w:rsid w:val="00911236"/>
    <w:rsid w:val="009119A8"/>
    <w:rsid w:val="009124AB"/>
    <w:rsid w:val="00912FE7"/>
    <w:rsid w:val="00915B55"/>
    <w:rsid w:val="00920BBB"/>
    <w:rsid w:val="0092152F"/>
    <w:rsid w:val="0092341B"/>
    <w:rsid w:val="00926378"/>
    <w:rsid w:val="00927022"/>
    <w:rsid w:val="009276C2"/>
    <w:rsid w:val="0093007E"/>
    <w:rsid w:val="00930947"/>
    <w:rsid w:val="00932869"/>
    <w:rsid w:val="009455C8"/>
    <w:rsid w:val="009460DE"/>
    <w:rsid w:val="0094741A"/>
    <w:rsid w:val="00947AE1"/>
    <w:rsid w:val="0095392C"/>
    <w:rsid w:val="00953FE8"/>
    <w:rsid w:val="0095530E"/>
    <w:rsid w:val="00955B2D"/>
    <w:rsid w:val="0096039E"/>
    <w:rsid w:val="00960834"/>
    <w:rsid w:val="009609DF"/>
    <w:rsid w:val="0096139A"/>
    <w:rsid w:val="00962E6D"/>
    <w:rsid w:val="00964E7E"/>
    <w:rsid w:val="00965692"/>
    <w:rsid w:val="00965AB0"/>
    <w:rsid w:val="00965B2E"/>
    <w:rsid w:val="00966B9A"/>
    <w:rsid w:val="009708CD"/>
    <w:rsid w:val="0097091C"/>
    <w:rsid w:val="00971BE9"/>
    <w:rsid w:val="00972D71"/>
    <w:rsid w:val="00972FAF"/>
    <w:rsid w:val="009741C9"/>
    <w:rsid w:val="0097462A"/>
    <w:rsid w:val="00975102"/>
    <w:rsid w:val="00976FE2"/>
    <w:rsid w:val="0097721A"/>
    <w:rsid w:val="0098100D"/>
    <w:rsid w:val="009820B9"/>
    <w:rsid w:val="00982E1A"/>
    <w:rsid w:val="00983390"/>
    <w:rsid w:val="00985D4F"/>
    <w:rsid w:val="00985F10"/>
    <w:rsid w:val="00991EB8"/>
    <w:rsid w:val="00993B74"/>
    <w:rsid w:val="00994AF7"/>
    <w:rsid w:val="009A2A15"/>
    <w:rsid w:val="009A2C2B"/>
    <w:rsid w:val="009A45D2"/>
    <w:rsid w:val="009A631B"/>
    <w:rsid w:val="009A6565"/>
    <w:rsid w:val="009B031A"/>
    <w:rsid w:val="009B1C7F"/>
    <w:rsid w:val="009B4F42"/>
    <w:rsid w:val="009B60AA"/>
    <w:rsid w:val="009B78BF"/>
    <w:rsid w:val="009C00F6"/>
    <w:rsid w:val="009C0152"/>
    <w:rsid w:val="009C03CA"/>
    <w:rsid w:val="009C0890"/>
    <w:rsid w:val="009C1CAF"/>
    <w:rsid w:val="009C6DC4"/>
    <w:rsid w:val="009D1D49"/>
    <w:rsid w:val="009D5632"/>
    <w:rsid w:val="009D6642"/>
    <w:rsid w:val="009D6A72"/>
    <w:rsid w:val="009D7955"/>
    <w:rsid w:val="009E1239"/>
    <w:rsid w:val="009E12F9"/>
    <w:rsid w:val="009E2CAB"/>
    <w:rsid w:val="009E5861"/>
    <w:rsid w:val="009E74DD"/>
    <w:rsid w:val="009F0578"/>
    <w:rsid w:val="009F14C9"/>
    <w:rsid w:val="009F338F"/>
    <w:rsid w:val="009F4508"/>
    <w:rsid w:val="009F623F"/>
    <w:rsid w:val="00A02E34"/>
    <w:rsid w:val="00A0455E"/>
    <w:rsid w:val="00A10E0A"/>
    <w:rsid w:val="00A13478"/>
    <w:rsid w:val="00A17812"/>
    <w:rsid w:val="00A219E7"/>
    <w:rsid w:val="00A23AA7"/>
    <w:rsid w:val="00A23C21"/>
    <w:rsid w:val="00A243E2"/>
    <w:rsid w:val="00A25321"/>
    <w:rsid w:val="00A260F2"/>
    <w:rsid w:val="00A30193"/>
    <w:rsid w:val="00A32CA0"/>
    <w:rsid w:val="00A32E96"/>
    <w:rsid w:val="00A358B9"/>
    <w:rsid w:val="00A370DD"/>
    <w:rsid w:val="00A40D84"/>
    <w:rsid w:val="00A41AE8"/>
    <w:rsid w:val="00A41D8F"/>
    <w:rsid w:val="00A43C85"/>
    <w:rsid w:val="00A449AC"/>
    <w:rsid w:val="00A45D44"/>
    <w:rsid w:val="00A46C96"/>
    <w:rsid w:val="00A56A8B"/>
    <w:rsid w:val="00A57572"/>
    <w:rsid w:val="00A579B8"/>
    <w:rsid w:val="00A60224"/>
    <w:rsid w:val="00A606CB"/>
    <w:rsid w:val="00A61941"/>
    <w:rsid w:val="00A63596"/>
    <w:rsid w:val="00A6381D"/>
    <w:rsid w:val="00A63E21"/>
    <w:rsid w:val="00A648C8"/>
    <w:rsid w:val="00A66229"/>
    <w:rsid w:val="00A716E5"/>
    <w:rsid w:val="00A718EE"/>
    <w:rsid w:val="00A71D40"/>
    <w:rsid w:val="00A72F93"/>
    <w:rsid w:val="00A7449C"/>
    <w:rsid w:val="00A75A3A"/>
    <w:rsid w:val="00A76B84"/>
    <w:rsid w:val="00A819D5"/>
    <w:rsid w:val="00A81FC5"/>
    <w:rsid w:val="00A84318"/>
    <w:rsid w:val="00A86148"/>
    <w:rsid w:val="00A874AB"/>
    <w:rsid w:val="00A923C8"/>
    <w:rsid w:val="00A95167"/>
    <w:rsid w:val="00A958DF"/>
    <w:rsid w:val="00A96536"/>
    <w:rsid w:val="00AA16DA"/>
    <w:rsid w:val="00AA272A"/>
    <w:rsid w:val="00AA445E"/>
    <w:rsid w:val="00AA6A87"/>
    <w:rsid w:val="00AA6AEB"/>
    <w:rsid w:val="00AB0622"/>
    <w:rsid w:val="00AB1815"/>
    <w:rsid w:val="00AB1FF4"/>
    <w:rsid w:val="00AB578B"/>
    <w:rsid w:val="00AB72D5"/>
    <w:rsid w:val="00AB7584"/>
    <w:rsid w:val="00AC159C"/>
    <w:rsid w:val="00AC2F39"/>
    <w:rsid w:val="00AC35B4"/>
    <w:rsid w:val="00AC4B7F"/>
    <w:rsid w:val="00AC5154"/>
    <w:rsid w:val="00AD254B"/>
    <w:rsid w:val="00AD2A02"/>
    <w:rsid w:val="00AD6509"/>
    <w:rsid w:val="00AD76F3"/>
    <w:rsid w:val="00AD7EFA"/>
    <w:rsid w:val="00AE02F1"/>
    <w:rsid w:val="00AE21E5"/>
    <w:rsid w:val="00AE359D"/>
    <w:rsid w:val="00AE43F6"/>
    <w:rsid w:val="00AE6F3F"/>
    <w:rsid w:val="00AE7DEB"/>
    <w:rsid w:val="00AF0803"/>
    <w:rsid w:val="00AF21BF"/>
    <w:rsid w:val="00AF237D"/>
    <w:rsid w:val="00AF2D53"/>
    <w:rsid w:val="00AF4796"/>
    <w:rsid w:val="00AF537C"/>
    <w:rsid w:val="00AF6EC9"/>
    <w:rsid w:val="00B00899"/>
    <w:rsid w:val="00B01D87"/>
    <w:rsid w:val="00B02472"/>
    <w:rsid w:val="00B042FA"/>
    <w:rsid w:val="00B052A8"/>
    <w:rsid w:val="00B060D4"/>
    <w:rsid w:val="00B16733"/>
    <w:rsid w:val="00B16D40"/>
    <w:rsid w:val="00B22A70"/>
    <w:rsid w:val="00B23297"/>
    <w:rsid w:val="00B25779"/>
    <w:rsid w:val="00B26247"/>
    <w:rsid w:val="00B262C5"/>
    <w:rsid w:val="00B3111C"/>
    <w:rsid w:val="00B32BDD"/>
    <w:rsid w:val="00B32D63"/>
    <w:rsid w:val="00B34A03"/>
    <w:rsid w:val="00B36435"/>
    <w:rsid w:val="00B42524"/>
    <w:rsid w:val="00B42D04"/>
    <w:rsid w:val="00B43791"/>
    <w:rsid w:val="00B4513A"/>
    <w:rsid w:val="00B45E2E"/>
    <w:rsid w:val="00B46532"/>
    <w:rsid w:val="00B467FA"/>
    <w:rsid w:val="00B46F6F"/>
    <w:rsid w:val="00B5126D"/>
    <w:rsid w:val="00B52265"/>
    <w:rsid w:val="00B536BF"/>
    <w:rsid w:val="00B549B0"/>
    <w:rsid w:val="00B60E0D"/>
    <w:rsid w:val="00B60F36"/>
    <w:rsid w:val="00B6296C"/>
    <w:rsid w:val="00B63AE4"/>
    <w:rsid w:val="00B71236"/>
    <w:rsid w:val="00B713EF"/>
    <w:rsid w:val="00B72065"/>
    <w:rsid w:val="00B72888"/>
    <w:rsid w:val="00B767BC"/>
    <w:rsid w:val="00B77BC7"/>
    <w:rsid w:val="00B81423"/>
    <w:rsid w:val="00B8199D"/>
    <w:rsid w:val="00B81C4E"/>
    <w:rsid w:val="00B824A1"/>
    <w:rsid w:val="00B863F6"/>
    <w:rsid w:val="00B87FDA"/>
    <w:rsid w:val="00B943E6"/>
    <w:rsid w:val="00B95328"/>
    <w:rsid w:val="00B95C2B"/>
    <w:rsid w:val="00BA0DEA"/>
    <w:rsid w:val="00BA1DF8"/>
    <w:rsid w:val="00BA2362"/>
    <w:rsid w:val="00BA50E2"/>
    <w:rsid w:val="00BB040D"/>
    <w:rsid w:val="00BB3666"/>
    <w:rsid w:val="00BB45A4"/>
    <w:rsid w:val="00BB4967"/>
    <w:rsid w:val="00BB4BA5"/>
    <w:rsid w:val="00BB6CEA"/>
    <w:rsid w:val="00BB7B1D"/>
    <w:rsid w:val="00BC138E"/>
    <w:rsid w:val="00BC60BF"/>
    <w:rsid w:val="00BC648E"/>
    <w:rsid w:val="00BD07FB"/>
    <w:rsid w:val="00BD2BCB"/>
    <w:rsid w:val="00BD4C2B"/>
    <w:rsid w:val="00BD671F"/>
    <w:rsid w:val="00BE1205"/>
    <w:rsid w:val="00BE1EF3"/>
    <w:rsid w:val="00BE235D"/>
    <w:rsid w:val="00BE3906"/>
    <w:rsid w:val="00BF0C74"/>
    <w:rsid w:val="00BF1974"/>
    <w:rsid w:val="00BF2D6F"/>
    <w:rsid w:val="00BF4310"/>
    <w:rsid w:val="00BF5B80"/>
    <w:rsid w:val="00BF651A"/>
    <w:rsid w:val="00BF6699"/>
    <w:rsid w:val="00BF70CC"/>
    <w:rsid w:val="00C01AED"/>
    <w:rsid w:val="00C0217F"/>
    <w:rsid w:val="00C04D01"/>
    <w:rsid w:val="00C05A35"/>
    <w:rsid w:val="00C1055F"/>
    <w:rsid w:val="00C10D30"/>
    <w:rsid w:val="00C116AD"/>
    <w:rsid w:val="00C1282F"/>
    <w:rsid w:val="00C13ED3"/>
    <w:rsid w:val="00C1422D"/>
    <w:rsid w:val="00C150AA"/>
    <w:rsid w:val="00C1588B"/>
    <w:rsid w:val="00C15FF5"/>
    <w:rsid w:val="00C22887"/>
    <w:rsid w:val="00C250C5"/>
    <w:rsid w:val="00C266E8"/>
    <w:rsid w:val="00C30747"/>
    <w:rsid w:val="00C32A0B"/>
    <w:rsid w:val="00C32E14"/>
    <w:rsid w:val="00C36395"/>
    <w:rsid w:val="00C40D99"/>
    <w:rsid w:val="00C42AAF"/>
    <w:rsid w:val="00C43ACD"/>
    <w:rsid w:val="00C44612"/>
    <w:rsid w:val="00C44965"/>
    <w:rsid w:val="00C44983"/>
    <w:rsid w:val="00C45288"/>
    <w:rsid w:val="00C46E90"/>
    <w:rsid w:val="00C50316"/>
    <w:rsid w:val="00C506F1"/>
    <w:rsid w:val="00C5137C"/>
    <w:rsid w:val="00C51A53"/>
    <w:rsid w:val="00C54AA3"/>
    <w:rsid w:val="00C6076E"/>
    <w:rsid w:val="00C607E1"/>
    <w:rsid w:val="00C61EE8"/>
    <w:rsid w:val="00C626F7"/>
    <w:rsid w:val="00C64560"/>
    <w:rsid w:val="00C67314"/>
    <w:rsid w:val="00C70A5D"/>
    <w:rsid w:val="00C74749"/>
    <w:rsid w:val="00C74F94"/>
    <w:rsid w:val="00C752BF"/>
    <w:rsid w:val="00C75706"/>
    <w:rsid w:val="00C767EB"/>
    <w:rsid w:val="00C76C85"/>
    <w:rsid w:val="00C76F07"/>
    <w:rsid w:val="00C806B0"/>
    <w:rsid w:val="00C81F3C"/>
    <w:rsid w:val="00C82158"/>
    <w:rsid w:val="00C8218C"/>
    <w:rsid w:val="00C82D06"/>
    <w:rsid w:val="00C83532"/>
    <w:rsid w:val="00C865A0"/>
    <w:rsid w:val="00C875EA"/>
    <w:rsid w:val="00C905D2"/>
    <w:rsid w:val="00C91CF0"/>
    <w:rsid w:val="00C93BB3"/>
    <w:rsid w:val="00C96567"/>
    <w:rsid w:val="00CA1A6C"/>
    <w:rsid w:val="00CA1AA3"/>
    <w:rsid w:val="00CA3538"/>
    <w:rsid w:val="00CA405E"/>
    <w:rsid w:val="00CA5E5E"/>
    <w:rsid w:val="00CA5EEB"/>
    <w:rsid w:val="00CA6612"/>
    <w:rsid w:val="00CA7D8E"/>
    <w:rsid w:val="00CB0518"/>
    <w:rsid w:val="00CB2318"/>
    <w:rsid w:val="00CB30E2"/>
    <w:rsid w:val="00CB402E"/>
    <w:rsid w:val="00CB4C03"/>
    <w:rsid w:val="00CB57F0"/>
    <w:rsid w:val="00CB795C"/>
    <w:rsid w:val="00CB7F00"/>
    <w:rsid w:val="00CC1086"/>
    <w:rsid w:val="00CC3173"/>
    <w:rsid w:val="00CC3F9B"/>
    <w:rsid w:val="00CC3FAF"/>
    <w:rsid w:val="00CC641E"/>
    <w:rsid w:val="00CC6A2A"/>
    <w:rsid w:val="00CC6DED"/>
    <w:rsid w:val="00CC7DB2"/>
    <w:rsid w:val="00CD3DBD"/>
    <w:rsid w:val="00CD74B2"/>
    <w:rsid w:val="00CD766B"/>
    <w:rsid w:val="00CE07A9"/>
    <w:rsid w:val="00CE1E22"/>
    <w:rsid w:val="00CE2A8A"/>
    <w:rsid w:val="00CE2D9E"/>
    <w:rsid w:val="00CE43D9"/>
    <w:rsid w:val="00CE4A24"/>
    <w:rsid w:val="00CE7C20"/>
    <w:rsid w:val="00CF0257"/>
    <w:rsid w:val="00CF26CF"/>
    <w:rsid w:val="00CF3945"/>
    <w:rsid w:val="00CF467B"/>
    <w:rsid w:val="00CF6FCC"/>
    <w:rsid w:val="00CF7625"/>
    <w:rsid w:val="00D028D6"/>
    <w:rsid w:val="00D03E7F"/>
    <w:rsid w:val="00D04C56"/>
    <w:rsid w:val="00D052A4"/>
    <w:rsid w:val="00D114A1"/>
    <w:rsid w:val="00D11B62"/>
    <w:rsid w:val="00D12300"/>
    <w:rsid w:val="00D125C2"/>
    <w:rsid w:val="00D12B85"/>
    <w:rsid w:val="00D14237"/>
    <w:rsid w:val="00D16234"/>
    <w:rsid w:val="00D16D33"/>
    <w:rsid w:val="00D17664"/>
    <w:rsid w:val="00D17C1A"/>
    <w:rsid w:val="00D27413"/>
    <w:rsid w:val="00D30430"/>
    <w:rsid w:val="00D31447"/>
    <w:rsid w:val="00D320BA"/>
    <w:rsid w:val="00D321DE"/>
    <w:rsid w:val="00D367AE"/>
    <w:rsid w:val="00D44666"/>
    <w:rsid w:val="00D4609A"/>
    <w:rsid w:val="00D50864"/>
    <w:rsid w:val="00D50B6A"/>
    <w:rsid w:val="00D5524F"/>
    <w:rsid w:val="00D56397"/>
    <w:rsid w:val="00D56B98"/>
    <w:rsid w:val="00D56FD5"/>
    <w:rsid w:val="00D600AF"/>
    <w:rsid w:val="00D605F4"/>
    <w:rsid w:val="00D63F0F"/>
    <w:rsid w:val="00D67AF6"/>
    <w:rsid w:val="00D705B8"/>
    <w:rsid w:val="00D71798"/>
    <w:rsid w:val="00D73FF0"/>
    <w:rsid w:val="00D741FE"/>
    <w:rsid w:val="00D762AE"/>
    <w:rsid w:val="00D821EF"/>
    <w:rsid w:val="00D82504"/>
    <w:rsid w:val="00D90274"/>
    <w:rsid w:val="00D9090F"/>
    <w:rsid w:val="00D93602"/>
    <w:rsid w:val="00D972E1"/>
    <w:rsid w:val="00DA108A"/>
    <w:rsid w:val="00DA207B"/>
    <w:rsid w:val="00DA67FC"/>
    <w:rsid w:val="00DA69F4"/>
    <w:rsid w:val="00DA6FFA"/>
    <w:rsid w:val="00DA7B43"/>
    <w:rsid w:val="00DB26CC"/>
    <w:rsid w:val="00DB309C"/>
    <w:rsid w:val="00DB3BB6"/>
    <w:rsid w:val="00DB5156"/>
    <w:rsid w:val="00DB7BF3"/>
    <w:rsid w:val="00DC3C8B"/>
    <w:rsid w:val="00DC689C"/>
    <w:rsid w:val="00DD1C97"/>
    <w:rsid w:val="00DD224A"/>
    <w:rsid w:val="00DD634A"/>
    <w:rsid w:val="00DD6910"/>
    <w:rsid w:val="00DD6A35"/>
    <w:rsid w:val="00DE23EB"/>
    <w:rsid w:val="00DE30A2"/>
    <w:rsid w:val="00DE51E7"/>
    <w:rsid w:val="00DE6924"/>
    <w:rsid w:val="00DE6A6F"/>
    <w:rsid w:val="00DF0ACD"/>
    <w:rsid w:val="00DF1675"/>
    <w:rsid w:val="00DF3F35"/>
    <w:rsid w:val="00DF407D"/>
    <w:rsid w:val="00DF645D"/>
    <w:rsid w:val="00DF651E"/>
    <w:rsid w:val="00E0031B"/>
    <w:rsid w:val="00E020FB"/>
    <w:rsid w:val="00E02853"/>
    <w:rsid w:val="00E0313C"/>
    <w:rsid w:val="00E06C74"/>
    <w:rsid w:val="00E07D08"/>
    <w:rsid w:val="00E12BBB"/>
    <w:rsid w:val="00E12BFC"/>
    <w:rsid w:val="00E13A42"/>
    <w:rsid w:val="00E16BD9"/>
    <w:rsid w:val="00E16CFE"/>
    <w:rsid w:val="00E17396"/>
    <w:rsid w:val="00E20BBC"/>
    <w:rsid w:val="00E25991"/>
    <w:rsid w:val="00E25DA0"/>
    <w:rsid w:val="00E2623F"/>
    <w:rsid w:val="00E278C8"/>
    <w:rsid w:val="00E30228"/>
    <w:rsid w:val="00E319F0"/>
    <w:rsid w:val="00E3266A"/>
    <w:rsid w:val="00E32B11"/>
    <w:rsid w:val="00E339A5"/>
    <w:rsid w:val="00E33B7E"/>
    <w:rsid w:val="00E36E9E"/>
    <w:rsid w:val="00E44CA8"/>
    <w:rsid w:val="00E504AA"/>
    <w:rsid w:val="00E51B4B"/>
    <w:rsid w:val="00E52D8B"/>
    <w:rsid w:val="00E5556E"/>
    <w:rsid w:val="00E556F3"/>
    <w:rsid w:val="00E64AA5"/>
    <w:rsid w:val="00E659B9"/>
    <w:rsid w:val="00E66614"/>
    <w:rsid w:val="00E66ABC"/>
    <w:rsid w:val="00E748DC"/>
    <w:rsid w:val="00E756B2"/>
    <w:rsid w:val="00E806B0"/>
    <w:rsid w:val="00E811BB"/>
    <w:rsid w:val="00E82A6B"/>
    <w:rsid w:val="00E83AA9"/>
    <w:rsid w:val="00E849F4"/>
    <w:rsid w:val="00E85913"/>
    <w:rsid w:val="00E8662B"/>
    <w:rsid w:val="00E876EE"/>
    <w:rsid w:val="00E878CE"/>
    <w:rsid w:val="00E87BA1"/>
    <w:rsid w:val="00E9144F"/>
    <w:rsid w:val="00E92391"/>
    <w:rsid w:val="00E9268D"/>
    <w:rsid w:val="00E936A8"/>
    <w:rsid w:val="00E946E2"/>
    <w:rsid w:val="00EA3159"/>
    <w:rsid w:val="00EA4D8D"/>
    <w:rsid w:val="00EA7398"/>
    <w:rsid w:val="00EA796F"/>
    <w:rsid w:val="00EB074C"/>
    <w:rsid w:val="00EB0C9D"/>
    <w:rsid w:val="00EB1BFE"/>
    <w:rsid w:val="00EB50A1"/>
    <w:rsid w:val="00EC28BF"/>
    <w:rsid w:val="00EC59C5"/>
    <w:rsid w:val="00EC5B5B"/>
    <w:rsid w:val="00EC5CB6"/>
    <w:rsid w:val="00EC69D5"/>
    <w:rsid w:val="00ED22EE"/>
    <w:rsid w:val="00ED4552"/>
    <w:rsid w:val="00ED4B36"/>
    <w:rsid w:val="00ED4EF9"/>
    <w:rsid w:val="00EE05ED"/>
    <w:rsid w:val="00EE0933"/>
    <w:rsid w:val="00EE195D"/>
    <w:rsid w:val="00EE2823"/>
    <w:rsid w:val="00EE3495"/>
    <w:rsid w:val="00EE46E1"/>
    <w:rsid w:val="00EE4E84"/>
    <w:rsid w:val="00EE6478"/>
    <w:rsid w:val="00EE6BF2"/>
    <w:rsid w:val="00EE77B7"/>
    <w:rsid w:val="00EF4BC4"/>
    <w:rsid w:val="00EF5DBD"/>
    <w:rsid w:val="00EF6D58"/>
    <w:rsid w:val="00EF710C"/>
    <w:rsid w:val="00F001EC"/>
    <w:rsid w:val="00F01794"/>
    <w:rsid w:val="00F02200"/>
    <w:rsid w:val="00F033AA"/>
    <w:rsid w:val="00F0426D"/>
    <w:rsid w:val="00F07110"/>
    <w:rsid w:val="00F1197D"/>
    <w:rsid w:val="00F13239"/>
    <w:rsid w:val="00F15565"/>
    <w:rsid w:val="00F22917"/>
    <w:rsid w:val="00F232EE"/>
    <w:rsid w:val="00F25389"/>
    <w:rsid w:val="00F27734"/>
    <w:rsid w:val="00F34069"/>
    <w:rsid w:val="00F34889"/>
    <w:rsid w:val="00F35B56"/>
    <w:rsid w:val="00F37DCF"/>
    <w:rsid w:val="00F41E63"/>
    <w:rsid w:val="00F44640"/>
    <w:rsid w:val="00F467EF"/>
    <w:rsid w:val="00F469F4"/>
    <w:rsid w:val="00F478C2"/>
    <w:rsid w:val="00F546A8"/>
    <w:rsid w:val="00F54C83"/>
    <w:rsid w:val="00F56F33"/>
    <w:rsid w:val="00F57EAE"/>
    <w:rsid w:val="00F60D90"/>
    <w:rsid w:val="00F631F2"/>
    <w:rsid w:val="00F63A6F"/>
    <w:rsid w:val="00F63BFF"/>
    <w:rsid w:val="00F63D90"/>
    <w:rsid w:val="00F67326"/>
    <w:rsid w:val="00F720BC"/>
    <w:rsid w:val="00F72713"/>
    <w:rsid w:val="00F74F05"/>
    <w:rsid w:val="00F767DE"/>
    <w:rsid w:val="00F818C7"/>
    <w:rsid w:val="00F82DE2"/>
    <w:rsid w:val="00F84271"/>
    <w:rsid w:val="00F86A79"/>
    <w:rsid w:val="00F90285"/>
    <w:rsid w:val="00F92550"/>
    <w:rsid w:val="00F9510A"/>
    <w:rsid w:val="00F95E57"/>
    <w:rsid w:val="00F96290"/>
    <w:rsid w:val="00FA22FE"/>
    <w:rsid w:val="00FA5A85"/>
    <w:rsid w:val="00FA6C88"/>
    <w:rsid w:val="00FA6FE3"/>
    <w:rsid w:val="00FB0DD7"/>
    <w:rsid w:val="00FB2467"/>
    <w:rsid w:val="00FB3573"/>
    <w:rsid w:val="00FB7169"/>
    <w:rsid w:val="00FC046B"/>
    <w:rsid w:val="00FC3B9F"/>
    <w:rsid w:val="00FC50CD"/>
    <w:rsid w:val="00FC727D"/>
    <w:rsid w:val="00FC7968"/>
    <w:rsid w:val="00FD2143"/>
    <w:rsid w:val="00FD24E2"/>
    <w:rsid w:val="00FD4678"/>
    <w:rsid w:val="00FD63D9"/>
    <w:rsid w:val="00FD75EA"/>
    <w:rsid w:val="00FD7ECA"/>
    <w:rsid w:val="00FE11AC"/>
    <w:rsid w:val="00FE1376"/>
    <w:rsid w:val="00FE2F36"/>
    <w:rsid w:val="00FE4B62"/>
    <w:rsid w:val="00FE4E0E"/>
    <w:rsid w:val="00FE62CB"/>
    <w:rsid w:val="00FF2E1F"/>
    <w:rsid w:val="00FF380B"/>
    <w:rsid w:val="00FF3E25"/>
    <w:rsid w:val="00FF429A"/>
    <w:rsid w:val="00FF4716"/>
    <w:rsid w:val="00FF7C8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7622E4E"/>
  <w15:chartTrackingRefBased/>
  <w15:docId w15:val="{090E242A-79D2-491B-ACA5-AC8C8D0A1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A77FD"/>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mynormal"/>
    <w:link w:val="Cmsor1Char"/>
    <w:uiPriority w:val="9"/>
    <w:qFormat/>
    <w:rsid w:val="007204AA"/>
    <w:pPr>
      <w:pageBreakBefore/>
      <w:numPr>
        <w:numId w:val="5"/>
      </w:numPr>
      <w:spacing w:before="57" w:after="240"/>
      <w:ind w:left="431" w:hanging="431"/>
      <w:outlineLvl w:val="0"/>
    </w:pPr>
    <w:rPr>
      <w:rFonts w:ascii="Times New Roman" w:hAnsi="Times New Roman"/>
      <w:b/>
      <w:bCs/>
      <w:sz w:val="32"/>
      <w:szCs w:val="32"/>
    </w:rPr>
  </w:style>
  <w:style w:type="paragraph" w:styleId="Cmsor2">
    <w:name w:val="heading 2"/>
    <w:basedOn w:val="Norml"/>
    <w:next w:val="mynormal"/>
    <w:qFormat/>
    <w:rsid w:val="00EE0933"/>
    <w:pPr>
      <w:keepNext/>
      <w:numPr>
        <w:ilvl w:val="1"/>
        <w:numId w:val="5"/>
      </w:numPr>
      <w:spacing w:before="240" w:after="240" w:line="320" w:lineRule="atLeast"/>
      <w:ind w:left="578" w:hanging="578"/>
      <w:outlineLvl w:val="1"/>
    </w:pPr>
    <w:rPr>
      <w:rFonts w:cs="Times New Roman"/>
      <w:b/>
      <w:bCs/>
      <w:i/>
      <w:iCs/>
      <w:sz w:val="32"/>
      <w:szCs w:val="32"/>
    </w:rPr>
  </w:style>
  <w:style w:type="paragraph" w:styleId="Cmsor3">
    <w:name w:val="heading 3"/>
    <w:basedOn w:val="Cmsor"/>
    <w:next w:val="mynormal"/>
    <w:qFormat/>
    <w:rsid w:val="00F72713"/>
    <w:pPr>
      <w:numPr>
        <w:ilvl w:val="2"/>
        <w:numId w:val="5"/>
      </w:numPr>
      <w:spacing w:before="140"/>
      <w:outlineLvl w:val="2"/>
    </w:pPr>
    <w:rPr>
      <w:rFonts w:ascii="Times New Roman" w:hAnsi="Times New Roman" w:cs="Times New Roman"/>
      <w:b/>
      <w:bCs/>
      <w:color w:val="auto"/>
    </w:rPr>
  </w:style>
  <w:style w:type="paragraph" w:styleId="Cmsor4">
    <w:name w:val="heading 4"/>
    <w:basedOn w:val="Norml"/>
    <w:next w:val="mynormal"/>
    <w:link w:val="Cmsor4Char"/>
    <w:uiPriority w:val="9"/>
    <w:unhideWhenUsed/>
    <w:qFormat/>
    <w:rsid w:val="00DF0ACD"/>
    <w:pPr>
      <w:keepNext/>
      <w:keepLines/>
      <w:numPr>
        <w:ilvl w:val="3"/>
        <w:numId w:val="5"/>
      </w:numPr>
      <w:spacing w:before="120" w:after="120"/>
      <w:ind w:left="862" w:hanging="862"/>
      <w:outlineLvl w:val="3"/>
    </w:pPr>
    <w:rPr>
      <w:rFonts w:eastAsiaTheme="majorEastAsia" w:cs="Times New Roman"/>
      <w:b/>
      <w:bCs/>
      <w:i/>
      <w:iCs/>
      <w:color w:val="auto"/>
      <w:sz w:val="28"/>
      <w:szCs w:val="22"/>
    </w:rPr>
  </w:style>
  <w:style w:type="paragraph" w:styleId="Cmsor5">
    <w:name w:val="heading 5"/>
    <w:basedOn w:val="Norml"/>
    <w:next w:val="Norml"/>
    <w:link w:val="Cmsor5Char"/>
    <w:uiPriority w:val="9"/>
    <w:semiHidden/>
    <w:unhideWhenUsed/>
    <w:qFormat/>
    <w:rsid w:val="00EA7398"/>
    <w:pPr>
      <w:keepNext/>
      <w:keepLines/>
      <w:numPr>
        <w:ilvl w:val="4"/>
        <w:numId w:val="5"/>
      </w:numPr>
      <w:spacing w:before="40"/>
      <w:outlineLvl w:val="4"/>
    </w:pPr>
    <w:rPr>
      <w:rFonts w:asciiTheme="majorHAnsi" w:eastAsiaTheme="majorEastAsia" w:hAnsiTheme="majorHAnsi" w:cs="Mangal"/>
      <w:color w:val="2F5496" w:themeColor="accent1" w:themeShade="BF"/>
      <w:szCs w:val="21"/>
    </w:rPr>
  </w:style>
  <w:style w:type="paragraph" w:styleId="Cmsor6">
    <w:name w:val="heading 6"/>
    <w:basedOn w:val="Norml"/>
    <w:next w:val="Norml"/>
    <w:link w:val="Cmsor6Char"/>
    <w:uiPriority w:val="9"/>
    <w:semiHidden/>
    <w:unhideWhenUsed/>
    <w:qFormat/>
    <w:rsid w:val="00EA7398"/>
    <w:pPr>
      <w:keepNext/>
      <w:keepLines/>
      <w:numPr>
        <w:ilvl w:val="5"/>
        <w:numId w:val="5"/>
      </w:numPr>
      <w:spacing w:before="40"/>
      <w:outlineLvl w:val="5"/>
    </w:pPr>
    <w:rPr>
      <w:rFonts w:asciiTheme="majorHAnsi" w:eastAsiaTheme="majorEastAsia" w:hAnsiTheme="majorHAnsi" w:cs="Mangal"/>
      <w:color w:val="1F3763" w:themeColor="accent1" w:themeShade="7F"/>
      <w:szCs w:val="21"/>
    </w:rPr>
  </w:style>
  <w:style w:type="paragraph" w:styleId="Cmsor7">
    <w:name w:val="heading 7"/>
    <w:basedOn w:val="Norml"/>
    <w:next w:val="Norml"/>
    <w:link w:val="Cmsor7Char"/>
    <w:uiPriority w:val="9"/>
    <w:semiHidden/>
    <w:unhideWhenUsed/>
    <w:qFormat/>
    <w:rsid w:val="00EA7398"/>
    <w:pPr>
      <w:keepNext/>
      <w:keepLines/>
      <w:numPr>
        <w:ilvl w:val="6"/>
        <w:numId w:val="5"/>
      </w:numPr>
      <w:spacing w:before="40"/>
      <w:outlineLvl w:val="6"/>
    </w:pPr>
    <w:rPr>
      <w:rFonts w:asciiTheme="majorHAnsi" w:eastAsiaTheme="majorEastAsia" w:hAnsiTheme="majorHAnsi" w:cs="Mangal"/>
      <w:i/>
      <w:iCs/>
      <w:color w:val="1F3763" w:themeColor="accent1" w:themeShade="7F"/>
      <w:szCs w:val="21"/>
    </w:rPr>
  </w:style>
  <w:style w:type="paragraph" w:styleId="Cmsor8">
    <w:name w:val="heading 8"/>
    <w:basedOn w:val="Norml"/>
    <w:next w:val="Norml"/>
    <w:link w:val="Cmsor8Char"/>
    <w:uiPriority w:val="9"/>
    <w:semiHidden/>
    <w:unhideWhenUsed/>
    <w:qFormat/>
    <w:rsid w:val="00EA7398"/>
    <w:pPr>
      <w:keepNext/>
      <w:keepLines/>
      <w:numPr>
        <w:ilvl w:val="7"/>
        <w:numId w:val="5"/>
      </w:numPr>
      <w:spacing w:before="40"/>
      <w:outlineLvl w:val="7"/>
    </w:pPr>
    <w:rPr>
      <w:rFonts w:asciiTheme="majorHAnsi" w:eastAsiaTheme="majorEastAsia" w:hAnsiTheme="majorHAnsi" w:cs="Mangal"/>
      <w:color w:val="272727" w:themeColor="text1" w:themeTint="D8"/>
      <w:sz w:val="21"/>
      <w:szCs w:val="19"/>
    </w:rPr>
  </w:style>
  <w:style w:type="paragraph" w:styleId="Cmsor9">
    <w:name w:val="heading 9"/>
    <w:basedOn w:val="Norml"/>
    <w:next w:val="Norml"/>
    <w:link w:val="Cmsor9Char"/>
    <w:uiPriority w:val="9"/>
    <w:semiHidden/>
    <w:unhideWhenUsed/>
    <w:qFormat/>
    <w:rsid w:val="00EA7398"/>
    <w:pPr>
      <w:keepNext/>
      <w:keepLines/>
      <w:numPr>
        <w:ilvl w:val="8"/>
        <w:numId w:val="5"/>
      </w:numPr>
      <w:spacing w:before="40"/>
      <w:outlineLvl w:val="8"/>
    </w:pPr>
    <w:rPr>
      <w:rFonts w:asciiTheme="majorHAnsi" w:eastAsiaTheme="majorEastAsia" w:hAnsiTheme="majorHAnsi" w:cs="Mangal"/>
      <w:i/>
      <w:iCs/>
      <w:color w:val="272727" w:themeColor="text1" w:themeTint="D8"/>
      <w:sz w:val="21"/>
      <w:szCs w:val="1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link w:val="SzvegtrzsChar"/>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1"/>
    <w:next w:val="Szvegtrzs"/>
    <w:qFormat/>
    <w:rsid w:val="00EA7398"/>
    <w:pPr>
      <w:numPr>
        <w:numId w:val="0"/>
      </w:numPr>
      <w:jc w:val="center"/>
      <w:outlineLvl w:val="9"/>
    </w:pPr>
    <w:rPr>
      <w:rFonts w:ascii="Arial" w:hAnsi="Arial"/>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SzvegtrzsChar">
    <w:name w:val="Szövegtörzs Char"/>
    <w:basedOn w:val="Bekezdsalapbettpusa"/>
    <w:link w:val="Szvegtrzs"/>
    <w:rsid w:val="003D77A8"/>
    <w:rPr>
      <w:rFonts w:eastAsia="WenQuanYi Zen Hei" w:cs="Lohit Hindi"/>
      <w:color w:val="00000A"/>
      <w:kern w:val="1"/>
      <w:sz w:val="24"/>
      <w:szCs w:val="24"/>
      <w:lang w:eastAsia="zh-CN" w:bidi="hi-IN"/>
    </w:rPr>
  </w:style>
  <w:style w:type="paragraph" w:customStyle="1" w:styleId="mynormal">
    <w:name w:val="mynormal"/>
    <w:basedOn w:val="Szvegtrzs"/>
    <w:link w:val="mynormalChar"/>
    <w:qFormat/>
    <w:rsid w:val="00DB309C"/>
    <w:pPr>
      <w:spacing w:line="360" w:lineRule="auto"/>
      <w:ind w:firstLine="425"/>
      <w:jc w:val="both"/>
    </w:pPr>
  </w:style>
  <w:style w:type="character" w:customStyle="1" w:styleId="mynormalChar">
    <w:name w:val="mynormal Char"/>
    <w:basedOn w:val="SzvegtrzsChar"/>
    <w:link w:val="mynormal"/>
    <w:rsid w:val="00DB309C"/>
    <w:rPr>
      <w:rFonts w:eastAsia="WenQuanYi Zen Hei" w:cs="Lohit Hindi"/>
      <w:color w:val="00000A"/>
      <w:kern w:val="1"/>
      <w:sz w:val="24"/>
      <w:szCs w:val="24"/>
      <w:lang w:eastAsia="zh-CN" w:bidi="hi-IN"/>
    </w:rPr>
  </w:style>
  <w:style w:type="paragraph" w:customStyle="1" w:styleId="tempnormal">
    <w:name w:val="tempnormal"/>
    <w:basedOn w:val="Norml"/>
    <w:link w:val="tempnormalChar"/>
    <w:rsid w:val="00EB074C"/>
  </w:style>
  <w:style w:type="paragraph" w:styleId="Tartalomjegyzkcmsora">
    <w:name w:val="TOC Heading"/>
    <w:basedOn w:val="Cmsor1"/>
    <w:next w:val="Norml"/>
    <w:uiPriority w:val="39"/>
    <w:unhideWhenUsed/>
    <w:qFormat/>
    <w:rsid w:val="00960834"/>
    <w:pPr>
      <w:keepLines/>
      <w:pageBreakBefore w:val="0"/>
      <w:widowControl/>
      <w:numPr>
        <w:numId w:val="0"/>
      </w:numPr>
      <w:suppressAutoHyphens w:val="0"/>
      <w:spacing w:before="240" w:after="0" w:line="259" w:lineRule="auto"/>
      <w:outlineLvl w:val="9"/>
    </w:pPr>
    <w:rPr>
      <w:rFonts w:asciiTheme="majorHAnsi" w:eastAsiaTheme="majorEastAsia" w:hAnsiTheme="majorHAnsi" w:cstheme="majorBidi"/>
      <w:b w:val="0"/>
      <w:bCs w:val="0"/>
      <w:color w:val="2F5496" w:themeColor="accent1" w:themeShade="BF"/>
      <w:kern w:val="0"/>
      <w:lang w:eastAsia="hu-HU" w:bidi="ar-SA"/>
    </w:rPr>
  </w:style>
  <w:style w:type="character" w:customStyle="1" w:styleId="tempnormalChar">
    <w:name w:val="tempnormal Char"/>
    <w:basedOn w:val="Bekezdsalapbettpusa"/>
    <w:link w:val="tempnormal"/>
    <w:rsid w:val="00EB074C"/>
    <w:rPr>
      <w:rFonts w:eastAsia="WenQuanYi Zen Hei" w:cs="Lohit Hindi"/>
      <w:color w:val="00000A"/>
      <w:kern w:val="1"/>
      <w:sz w:val="24"/>
      <w:szCs w:val="24"/>
      <w:lang w:eastAsia="zh-CN" w:bidi="hi-IN"/>
    </w:rPr>
  </w:style>
  <w:style w:type="paragraph" w:styleId="TJ1">
    <w:name w:val="toc 1"/>
    <w:basedOn w:val="Norml"/>
    <w:next w:val="Norml"/>
    <w:autoRedefine/>
    <w:uiPriority w:val="39"/>
    <w:unhideWhenUsed/>
    <w:rsid w:val="00960834"/>
    <w:pPr>
      <w:spacing w:after="100"/>
    </w:pPr>
    <w:rPr>
      <w:rFonts w:cs="Mangal"/>
      <w:szCs w:val="21"/>
    </w:rPr>
  </w:style>
  <w:style w:type="paragraph" w:styleId="TJ2">
    <w:name w:val="toc 2"/>
    <w:basedOn w:val="Norml"/>
    <w:next w:val="Norml"/>
    <w:autoRedefine/>
    <w:uiPriority w:val="39"/>
    <w:unhideWhenUsed/>
    <w:rsid w:val="00960834"/>
    <w:pPr>
      <w:spacing w:after="100"/>
      <w:ind w:left="240"/>
    </w:pPr>
    <w:rPr>
      <w:rFonts w:cs="Mangal"/>
      <w:szCs w:val="21"/>
    </w:rPr>
  </w:style>
  <w:style w:type="character" w:styleId="Hiperhivatkozs">
    <w:name w:val="Hyperlink"/>
    <w:basedOn w:val="Bekezdsalapbettpusa"/>
    <w:uiPriority w:val="99"/>
    <w:unhideWhenUsed/>
    <w:rsid w:val="00960834"/>
    <w:rPr>
      <w:color w:val="0563C1" w:themeColor="hyperlink"/>
      <w:u w:val="single"/>
    </w:rPr>
  </w:style>
  <w:style w:type="character" w:customStyle="1" w:styleId="llbChar">
    <w:name w:val="Élőláb Char"/>
    <w:basedOn w:val="Bekezdsalapbettpusa"/>
    <w:link w:val="llb"/>
    <w:uiPriority w:val="99"/>
    <w:rsid w:val="0046404F"/>
    <w:rPr>
      <w:rFonts w:eastAsia="WenQuanYi Zen Hei" w:cs="Lohit Hindi"/>
      <w:color w:val="00000A"/>
      <w:kern w:val="1"/>
      <w:sz w:val="24"/>
      <w:szCs w:val="24"/>
      <w:lang w:eastAsia="zh-CN" w:bidi="hi-IN"/>
    </w:rPr>
  </w:style>
  <w:style w:type="paragraph" w:styleId="TJ3">
    <w:name w:val="toc 3"/>
    <w:basedOn w:val="Norml"/>
    <w:next w:val="Norml"/>
    <w:autoRedefine/>
    <w:uiPriority w:val="39"/>
    <w:unhideWhenUsed/>
    <w:rsid w:val="00D5524F"/>
    <w:pPr>
      <w:spacing w:after="100"/>
      <w:ind w:left="480"/>
    </w:pPr>
    <w:rPr>
      <w:rFonts w:cs="Mangal"/>
      <w:szCs w:val="21"/>
    </w:rPr>
  </w:style>
  <w:style w:type="character" w:customStyle="1" w:styleId="Cmsor4Char">
    <w:name w:val="Címsor 4 Char"/>
    <w:basedOn w:val="Bekezdsalapbettpusa"/>
    <w:link w:val="Cmsor4"/>
    <w:uiPriority w:val="9"/>
    <w:rsid w:val="00DF0ACD"/>
    <w:rPr>
      <w:rFonts w:eastAsiaTheme="majorEastAsia"/>
      <w:b/>
      <w:bCs/>
      <w:i/>
      <w:iCs/>
      <w:kern w:val="1"/>
      <w:sz w:val="28"/>
      <w:szCs w:val="22"/>
      <w:lang w:eastAsia="zh-CN" w:bidi="hi-IN"/>
    </w:rPr>
  </w:style>
  <w:style w:type="character" w:customStyle="1" w:styleId="Cmsor5Char">
    <w:name w:val="Címsor 5 Char"/>
    <w:basedOn w:val="Bekezdsalapbettpusa"/>
    <w:link w:val="Cmsor5"/>
    <w:uiPriority w:val="9"/>
    <w:semiHidden/>
    <w:rsid w:val="00EA7398"/>
    <w:rPr>
      <w:rFonts w:asciiTheme="majorHAnsi" w:eastAsiaTheme="majorEastAsia" w:hAnsiTheme="majorHAnsi" w:cs="Mangal"/>
      <w:color w:val="2F5496" w:themeColor="accent1" w:themeShade="BF"/>
      <w:kern w:val="1"/>
      <w:sz w:val="24"/>
      <w:szCs w:val="21"/>
      <w:lang w:eastAsia="zh-CN" w:bidi="hi-IN"/>
    </w:rPr>
  </w:style>
  <w:style w:type="character" w:customStyle="1" w:styleId="Cmsor6Char">
    <w:name w:val="Címsor 6 Char"/>
    <w:basedOn w:val="Bekezdsalapbettpusa"/>
    <w:link w:val="Cmsor6"/>
    <w:uiPriority w:val="9"/>
    <w:semiHidden/>
    <w:rsid w:val="00EA7398"/>
    <w:rPr>
      <w:rFonts w:asciiTheme="majorHAnsi" w:eastAsiaTheme="majorEastAsia" w:hAnsiTheme="majorHAnsi" w:cs="Mangal"/>
      <w:color w:val="1F3763" w:themeColor="accent1" w:themeShade="7F"/>
      <w:kern w:val="1"/>
      <w:sz w:val="24"/>
      <w:szCs w:val="21"/>
      <w:lang w:eastAsia="zh-CN" w:bidi="hi-IN"/>
    </w:rPr>
  </w:style>
  <w:style w:type="character" w:customStyle="1" w:styleId="Cmsor7Char">
    <w:name w:val="Címsor 7 Char"/>
    <w:basedOn w:val="Bekezdsalapbettpusa"/>
    <w:link w:val="Cmsor7"/>
    <w:uiPriority w:val="9"/>
    <w:semiHidden/>
    <w:rsid w:val="00EA7398"/>
    <w:rPr>
      <w:rFonts w:asciiTheme="majorHAnsi" w:eastAsiaTheme="majorEastAsia" w:hAnsiTheme="majorHAnsi" w:cs="Mangal"/>
      <w:i/>
      <w:iCs/>
      <w:color w:val="1F3763" w:themeColor="accent1" w:themeShade="7F"/>
      <w:kern w:val="1"/>
      <w:sz w:val="24"/>
      <w:szCs w:val="21"/>
      <w:lang w:eastAsia="zh-CN" w:bidi="hi-IN"/>
    </w:rPr>
  </w:style>
  <w:style w:type="character" w:customStyle="1" w:styleId="Cmsor8Char">
    <w:name w:val="Címsor 8 Char"/>
    <w:basedOn w:val="Bekezdsalapbettpusa"/>
    <w:link w:val="Cmsor8"/>
    <w:uiPriority w:val="9"/>
    <w:semiHidden/>
    <w:rsid w:val="00EA7398"/>
    <w:rPr>
      <w:rFonts w:asciiTheme="majorHAnsi" w:eastAsiaTheme="majorEastAsia" w:hAnsiTheme="majorHAnsi" w:cs="Mangal"/>
      <w:color w:val="272727" w:themeColor="text1" w:themeTint="D8"/>
      <w:kern w:val="1"/>
      <w:sz w:val="21"/>
      <w:szCs w:val="19"/>
      <w:lang w:eastAsia="zh-CN" w:bidi="hi-IN"/>
    </w:rPr>
  </w:style>
  <w:style w:type="character" w:customStyle="1" w:styleId="Cmsor9Char">
    <w:name w:val="Címsor 9 Char"/>
    <w:basedOn w:val="Bekezdsalapbettpusa"/>
    <w:link w:val="Cmsor9"/>
    <w:uiPriority w:val="9"/>
    <w:semiHidden/>
    <w:rsid w:val="00EA7398"/>
    <w:rPr>
      <w:rFonts w:asciiTheme="majorHAnsi" w:eastAsiaTheme="majorEastAsia" w:hAnsiTheme="majorHAnsi" w:cs="Mangal"/>
      <w:i/>
      <w:iCs/>
      <w:color w:val="272727" w:themeColor="text1" w:themeTint="D8"/>
      <w:kern w:val="1"/>
      <w:sz w:val="21"/>
      <w:szCs w:val="19"/>
      <w:lang w:eastAsia="zh-CN" w:bidi="hi-IN"/>
    </w:rPr>
  </w:style>
  <w:style w:type="character" w:styleId="Helyrzszveg">
    <w:name w:val="Placeholder Text"/>
    <w:basedOn w:val="Bekezdsalapbettpusa"/>
    <w:uiPriority w:val="99"/>
    <w:semiHidden/>
    <w:rsid w:val="000D19C7"/>
    <w:rPr>
      <w:color w:val="808080"/>
    </w:rPr>
  </w:style>
  <w:style w:type="character" w:customStyle="1" w:styleId="Cmsor1Char">
    <w:name w:val="Címsor 1 Char"/>
    <w:basedOn w:val="Bekezdsalapbettpusa"/>
    <w:link w:val="Cmsor1"/>
    <w:uiPriority w:val="9"/>
    <w:rsid w:val="007204AA"/>
    <w:rPr>
      <w:rFonts w:eastAsia="WenQuanYi Zen Hei" w:cs="Lohit Hindi"/>
      <w:b/>
      <w:bCs/>
      <w:color w:val="00000A"/>
      <w:kern w:val="1"/>
      <w:sz w:val="32"/>
      <w:szCs w:val="32"/>
      <w:lang w:eastAsia="zh-CN" w:bidi="hi-IN"/>
    </w:rPr>
  </w:style>
  <w:style w:type="paragraph" w:styleId="Irodalomjegyzk">
    <w:name w:val="Bibliography"/>
    <w:basedOn w:val="Norml"/>
    <w:next w:val="Norml"/>
    <w:link w:val="IrodalomjegyzkChar"/>
    <w:uiPriority w:val="37"/>
    <w:unhideWhenUsed/>
    <w:rsid w:val="005863FC"/>
    <w:rPr>
      <w:rFonts w:cs="Mangal"/>
      <w:szCs w:val="21"/>
    </w:rPr>
  </w:style>
  <w:style w:type="paragraph" w:styleId="Listaszerbekezds">
    <w:name w:val="List Paragraph"/>
    <w:basedOn w:val="Norml"/>
    <w:uiPriority w:val="34"/>
    <w:qFormat/>
    <w:rsid w:val="005863FC"/>
    <w:pPr>
      <w:ind w:left="720"/>
      <w:contextualSpacing/>
    </w:pPr>
    <w:rPr>
      <w:rFonts w:cs="Mangal"/>
      <w:szCs w:val="21"/>
    </w:rPr>
  </w:style>
  <w:style w:type="paragraph" w:customStyle="1" w:styleId="Irodalomjegyzek">
    <w:name w:val="Irodalomjegyzek"/>
    <w:basedOn w:val="Irodalomjegyzk"/>
    <w:link w:val="IrodalomjegyzekChar"/>
    <w:qFormat/>
    <w:rsid w:val="00B042FA"/>
    <w:pPr>
      <w:numPr>
        <w:numId w:val="11"/>
      </w:numPr>
      <w:spacing w:line="288" w:lineRule="auto"/>
      <w:ind w:left="709" w:hanging="709"/>
    </w:pPr>
    <w:rPr>
      <w:noProof/>
    </w:rPr>
  </w:style>
  <w:style w:type="character" w:styleId="Feloldatlanmegemlts">
    <w:name w:val="Unresolved Mention"/>
    <w:basedOn w:val="Bekezdsalapbettpusa"/>
    <w:uiPriority w:val="99"/>
    <w:semiHidden/>
    <w:unhideWhenUsed/>
    <w:rsid w:val="005863FC"/>
    <w:rPr>
      <w:color w:val="605E5C"/>
      <w:shd w:val="clear" w:color="auto" w:fill="E1DFDD"/>
    </w:rPr>
  </w:style>
  <w:style w:type="character" w:customStyle="1" w:styleId="IrodalomjegyzkChar">
    <w:name w:val="Irodalomjegyzék Char"/>
    <w:basedOn w:val="Bekezdsalapbettpusa"/>
    <w:link w:val="Irodalomjegyzk"/>
    <w:uiPriority w:val="37"/>
    <w:rsid w:val="005863FC"/>
    <w:rPr>
      <w:rFonts w:eastAsia="WenQuanYi Zen Hei" w:cs="Mangal"/>
      <w:color w:val="00000A"/>
      <w:kern w:val="1"/>
      <w:sz w:val="24"/>
      <w:szCs w:val="21"/>
      <w:lang w:eastAsia="zh-CN" w:bidi="hi-IN"/>
    </w:rPr>
  </w:style>
  <w:style w:type="character" w:customStyle="1" w:styleId="IrodalomjegyzekChar">
    <w:name w:val="Irodalomjegyzek Char"/>
    <w:basedOn w:val="IrodalomjegyzkChar"/>
    <w:link w:val="Irodalomjegyzek"/>
    <w:rsid w:val="00B042FA"/>
    <w:rPr>
      <w:rFonts w:eastAsia="WenQuanYi Zen Hei" w:cs="Mangal"/>
      <w:noProof/>
      <w:color w:val="00000A"/>
      <w:kern w:val="1"/>
      <w:sz w:val="24"/>
      <w:szCs w:val="21"/>
      <w:lang w:eastAsia="zh-CN" w:bidi="hi-IN"/>
    </w:rPr>
  </w:style>
  <w:style w:type="character" w:styleId="Mrltotthiperhivatkozs">
    <w:name w:val="FollowedHyperlink"/>
    <w:basedOn w:val="Bekezdsalapbettpusa"/>
    <w:uiPriority w:val="99"/>
    <w:semiHidden/>
    <w:unhideWhenUsed/>
    <w:rsid w:val="001D28BB"/>
    <w:rPr>
      <w:color w:val="954F72" w:themeColor="followedHyperlink"/>
      <w:u w:val="single"/>
    </w:rPr>
  </w:style>
  <w:style w:type="paragraph" w:customStyle="1" w:styleId="Egyenlet">
    <w:name w:val="Egyenlet"/>
    <w:basedOn w:val="mynormal"/>
    <w:link w:val="EgyenletChar"/>
    <w:qFormat/>
    <w:rsid w:val="006F51CF"/>
    <w:pPr>
      <w:tabs>
        <w:tab w:val="center" w:pos="4395"/>
        <w:tab w:val="right" w:pos="8787"/>
      </w:tabs>
      <w:spacing w:before="120"/>
    </w:pPr>
    <w:rPr>
      <w:iCs/>
    </w:rPr>
  </w:style>
  <w:style w:type="character" w:customStyle="1" w:styleId="EgyenletChar">
    <w:name w:val="Egyenlet Char"/>
    <w:basedOn w:val="mynormalChar"/>
    <w:link w:val="Egyenlet"/>
    <w:rsid w:val="006F51CF"/>
    <w:rPr>
      <w:rFonts w:eastAsia="WenQuanYi Zen Hei" w:cs="Lohit Hindi"/>
      <w:iCs/>
      <w:color w:val="00000A"/>
      <w:kern w:val="1"/>
      <w:sz w:val="24"/>
      <w:szCs w:val="24"/>
      <w:lang w:eastAsia="zh-CN" w:bidi="hi-IN"/>
    </w:rPr>
  </w:style>
  <w:style w:type="paragraph" w:customStyle="1" w:styleId="Kdrszlet">
    <w:name w:val="Kódrészlet"/>
    <w:basedOn w:val="Norml"/>
    <w:link w:val="KdrszletChar"/>
    <w:qFormat/>
    <w:rsid w:val="00D44666"/>
    <w:rPr>
      <w:rFonts w:ascii="Consolas" w:hAnsi="Consolas"/>
      <w:sz w:val="20"/>
      <w:szCs w:val="20"/>
    </w:rPr>
  </w:style>
  <w:style w:type="character" w:customStyle="1" w:styleId="KdrszletChar">
    <w:name w:val="Kódrészlet Char"/>
    <w:basedOn w:val="Bekezdsalapbettpusa"/>
    <w:link w:val="Kdrszlet"/>
    <w:rsid w:val="00D44666"/>
    <w:rPr>
      <w:rFonts w:ascii="Consolas" w:eastAsia="WenQuanYi Zen Hei" w:hAnsi="Consolas" w:cs="Lohit Hindi"/>
      <w:color w:val="00000A"/>
      <w:kern w:val="1"/>
      <w:lang w:eastAsia="zh-CN" w:bidi="hi-IN"/>
    </w:rPr>
  </w:style>
  <w:style w:type="table" w:styleId="Rcsostblzat">
    <w:name w:val="Table Grid"/>
    <w:basedOn w:val="Normltblzat"/>
    <w:uiPriority w:val="59"/>
    <w:rsid w:val="003F09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13215">
      <w:bodyDiv w:val="1"/>
      <w:marLeft w:val="0"/>
      <w:marRight w:val="0"/>
      <w:marTop w:val="0"/>
      <w:marBottom w:val="0"/>
      <w:divBdr>
        <w:top w:val="none" w:sz="0" w:space="0" w:color="auto"/>
        <w:left w:val="none" w:sz="0" w:space="0" w:color="auto"/>
        <w:bottom w:val="none" w:sz="0" w:space="0" w:color="auto"/>
        <w:right w:val="none" w:sz="0" w:space="0" w:color="auto"/>
      </w:divBdr>
      <w:divsChild>
        <w:div w:id="1188568636">
          <w:marLeft w:val="0"/>
          <w:marRight w:val="0"/>
          <w:marTop w:val="0"/>
          <w:marBottom w:val="0"/>
          <w:divBdr>
            <w:top w:val="none" w:sz="0" w:space="0" w:color="auto"/>
            <w:left w:val="none" w:sz="0" w:space="0" w:color="auto"/>
            <w:bottom w:val="none" w:sz="0" w:space="0" w:color="auto"/>
            <w:right w:val="none" w:sz="0" w:space="0" w:color="auto"/>
          </w:divBdr>
          <w:divsChild>
            <w:div w:id="210965999">
              <w:marLeft w:val="0"/>
              <w:marRight w:val="0"/>
              <w:marTop w:val="0"/>
              <w:marBottom w:val="0"/>
              <w:divBdr>
                <w:top w:val="none" w:sz="0" w:space="0" w:color="auto"/>
                <w:left w:val="none" w:sz="0" w:space="0" w:color="auto"/>
                <w:bottom w:val="none" w:sz="0" w:space="0" w:color="auto"/>
                <w:right w:val="none" w:sz="0" w:space="0" w:color="auto"/>
              </w:divBdr>
            </w:div>
            <w:div w:id="218790632">
              <w:marLeft w:val="0"/>
              <w:marRight w:val="0"/>
              <w:marTop w:val="0"/>
              <w:marBottom w:val="0"/>
              <w:divBdr>
                <w:top w:val="none" w:sz="0" w:space="0" w:color="auto"/>
                <w:left w:val="none" w:sz="0" w:space="0" w:color="auto"/>
                <w:bottom w:val="none" w:sz="0" w:space="0" w:color="auto"/>
                <w:right w:val="none" w:sz="0" w:space="0" w:color="auto"/>
              </w:divBdr>
            </w:div>
            <w:div w:id="1378705028">
              <w:marLeft w:val="0"/>
              <w:marRight w:val="0"/>
              <w:marTop w:val="0"/>
              <w:marBottom w:val="0"/>
              <w:divBdr>
                <w:top w:val="none" w:sz="0" w:space="0" w:color="auto"/>
                <w:left w:val="none" w:sz="0" w:space="0" w:color="auto"/>
                <w:bottom w:val="none" w:sz="0" w:space="0" w:color="auto"/>
                <w:right w:val="none" w:sz="0" w:space="0" w:color="auto"/>
              </w:divBdr>
            </w:div>
            <w:div w:id="173492760">
              <w:marLeft w:val="0"/>
              <w:marRight w:val="0"/>
              <w:marTop w:val="0"/>
              <w:marBottom w:val="0"/>
              <w:divBdr>
                <w:top w:val="none" w:sz="0" w:space="0" w:color="auto"/>
                <w:left w:val="none" w:sz="0" w:space="0" w:color="auto"/>
                <w:bottom w:val="none" w:sz="0" w:space="0" w:color="auto"/>
                <w:right w:val="none" w:sz="0" w:space="0" w:color="auto"/>
              </w:divBdr>
            </w:div>
            <w:div w:id="714475885">
              <w:marLeft w:val="0"/>
              <w:marRight w:val="0"/>
              <w:marTop w:val="0"/>
              <w:marBottom w:val="0"/>
              <w:divBdr>
                <w:top w:val="none" w:sz="0" w:space="0" w:color="auto"/>
                <w:left w:val="none" w:sz="0" w:space="0" w:color="auto"/>
                <w:bottom w:val="none" w:sz="0" w:space="0" w:color="auto"/>
                <w:right w:val="none" w:sz="0" w:space="0" w:color="auto"/>
              </w:divBdr>
            </w:div>
            <w:div w:id="684207662">
              <w:marLeft w:val="0"/>
              <w:marRight w:val="0"/>
              <w:marTop w:val="0"/>
              <w:marBottom w:val="0"/>
              <w:divBdr>
                <w:top w:val="none" w:sz="0" w:space="0" w:color="auto"/>
                <w:left w:val="none" w:sz="0" w:space="0" w:color="auto"/>
                <w:bottom w:val="none" w:sz="0" w:space="0" w:color="auto"/>
                <w:right w:val="none" w:sz="0" w:space="0" w:color="auto"/>
              </w:divBdr>
            </w:div>
            <w:div w:id="95683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4757">
      <w:bodyDiv w:val="1"/>
      <w:marLeft w:val="0"/>
      <w:marRight w:val="0"/>
      <w:marTop w:val="0"/>
      <w:marBottom w:val="0"/>
      <w:divBdr>
        <w:top w:val="none" w:sz="0" w:space="0" w:color="auto"/>
        <w:left w:val="none" w:sz="0" w:space="0" w:color="auto"/>
        <w:bottom w:val="none" w:sz="0" w:space="0" w:color="auto"/>
        <w:right w:val="none" w:sz="0" w:space="0" w:color="auto"/>
      </w:divBdr>
      <w:divsChild>
        <w:div w:id="1648196723">
          <w:marLeft w:val="0"/>
          <w:marRight w:val="0"/>
          <w:marTop w:val="0"/>
          <w:marBottom w:val="0"/>
          <w:divBdr>
            <w:top w:val="none" w:sz="0" w:space="0" w:color="auto"/>
            <w:left w:val="none" w:sz="0" w:space="0" w:color="auto"/>
            <w:bottom w:val="none" w:sz="0" w:space="0" w:color="auto"/>
            <w:right w:val="none" w:sz="0" w:space="0" w:color="auto"/>
          </w:divBdr>
          <w:divsChild>
            <w:div w:id="1017000690">
              <w:marLeft w:val="0"/>
              <w:marRight w:val="0"/>
              <w:marTop w:val="0"/>
              <w:marBottom w:val="0"/>
              <w:divBdr>
                <w:top w:val="none" w:sz="0" w:space="0" w:color="auto"/>
                <w:left w:val="none" w:sz="0" w:space="0" w:color="auto"/>
                <w:bottom w:val="none" w:sz="0" w:space="0" w:color="auto"/>
                <w:right w:val="none" w:sz="0" w:space="0" w:color="auto"/>
              </w:divBdr>
            </w:div>
            <w:div w:id="213273781">
              <w:marLeft w:val="0"/>
              <w:marRight w:val="0"/>
              <w:marTop w:val="0"/>
              <w:marBottom w:val="0"/>
              <w:divBdr>
                <w:top w:val="none" w:sz="0" w:space="0" w:color="auto"/>
                <w:left w:val="none" w:sz="0" w:space="0" w:color="auto"/>
                <w:bottom w:val="none" w:sz="0" w:space="0" w:color="auto"/>
                <w:right w:val="none" w:sz="0" w:space="0" w:color="auto"/>
              </w:divBdr>
            </w:div>
            <w:div w:id="1494445917">
              <w:marLeft w:val="0"/>
              <w:marRight w:val="0"/>
              <w:marTop w:val="0"/>
              <w:marBottom w:val="0"/>
              <w:divBdr>
                <w:top w:val="none" w:sz="0" w:space="0" w:color="auto"/>
                <w:left w:val="none" w:sz="0" w:space="0" w:color="auto"/>
                <w:bottom w:val="none" w:sz="0" w:space="0" w:color="auto"/>
                <w:right w:val="none" w:sz="0" w:space="0" w:color="auto"/>
              </w:divBdr>
            </w:div>
            <w:div w:id="1707103909">
              <w:marLeft w:val="0"/>
              <w:marRight w:val="0"/>
              <w:marTop w:val="0"/>
              <w:marBottom w:val="0"/>
              <w:divBdr>
                <w:top w:val="none" w:sz="0" w:space="0" w:color="auto"/>
                <w:left w:val="none" w:sz="0" w:space="0" w:color="auto"/>
                <w:bottom w:val="none" w:sz="0" w:space="0" w:color="auto"/>
                <w:right w:val="none" w:sz="0" w:space="0" w:color="auto"/>
              </w:divBdr>
            </w:div>
            <w:div w:id="655840725">
              <w:marLeft w:val="0"/>
              <w:marRight w:val="0"/>
              <w:marTop w:val="0"/>
              <w:marBottom w:val="0"/>
              <w:divBdr>
                <w:top w:val="none" w:sz="0" w:space="0" w:color="auto"/>
                <w:left w:val="none" w:sz="0" w:space="0" w:color="auto"/>
                <w:bottom w:val="none" w:sz="0" w:space="0" w:color="auto"/>
                <w:right w:val="none" w:sz="0" w:space="0" w:color="auto"/>
              </w:divBdr>
            </w:div>
            <w:div w:id="17701928">
              <w:marLeft w:val="0"/>
              <w:marRight w:val="0"/>
              <w:marTop w:val="0"/>
              <w:marBottom w:val="0"/>
              <w:divBdr>
                <w:top w:val="none" w:sz="0" w:space="0" w:color="auto"/>
                <w:left w:val="none" w:sz="0" w:space="0" w:color="auto"/>
                <w:bottom w:val="none" w:sz="0" w:space="0" w:color="auto"/>
                <w:right w:val="none" w:sz="0" w:space="0" w:color="auto"/>
              </w:divBdr>
            </w:div>
            <w:div w:id="1143427869">
              <w:marLeft w:val="0"/>
              <w:marRight w:val="0"/>
              <w:marTop w:val="0"/>
              <w:marBottom w:val="0"/>
              <w:divBdr>
                <w:top w:val="none" w:sz="0" w:space="0" w:color="auto"/>
                <w:left w:val="none" w:sz="0" w:space="0" w:color="auto"/>
                <w:bottom w:val="none" w:sz="0" w:space="0" w:color="auto"/>
                <w:right w:val="none" w:sz="0" w:space="0" w:color="auto"/>
              </w:divBdr>
            </w:div>
            <w:div w:id="782043293">
              <w:marLeft w:val="0"/>
              <w:marRight w:val="0"/>
              <w:marTop w:val="0"/>
              <w:marBottom w:val="0"/>
              <w:divBdr>
                <w:top w:val="none" w:sz="0" w:space="0" w:color="auto"/>
                <w:left w:val="none" w:sz="0" w:space="0" w:color="auto"/>
                <w:bottom w:val="none" w:sz="0" w:space="0" w:color="auto"/>
                <w:right w:val="none" w:sz="0" w:space="0" w:color="auto"/>
              </w:divBdr>
            </w:div>
            <w:div w:id="2076319338">
              <w:marLeft w:val="0"/>
              <w:marRight w:val="0"/>
              <w:marTop w:val="0"/>
              <w:marBottom w:val="0"/>
              <w:divBdr>
                <w:top w:val="none" w:sz="0" w:space="0" w:color="auto"/>
                <w:left w:val="none" w:sz="0" w:space="0" w:color="auto"/>
                <w:bottom w:val="none" w:sz="0" w:space="0" w:color="auto"/>
                <w:right w:val="none" w:sz="0" w:space="0" w:color="auto"/>
              </w:divBdr>
            </w:div>
            <w:div w:id="1492941831">
              <w:marLeft w:val="0"/>
              <w:marRight w:val="0"/>
              <w:marTop w:val="0"/>
              <w:marBottom w:val="0"/>
              <w:divBdr>
                <w:top w:val="none" w:sz="0" w:space="0" w:color="auto"/>
                <w:left w:val="none" w:sz="0" w:space="0" w:color="auto"/>
                <w:bottom w:val="none" w:sz="0" w:space="0" w:color="auto"/>
                <w:right w:val="none" w:sz="0" w:space="0" w:color="auto"/>
              </w:divBdr>
            </w:div>
            <w:div w:id="1475753109">
              <w:marLeft w:val="0"/>
              <w:marRight w:val="0"/>
              <w:marTop w:val="0"/>
              <w:marBottom w:val="0"/>
              <w:divBdr>
                <w:top w:val="none" w:sz="0" w:space="0" w:color="auto"/>
                <w:left w:val="none" w:sz="0" w:space="0" w:color="auto"/>
                <w:bottom w:val="none" w:sz="0" w:space="0" w:color="auto"/>
                <w:right w:val="none" w:sz="0" w:space="0" w:color="auto"/>
              </w:divBdr>
            </w:div>
            <w:div w:id="1141145426">
              <w:marLeft w:val="0"/>
              <w:marRight w:val="0"/>
              <w:marTop w:val="0"/>
              <w:marBottom w:val="0"/>
              <w:divBdr>
                <w:top w:val="none" w:sz="0" w:space="0" w:color="auto"/>
                <w:left w:val="none" w:sz="0" w:space="0" w:color="auto"/>
                <w:bottom w:val="none" w:sz="0" w:space="0" w:color="auto"/>
                <w:right w:val="none" w:sz="0" w:space="0" w:color="auto"/>
              </w:divBdr>
            </w:div>
            <w:div w:id="469445235">
              <w:marLeft w:val="0"/>
              <w:marRight w:val="0"/>
              <w:marTop w:val="0"/>
              <w:marBottom w:val="0"/>
              <w:divBdr>
                <w:top w:val="none" w:sz="0" w:space="0" w:color="auto"/>
                <w:left w:val="none" w:sz="0" w:space="0" w:color="auto"/>
                <w:bottom w:val="none" w:sz="0" w:space="0" w:color="auto"/>
                <w:right w:val="none" w:sz="0" w:space="0" w:color="auto"/>
              </w:divBdr>
            </w:div>
            <w:div w:id="526991197">
              <w:marLeft w:val="0"/>
              <w:marRight w:val="0"/>
              <w:marTop w:val="0"/>
              <w:marBottom w:val="0"/>
              <w:divBdr>
                <w:top w:val="none" w:sz="0" w:space="0" w:color="auto"/>
                <w:left w:val="none" w:sz="0" w:space="0" w:color="auto"/>
                <w:bottom w:val="none" w:sz="0" w:space="0" w:color="auto"/>
                <w:right w:val="none" w:sz="0" w:space="0" w:color="auto"/>
              </w:divBdr>
            </w:div>
            <w:div w:id="1690525331">
              <w:marLeft w:val="0"/>
              <w:marRight w:val="0"/>
              <w:marTop w:val="0"/>
              <w:marBottom w:val="0"/>
              <w:divBdr>
                <w:top w:val="none" w:sz="0" w:space="0" w:color="auto"/>
                <w:left w:val="none" w:sz="0" w:space="0" w:color="auto"/>
                <w:bottom w:val="none" w:sz="0" w:space="0" w:color="auto"/>
                <w:right w:val="none" w:sz="0" w:space="0" w:color="auto"/>
              </w:divBdr>
            </w:div>
            <w:div w:id="1546721540">
              <w:marLeft w:val="0"/>
              <w:marRight w:val="0"/>
              <w:marTop w:val="0"/>
              <w:marBottom w:val="0"/>
              <w:divBdr>
                <w:top w:val="none" w:sz="0" w:space="0" w:color="auto"/>
                <w:left w:val="none" w:sz="0" w:space="0" w:color="auto"/>
                <w:bottom w:val="none" w:sz="0" w:space="0" w:color="auto"/>
                <w:right w:val="none" w:sz="0" w:space="0" w:color="auto"/>
              </w:divBdr>
            </w:div>
            <w:div w:id="1340425675">
              <w:marLeft w:val="0"/>
              <w:marRight w:val="0"/>
              <w:marTop w:val="0"/>
              <w:marBottom w:val="0"/>
              <w:divBdr>
                <w:top w:val="none" w:sz="0" w:space="0" w:color="auto"/>
                <w:left w:val="none" w:sz="0" w:space="0" w:color="auto"/>
                <w:bottom w:val="none" w:sz="0" w:space="0" w:color="auto"/>
                <w:right w:val="none" w:sz="0" w:space="0" w:color="auto"/>
              </w:divBdr>
            </w:div>
            <w:div w:id="737165058">
              <w:marLeft w:val="0"/>
              <w:marRight w:val="0"/>
              <w:marTop w:val="0"/>
              <w:marBottom w:val="0"/>
              <w:divBdr>
                <w:top w:val="none" w:sz="0" w:space="0" w:color="auto"/>
                <w:left w:val="none" w:sz="0" w:space="0" w:color="auto"/>
                <w:bottom w:val="none" w:sz="0" w:space="0" w:color="auto"/>
                <w:right w:val="none" w:sz="0" w:space="0" w:color="auto"/>
              </w:divBdr>
            </w:div>
            <w:div w:id="1181506503">
              <w:marLeft w:val="0"/>
              <w:marRight w:val="0"/>
              <w:marTop w:val="0"/>
              <w:marBottom w:val="0"/>
              <w:divBdr>
                <w:top w:val="none" w:sz="0" w:space="0" w:color="auto"/>
                <w:left w:val="none" w:sz="0" w:space="0" w:color="auto"/>
                <w:bottom w:val="none" w:sz="0" w:space="0" w:color="auto"/>
                <w:right w:val="none" w:sz="0" w:space="0" w:color="auto"/>
              </w:divBdr>
            </w:div>
            <w:div w:id="180512109">
              <w:marLeft w:val="0"/>
              <w:marRight w:val="0"/>
              <w:marTop w:val="0"/>
              <w:marBottom w:val="0"/>
              <w:divBdr>
                <w:top w:val="none" w:sz="0" w:space="0" w:color="auto"/>
                <w:left w:val="none" w:sz="0" w:space="0" w:color="auto"/>
                <w:bottom w:val="none" w:sz="0" w:space="0" w:color="auto"/>
                <w:right w:val="none" w:sz="0" w:space="0" w:color="auto"/>
              </w:divBdr>
            </w:div>
            <w:div w:id="776829993">
              <w:marLeft w:val="0"/>
              <w:marRight w:val="0"/>
              <w:marTop w:val="0"/>
              <w:marBottom w:val="0"/>
              <w:divBdr>
                <w:top w:val="none" w:sz="0" w:space="0" w:color="auto"/>
                <w:left w:val="none" w:sz="0" w:space="0" w:color="auto"/>
                <w:bottom w:val="none" w:sz="0" w:space="0" w:color="auto"/>
                <w:right w:val="none" w:sz="0" w:space="0" w:color="auto"/>
              </w:divBdr>
            </w:div>
            <w:div w:id="1272938116">
              <w:marLeft w:val="0"/>
              <w:marRight w:val="0"/>
              <w:marTop w:val="0"/>
              <w:marBottom w:val="0"/>
              <w:divBdr>
                <w:top w:val="none" w:sz="0" w:space="0" w:color="auto"/>
                <w:left w:val="none" w:sz="0" w:space="0" w:color="auto"/>
                <w:bottom w:val="none" w:sz="0" w:space="0" w:color="auto"/>
                <w:right w:val="none" w:sz="0" w:space="0" w:color="auto"/>
              </w:divBdr>
            </w:div>
            <w:div w:id="1297640413">
              <w:marLeft w:val="0"/>
              <w:marRight w:val="0"/>
              <w:marTop w:val="0"/>
              <w:marBottom w:val="0"/>
              <w:divBdr>
                <w:top w:val="none" w:sz="0" w:space="0" w:color="auto"/>
                <w:left w:val="none" w:sz="0" w:space="0" w:color="auto"/>
                <w:bottom w:val="none" w:sz="0" w:space="0" w:color="auto"/>
                <w:right w:val="none" w:sz="0" w:space="0" w:color="auto"/>
              </w:divBdr>
            </w:div>
            <w:div w:id="737365424">
              <w:marLeft w:val="0"/>
              <w:marRight w:val="0"/>
              <w:marTop w:val="0"/>
              <w:marBottom w:val="0"/>
              <w:divBdr>
                <w:top w:val="none" w:sz="0" w:space="0" w:color="auto"/>
                <w:left w:val="none" w:sz="0" w:space="0" w:color="auto"/>
                <w:bottom w:val="none" w:sz="0" w:space="0" w:color="auto"/>
                <w:right w:val="none" w:sz="0" w:space="0" w:color="auto"/>
              </w:divBdr>
            </w:div>
            <w:div w:id="1724018704">
              <w:marLeft w:val="0"/>
              <w:marRight w:val="0"/>
              <w:marTop w:val="0"/>
              <w:marBottom w:val="0"/>
              <w:divBdr>
                <w:top w:val="none" w:sz="0" w:space="0" w:color="auto"/>
                <w:left w:val="none" w:sz="0" w:space="0" w:color="auto"/>
                <w:bottom w:val="none" w:sz="0" w:space="0" w:color="auto"/>
                <w:right w:val="none" w:sz="0" w:space="0" w:color="auto"/>
              </w:divBdr>
            </w:div>
            <w:div w:id="1347709264">
              <w:marLeft w:val="0"/>
              <w:marRight w:val="0"/>
              <w:marTop w:val="0"/>
              <w:marBottom w:val="0"/>
              <w:divBdr>
                <w:top w:val="none" w:sz="0" w:space="0" w:color="auto"/>
                <w:left w:val="none" w:sz="0" w:space="0" w:color="auto"/>
                <w:bottom w:val="none" w:sz="0" w:space="0" w:color="auto"/>
                <w:right w:val="none" w:sz="0" w:space="0" w:color="auto"/>
              </w:divBdr>
            </w:div>
            <w:div w:id="1223128888">
              <w:marLeft w:val="0"/>
              <w:marRight w:val="0"/>
              <w:marTop w:val="0"/>
              <w:marBottom w:val="0"/>
              <w:divBdr>
                <w:top w:val="none" w:sz="0" w:space="0" w:color="auto"/>
                <w:left w:val="none" w:sz="0" w:space="0" w:color="auto"/>
                <w:bottom w:val="none" w:sz="0" w:space="0" w:color="auto"/>
                <w:right w:val="none" w:sz="0" w:space="0" w:color="auto"/>
              </w:divBdr>
            </w:div>
            <w:div w:id="1419136979">
              <w:marLeft w:val="0"/>
              <w:marRight w:val="0"/>
              <w:marTop w:val="0"/>
              <w:marBottom w:val="0"/>
              <w:divBdr>
                <w:top w:val="none" w:sz="0" w:space="0" w:color="auto"/>
                <w:left w:val="none" w:sz="0" w:space="0" w:color="auto"/>
                <w:bottom w:val="none" w:sz="0" w:space="0" w:color="auto"/>
                <w:right w:val="none" w:sz="0" w:space="0" w:color="auto"/>
              </w:divBdr>
            </w:div>
            <w:div w:id="1982692030">
              <w:marLeft w:val="0"/>
              <w:marRight w:val="0"/>
              <w:marTop w:val="0"/>
              <w:marBottom w:val="0"/>
              <w:divBdr>
                <w:top w:val="none" w:sz="0" w:space="0" w:color="auto"/>
                <w:left w:val="none" w:sz="0" w:space="0" w:color="auto"/>
                <w:bottom w:val="none" w:sz="0" w:space="0" w:color="auto"/>
                <w:right w:val="none" w:sz="0" w:space="0" w:color="auto"/>
              </w:divBdr>
            </w:div>
            <w:div w:id="2143225260">
              <w:marLeft w:val="0"/>
              <w:marRight w:val="0"/>
              <w:marTop w:val="0"/>
              <w:marBottom w:val="0"/>
              <w:divBdr>
                <w:top w:val="none" w:sz="0" w:space="0" w:color="auto"/>
                <w:left w:val="none" w:sz="0" w:space="0" w:color="auto"/>
                <w:bottom w:val="none" w:sz="0" w:space="0" w:color="auto"/>
                <w:right w:val="none" w:sz="0" w:space="0" w:color="auto"/>
              </w:divBdr>
            </w:div>
            <w:div w:id="726686471">
              <w:marLeft w:val="0"/>
              <w:marRight w:val="0"/>
              <w:marTop w:val="0"/>
              <w:marBottom w:val="0"/>
              <w:divBdr>
                <w:top w:val="none" w:sz="0" w:space="0" w:color="auto"/>
                <w:left w:val="none" w:sz="0" w:space="0" w:color="auto"/>
                <w:bottom w:val="none" w:sz="0" w:space="0" w:color="auto"/>
                <w:right w:val="none" w:sz="0" w:space="0" w:color="auto"/>
              </w:divBdr>
            </w:div>
            <w:div w:id="1310011098">
              <w:marLeft w:val="0"/>
              <w:marRight w:val="0"/>
              <w:marTop w:val="0"/>
              <w:marBottom w:val="0"/>
              <w:divBdr>
                <w:top w:val="none" w:sz="0" w:space="0" w:color="auto"/>
                <w:left w:val="none" w:sz="0" w:space="0" w:color="auto"/>
                <w:bottom w:val="none" w:sz="0" w:space="0" w:color="auto"/>
                <w:right w:val="none" w:sz="0" w:space="0" w:color="auto"/>
              </w:divBdr>
            </w:div>
            <w:div w:id="11345441">
              <w:marLeft w:val="0"/>
              <w:marRight w:val="0"/>
              <w:marTop w:val="0"/>
              <w:marBottom w:val="0"/>
              <w:divBdr>
                <w:top w:val="none" w:sz="0" w:space="0" w:color="auto"/>
                <w:left w:val="none" w:sz="0" w:space="0" w:color="auto"/>
                <w:bottom w:val="none" w:sz="0" w:space="0" w:color="auto"/>
                <w:right w:val="none" w:sz="0" w:space="0" w:color="auto"/>
              </w:divBdr>
            </w:div>
            <w:div w:id="1984039731">
              <w:marLeft w:val="0"/>
              <w:marRight w:val="0"/>
              <w:marTop w:val="0"/>
              <w:marBottom w:val="0"/>
              <w:divBdr>
                <w:top w:val="none" w:sz="0" w:space="0" w:color="auto"/>
                <w:left w:val="none" w:sz="0" w:space="0" w:color="auto"/>
                <w:bottom w:val="none" w:sz="0" w:space="0" w:color="auto"/>
                <w:right w:val="none" w:sz="0" w:space="0" w:color="auto"/>
              </w:divBdr>
            </w:div>
            <w:div w:id="95999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8060">
      <w:bodyDiv w:val="1"/>
      <w:marLeft w:val="0"/>
      <w:marRight w:val="0"/>
      <w:marTop w:val="0"/>
      <w:marBottom w:val="0"/>
      <w:divBdr>
        <w:top w:val="none" w:sz="0" w:space="0" w:color="auto"/>
        <w:left w:val="none" w:sz="0" w:space="0" w:color="auto"/>
        <w:bottom w:val="none" w:sz="0" w:space="0" w:color="auto"/>
        <w:right w:val="none" w:sz="0" w:space="0" w:color="auto"/>
      </w:divBdr>
    </w:div>
    <w:div w:id="231501545">
      <w:bodyDiv w:val="1"/>
      <w:marLeft w:val="0"/>
      <w:marRight w:val="0"/>
      <w:marTop w:val="0"/>
      <w:marBottom w:val="0"/>
      <w:divBdr>
        <w:top w:val="none" w:sz="0" w:space="0" w:color="auto"/>
        <w:left w:val="none" w:sz="0" w:space="0" w:color="auto"/>
        <w:bottom w:val="none" w:sz="0" w:space="0" w:color="auto"/>
        <w:right w:val="none" w:sz="0" w:space="0" w:color="auto"/>
      </w:divBdr>
    </w:div>
    <w:div w:id="406155051">
      <w:bodyDiv w:val="1"/>
      <w:marLeft w:val="0"/>
      <w:marRight w:val="0"/>
      <w:marTop w:val="0"/>
      <w:marBottom w:val="0"/>
      <w:divBdr>
        <w:top w:val="none" w:sz="0" w:space="0" w:color="auto"/>
        <w:left w:val="none" w:sz="0" w:space="0" w:color="auto"/>
        <w:bottom w:val="none" w:sz="0" w:space="0" w:color="auto"/>
        <w:right w:val="none" w:sz="0" w:space="0" w:color="auto"/>
      </w:divBdr>
      <w:divsChild>
        <w:div w:id="1961648689">
          <w:marLeft w:val="0"/>
          <w:marRight w:val="0"/>
          <w:marTop w:val="0"/>
          <w:marBottom w:val="0"/>
          <w:divBdr>
            <w:top w:val="none" w:sz="0" w:space="0" w:color="auto"/>
            <w:left w:val="none" w:sz="0" w:space="0" w:color="auto"/>
            <w:bottom w:val="none" w:sz="0" w:space="0" w:color="auto"/>
            <w:right w:val="none" w:sz="0" w:space="0" w:color="auto"/>
          </w:divBdr>
          <w:divsChild>
            <w:div w:id="463889639">
              <w:marLeft w:val="0"/>
              <w:marRight w:val="0"/>
              <w:marTop w:val="0"/>
              <w:marBottom w:val="0"/>
              <w:divBdr>
                <w:top w:val="none" w:sz="0" w:space="0" w:color="auto"/>
                <w:left w:val="none" w:sz="0" w:space="0" w:color="auto"/>
                <w:bottom w:val="none" w:sz="0" w:space="0" w:color="auto"/>
                <w:right w:val="none" w:sz="0" w:space="0" w:color="auto"/>
              </w:divBdr>
            </w:div>
            <w:div w:id="485441996">
              <w:marLeft w:val="0"/>
              <w:marRight w:val="0"/>
              <w:marTop w:val="0"/>
              <w:marBottom w:val="0"/>
              <w:divBdr>
                <w:top w:val="none" w:sz="0" w:space="0" w:color="auto"/>
                <w:left w:val="none" w:sz="0" w:space="0" w:color="auto"/>
                <w:bottom w:val="none" w:sz="0" w:space="0" w:color="auto"/>
                <w:right w:val="none" w:sz="0" w:space="0" w:color="auto"/>
              </w:divBdr>
            </w:div>
            <w:div w:id="1257862792">
              <w:marLeft w:val="0"/>
              <w:marRight w:val="0"/>
              <w:marTop w:val="0"/>
              <w:marBottom w:val="0"/>
              <w:divBdr>
                <w:top w:val="none" w:sz="0" w:space="0" w:color="auto"/>
                <w:left w:val="none" w:sz="0" w:space="0" w:color="auto"/>
                <w:bottom w:val="none" w:sz="0" w:space="0" w:color="auto"/>
                <w:right w:val="none" w:sz="0" w:space="0" w:color="auto"/>
              </w:divBdr>
            </w:div>
            <w:div w:id="2006741288">
              <w:marLeft w:val="0"/>
              <w:marRight w:val="0"/>
              <w:marTop w:val="0"/>
              <w:marBottom w:val="0"/>
              <w:divBdr>
                <w:top w:val="none" w:sz="0" w:space="0" w:color="auto"/>
                <w:left w:val="none" w:sz="0" w:space="0" w:color="auto"/>
                <w:bottom w:val="none" w:sz="0" w:space="0" w:color="auto"/>
                <w:right w:val="none" w:sz="0" w:space="0" w:color="auto"/>
              </w:divBdr>
            </w:div>
            <w:div w:id="1053457878">
              <w:marLeft w:val="0"/>
              <w:marRight w:val="0"/>
              <w:marTop w:val="0"/>
              <w:marBottom w:val="0"/>
              <w:divBdr>
                <w:top w:val="none" w:sz="0" w:space="0" w:color="auto"/>
                <w:left w:val="none" w:sz="0" w:space="0" w:color="auto"/>
                <w:bottom w:val="none" w:sz="0" w:space="0" w:color="auto"/>
                <w:right w:val="none" w:sz="0" w:space="0" w:color="auto"/>
              </w:divBdr>
            </w:div>
            <w:div w:id="569775892">
              <w:marLeft w:val="0"/>
              <w:marRight w:val="0"/>
              <w:marTop w:val="0"/>
              <w:marBottom w:val="0"/>
              <w:divBdr>
                <w:top w:val="none" w:sz="0" w:space="0" w:color="auto"/>
                <w:left w:val="none" w:sz="0" w:space="0" w:color="auto"/>
                <w:bottom w:val="none" w:sz="0" w:space="0" w:color="auto"/>
                <w:right w:val="none" w:sz="0" w:space="0" w:color="auto"/>
              </w:divBdr>
            </w:div>
            <w:div w:id="164516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30624">
      <w:bodyDiv w:val="1"/>
      <w:marLeft w:val="0"/>
      <w:marRight w:val="0"/>
      <w:marTop w:val="0"/>
      <w:marBottom w:val="0"/>
      <w:divBdr>
        <w:top w:val="none" w:sz="0" w:space="0" w:color="auto"/>
        <w:left w:val="none" w:sz="0" w:space="0" w:color="auto"/>
        <w:bottom w:val="none" w:sz="0" w:space="0" w:color="auto"/>
        <w:right w:val="none" w:sz="0" w:space="0" w:color="auto"/>
      </w:divBdr>
    </w:div>
    <w:div w:id="522667722">
      <w:bodyDiv w:val="1"/>
      <w:marLeft w:val="0"/>
      <w:marRight w:val="0"/>
      <w:marTop w:val="0"/>
      <w:marBottom w:val="0"/>
      <w:divBdr>
        <w:top w:val="none" w:sz="0" w:space="0" w:color="auto"/>
        <w:left w:val="none" w:sz="0" w:space="0" w:color="auto"/>
        <w:bottom w:val="none" w:sz="0" w:space="0" w:color="auto"/>
        <w:right w:val="none" w:sz="0" w:space="0" w:color="auto"/>
      </w:divBdr>
      <w:divsChild>
        <w:div w:id="1549301435">
          <w:marLeft w:val="0"/>
          <w:marRight w:val="0"/>
          <w:marTop w:val="0"/>
          <w:marBottom w:val="0"/>
          <w:divBdr>
            <w:top w:val="none" w:sz="0" w:space="0" w:color="auto"/>
            <w:left w:val="none" w:sz="0" w:space="0" w:color="auto"/>
            <w:bottom w:val="none" w:sz="0" w:space="0" w:color="auto"/>
            <w:right w:val="none" w:sz="0" w:space="0" w:color="auto"/>
          </w:divBdr>
          <w:divsChild>
            <w:div w:id="1792287368">
              <w:marLeft w:val="0"/>
              <w:marRight w:val="0"/>
              <w:marTop w:val="0"/>
              <w:marBottom w:val="0"/>
              <w:divBdr>
                <w:top w:val="none" w:sz="0" w:space="0" w:color="auto"/>
                <w:left w:val="none" w:sz="0" w:space="0" w:color="auto"/>
                <w:bottom w:val="none" w:sz="0" w:space="0" w:color="auto"/>
                <w:right w:val="none" w:sz="0" w:space="0" w:color="auto"/>
              </w:divBdr>
            </w:div>
            <w:div w:id="1303732262">
              <w:marLeft w:val="0"/>
              <w:marRight w:val="0"/>
              <w:marTop w:val="0"/>
              <w:marBottom w:val="0"/>
              <w:divBdr>
                <w:top w:val="none" w:sz="0" w:space="0" w:color="auto"/>
                <w:left w:val="none" w:sz="0" w:space="0" w:color="auto"/>
                <w:bottom w:val="none" w:sz="0" w:space="0" w:color="auto"/>
                <w:right w:val="none" w:sz="0" w:space="0" w:color="auto"/>
              </w:divBdr>
            </w:div>
            <w:div w:id="1136878293">
              <w:marLeft w:val="0"/>
              <w:marRight w:val="0"/>
              <w:marTop w:val="0"/>
              <w:marBottom w:val="0"/>
              <w:divBdr>
                <w:top w:val="none" w:sz="0" w:space="0" w:color="auto"/>
                <w:left w:val="none" w:sz="0" w:space="0" w:color="auto"/>
                <w:bottom w:val="none" w:sz="0" w:space="0" w:color="auto"/>
                <w:right w:val="none" w:sz="0" w:space="0" w:color="auto"/>
              </w:divBdr>
            </w:div>
            <w:div w:id="775371446">
              <w:marLeft w:val="0"/>
              <w:marRight w:val="0"/>
              <w:marTop w:val="0"/>
              <w:marBottom w:val="0"/>
              <w:divBdr>
                <w:top w:val="none" w:sz="0" w:space="0" w:color="auto"/>
                <w:left w:val="none" w:sz="0" w:space="0" w:color="auto"/>
                <w:bottom w:val="none" w:sz="0" w:space="0" w:color="auto"/>
                <w:right w:val="none" w:sz="0" w:space="0" w:color="auto"/>
              </w:divBdr>
            </w:div>
            <w:div w:id="1842162637">
              <w:marLeft w:val="0"/>
              <w:marRight w:val="0"/>
              <w:marTop w:val="0"/>
              <w:marBottom w:val="0"/>
              <w:divBdr>
                <w:top w:val="none" w:sz="0" w:space="0" w:color="auto"/>
                <w:left w:val="none" w:sz="0" w:space="0" w:color="auto"/>
                <w:bottom w:val="none" w:sz="0" w:space="0" w:color="auto"/>
                <w:right w:val="none" w:sz="0" w:space="0" w:color="auto"/>
              </w:divBdr>
            </w:div>
            <w:div w:id="2103794322">
              <w:marLeft w:val="0"/>
              <w:marRight w:val="0"/>
              <w:marTop w:val="0"/>
              <w:marBottom w:val="0"/>
              <w:divBdr>
                <w:top w:val="none" w:sz="0" w:space="0" w:color="auto"/>
                <w:left w:val="none" w:sz="0" w:space="0" w:color="auto"/>
                <w:bottom w:val="none" w:sz="0" w:space="0" w:color="auto"/>
                <w:right w:val="none" w:sz="0" w:space="0" w:color="auto"/>
              </w:divBdr>
            </w:div>
            <w:div w:id="989553476">
              <w:marLeft w:val="0"/>
              <w:marRight w:val="0"/>
              <w:marTop w:val="0"/>
              <w:marBottom w:val="0"/>
              <w:divBdr>
                <w:top w:val="none" w:sz="0" w:space="0" w:color="auto"/>
                <w:left w:val="none" w:sz="0" w:space="0" w:color="auto"/>
                <w:bottom w:val="none" w:sz="0" w:space="0" w:color="auto"/>
                <w:right w:val="none" w:sz="0" w:space="0" w:color="auto"/>
              </w:divBdr>
            </w:div>
            <w:div w:id="1571765802">
              <w:marLeft w:val="0"/>
              <w:marRight w:val="0"/>
              <w:marTop w:val="0"/>
              <w:marBottom w:val="0"/>
              <w:divBdr>
                <w:top w:val="none" w:sz="0" w:space="0" w:color="auto"/>
                <w:left w:val="none" w:sz="0" w:space="0" w:color="auto"/>
                <w:bottom w:val="none" w:sz="0" w:space="0" w:color="auto"/>
                <w:right w:val="none" w:sz="0" w:space="0" w:color="auto"/>
              </w:divBdr>
            </w:div>
            <w:div w:id="1744452568">
              <w:marLeft w:val="0"/>
              <w:marRight w:val="0"/>
              <w:marTop w:val="0"/>
              <w:marBottom w:val="0"/>
              <w:divBdr>
                <w:top w:val="none" w:sz="0" w:space="0" w:color="auto"/>
                <w:left w:val="none" w:sz="0" w:space="0" w:color="auto"/>
                <w:bottom w:val="none" w:sz="0" w:space="0" w:color="auto"/>
                <w:right w:val="none" w:sz="0" w:space="0" w:color="auto"/>
              </w:divBdr>
            </w:div>
            <w:div w:id="2016374414">
              <w:marLeft w:val="0"/>
              <w:marRight w:val="0"/>
              <w:marTop w:val="0"/>
              <w:marBottom w:val="0"/>
              <w:divBdr>
                <w:top w:val="none" w:sz="0" w:space="0" w:color="auto"/>
                <w:left w:val="none" w:sz="0" w:space="0" w:color="auto"/>
                <w:bottom w:val="none" w:sz="0" w:space="0" w:color="auto"/>
                <w:right w:val="none" w:sz="0" w:space="0" w:color="auto"/>
              </w:divBdr>
            </w:div>
            <w:div w:id="1771965809">
              <w:marLeft w:val="0"/>
              <w:marRight w:val="0"/>
              <w:marTop w:val="0"/>
              <w:marBottom w:val="0"/>
              <w:divBdr>
                <w:top w:val="none" w:sz="0" w:space="0" w:color="auto"/>
                <w:left w:val="none" w:sz="0" w:space="0" w:color="auto"/>
                <w:bottom w:val="none" w:sz="0" w:space="0" w:color="auto"/>
                <w:right w:val="none" w:sz="0" w:space="0" w:color="auto"/>
              </w:divBdr>
            </w:div>
            <w:div w:id="657416972">
              <w:marLeft w:val="0"/>
              <w:marRight w:val="0"/>
              <w:marTop w:val="0"/>
              <w:marBottom w:val="0"/>
              <w:divBdr>
                <w:top w:val="none" w:sz="0" w:space="0" w:color="auto"/>
                <w:left w:val="none" w:sz="0" w:space="0" w:color="auto"/>
                <w:bottom w:val="none" w:sz="0" w:space="0" w:color="auto"/>
                <w:right w:val="none" w:sz="0" w:space="0" w:color="auto"/>
              </w:divBdr>
            </w:div>
            <w:div w:id="1982952547">
              <w:marLeft w:val="0"/>
              <w:marRight w:val="0"/>
              <w:marTop w:val="0"/>
              <w:marBottom w:val="0"/>
              <w:divBdr>
                <w:top w:val="none" w:sz="0" w:space="0" w:color="auto"/>
                <w:left w:val="none" w:sz="0" w:space="0" w:color="auto"/>
                <w:bottom w:val="none" w:sz="0" w:space="0" w:color="auto"/>
                <w:right w:val="none" w:sz="0" w:space="0" w:color="auto"/>
              </w:divBdr>
            </w:div>
            <w:div w:id="371685433">
              <w:marLeft w:val="0"/>
              <w:marRight w:val="0"/>
              <w:marTop w:val="0"/>
              <w:marBottom w:val="0"/>
              <w:divBdr>
                <w:top w:val="none" w:sz="0" w:space="0" w:color="auto"/>
                <w:left w:val="none" w:sz="0" w:space="0" w:color="auto"/>
                <w:bottom w:val="none" w:sz="0" w:space="0" w:color="auto"/>
                <w:right w:val="none" w:sz="0" w:space="0" w:color="auto"/>
              </w:divBdr>
            </w:div>
            <w:div w:id="13793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13169">
      <w:bodyDiv w:val="1"/>
      <w:marLeft w:val="0"/>
      <w:marRight w:val="0"/>
      <w:marTop w:val="0"/>
      <w:marBottom w:val="0"/>
      <w:divBdr>
        <w:top w:val="none" w:sz="0" w:space="0" w:color="auto"/>
        <w:left w:val="none" w:sz="0" w:space="0" w:color="auto"/>
        <w:bottom w:val="none" w:sz="0" w:space="0" w:color="auto"/>
        <w:right w:val="none" w:sz="0" w:space="0" w:color="auto"/>
      </w:divBdr>
      <w:divsChild>
        <w:div w:id="1155729062">
          <w:marLeft w:val="0"/>
          <w:marRight w:val="0"/>
          <w:marTop w:val="0"/>
          <w:marBottom w:val="0"/>
          <w:divBdr>
            <w:top w:val="none" w:sz="0" w:space="0" w:color="auto"/>
            <w:left w:val="none" w:sz="0" w:space="0" w:color="auto"/>
            <w:bottom w:val="none" w:sz="0" w:space="0" w:color="auto"/>
            <w:right w:val="none" w:sz="0" w:space="0" w:color="auto"/>
          </w:divBdr>
          <w:divsChild>
            <w:div w:id="546841656">
              <w:marLeft w:val="0"/>
              <w:marRight w:val="0"/>
              <w:marTop w:val="0"/>
              <w:marBottom w:val="0"/>
              <w:divBdr>
                <w:top w:val="none" w:sz="0" w:space="0" w:color="auto"/>
                <w:left w:val="none" w:sz="0" w:space="0" w:color="auto"/>
                <w:bottom w:val="none" w:sz="0" w:space="0" w:color="auto"/>
                <w:right w:val="none" w:sz="0" w:space="0" w:color="auto"/>
              </w:divBdr>
            </w:div>
            <w:div w:id="2083983706">
              <w:marLeft w:val="0"/>
              <w:marRight w:val="0"/>
              <w:marTop w:val="0"/>
              <w:marBottom w:val="0"/>
              <w:divBdr>
                <w:top w:val="none" w:sz="0" w:space="0" w:color="auto"/>
                <w:left w:val="none" w:sz="0" w:space="0" w:color="auto"/>
                <w:bottom w:val="none" w:sz="0" w:space="0" w:color="auto"/>
                <w:right w:val="none" w:sz="0" w:space="0" w:color="auto"/>
              </w:divBdr>
            </w:div>
            <w:div w:id="110508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62583">
      <w:bodyDiv w:val="1"/>
      <w:marLeft w:val="0"/>
      <w:marRight w:val="0"/>
      <w:marTop w:val="0"/>
      <w:marBottom w:val="0"/>
      <w:divBdr>
        <w:top w:val="none" w:sz="0" w:space="0" w:color="auto"/>
        <w:left w:val="none" w:sz="0" w:space="0" w:color="auto"/>
        <w:bottom w:val="none" w:sz="0" w:space="0" w:color="auto"/>
        <w:right w:val="none" w:sz="0" w:space="0" w:color="auto"/>
      </w:divBdr>
    </w:div>
    <w:div w:id="653603631">
      <w:bodyDiv w:val="1"/>
      <w:marLeft w:val="0"/>
      <w:marRight w:val="0"/>
      <w:marTop w:val="0"/>
      <w:marBottom w:val="0"/>
      <w:divBdr>
        <w:top w:val="none" w:sz="0" w:space="0" w:color="auto"/>
        <w:left w:val="none" w:sz="0" w:space="0" w:color="auto"/>
        <w:bottom w:val="none" w:sz="0" w:space="0" w:color="auto"/>
        <w:right w:val="none" w:sz="0" w:space="0" w:color="auto"/>
      </w:divBdr>
    </w:div>
    <w:div w:id="860700880">
      <w:bodyDiv w:val="1"/>
      <w:marLeft w:val="0"/>
      <w:marRight w:val="0"/>
      <w:marTop w:val="0"/>
      <w:marBottom w:val="0"/>
      <w:divBdr>
        <w:top w:val="none" w:sz="0" w:space="0" w:color="auto"/>
        <w:left w:val="none" w:sz="0" w:space="0" w:color="auto"/>
        <w:bottom w:val="none" w:sz="0" w:space="0" w:color="auto"/>
        <w:right w:val="none" w:sz="0" w:space="0" w:color="auto"/>
      </w:divBdr>
    </w:div>
    <w:div w:id="924192342">
      <w:bodyDiv w:val="1"/>
      <w:marLeft w:val="0"/>
      <w:marRight w:val="0"/>
      <w:marTop w:val="0"/>
      <w:marBottom w:val="0"/>
      <w:divBdr>
        <w:top w:val="none" w:sz="0" w:space="0" w:color="auto"/>
        <w:left w:val="none" w:sz="0" w:space="0" w:color="auto"/>
        <w:bottom w:val="none" w:sz="0" w:space="0" w:color="auto"/>
        <w:right w:val="none" w:sz="0" w:space="0" w:color="auto"/>
      </w:divBdr>
    </w:div>
    <w:div w:id="1126436183">
      <w:bodyDiv w:val="1"/>
      <w:marLeft w:val="0"/>
      <w:marRight w:val="0"/>
      <w:marTop w:val="0"/>
      <w:marBottom w:val="0"/>
      <w:divBdr>
        <w:top w:val="none" w:sz="0" w:space="0" w:color="auto"/>
        <w:left w:val="none" w:sz="0" w:space="0" w:color="auto"/>
        <w:bottom w:val="none" w:sz="0" w:space="0" w:color="auto"/>
        <w:right w:val="none" w:sz="0" w:space="0" w:color="auto"/>
      </w:divBdr>
      <w:divsChild>
        <w:div w:id="838621902">
          <w:marLeft w:val="0"/>
          <w:marRight w:val="0"/>
          <w:marTop w:val="0"/>
          <w:marBottom w:val="0"/>
          <w:divBdr>
            <w:top w:val="none" w:sz="0" w:space="0" w:color="auto"/>
            <w:left w:val="none" w:sz="0" w:space="0" w:color="auto"/>
            <w:bottom w:val="none" w:sz="0" w:space="0" w:color="auto"/>
            <w:right w:val="none" w:sz="0" w:space="0" w:color="auto"/>
          </w:divBdr>
          <w:divsChild>
            <w:div w:id="1690714249">
              <w:marLeft w:val="0"/>
              <w:marRight w:val="0"/>
              <w:marTop w:val="0"/>
              <w:marBottom w:val="0"/>
              <w:divBdr>
                <w:top w:val="none" w:sz="0" w:space="0" w:color="auto"/>
                <w:left w:val="none" w:sz="0" w:space="0" w:color="auto"/>
                <w:bottom w:val="none" w:sz="0" w:space="0" w:color="auto"/>
                <w:right w:val="none" w:sz="0" w:space="0" w:color="auto"/>
              </w:divBdr>
            </w:div>
            <w:div w:id="1506557340">
              <w:marLeft w:val="0"/>
              <w:marRight w:val="0"/>
              <w:marTop w:val="0"/>
              <w:marBottom w:val="0"/>
              <w:divBdr>
                <w:top w:val="none" w:sz="0" w:space="0" w:color="auto"/>
                <w:left w:val="none" w:sz="0" w:space="0" w:color="auto"/>
                <w:bottom w:val="none" w:sz="0" w:space="0" w:color="auto"/>
                <w:right w:val="none" w:sz="0" w:space="0" w:color="auto"/>
              </w:divBdr>
            </w:div>
            <w:div w:id="52752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49386">
      <w:bodyDiv w:val="1"/>
      <w:marLeft w:val="0"/>
      <w:marRight w:val="0"/>
      <w:marTop w:val="0"/>
      <w:marBottom w:val="0"/>
      <w:divBdr>
        <w:top w:val="none" w:sz="0" w:space="0" w:color="auto"/>
        <w:left w:val="none" w:sz="0" w:space="0" w:color="auto"/>
        <w:bottom w:val="none" w:sz="0" w:space="0" w:color="auto"/>
        <w:right w:val="none" w:sz="0" w:space="0" w:color="auto"/>
      </w:divBdr>
      <w:divsChild>
        <w:div w:id="624779012">
          <w:marLeft w:val="0"/>
          <w:marRight w:val="0"/>
          <w:marTop w:val="0"/>
          <w:marBottom w:val="0"/>
          <w:divBdr>
            <w:top w:val="none" w:sz="0" w:space="0" w:color="auto"/>
            <w:left w:val="none" w:sz="0" w:space="0" w:color="auto"/>
            <w:bottom w:val="none" w:sz="0" w:space="0" w:color="auto"/>
            <w:right w:val="none" w:sz="0" w:space="0" w:color="auto"/>
          </w:divBdr>
          <w:divsChild>
            <w:div w:id="944268909">
              <w:marLeft w:val="0"/>
              <w:marRight w:val="0"/>
              <w:marTop w:val="0"/>
              <w:marBottom w:val="0"/>
              <w:divBdr>
                <w:top w:val="none" w:sz="0" w:space="0" w:color="auto"/>
                <w:left w:val="none" w:sz="0" w:space="0" w:color="auto"/>
                <w:bottom w:val="none" w:sz="0" w:space="0" w:color="auto"/>
                <w:right w:val="none" w:sz="0" w:space="0" w:color="auto"/>
              </w:divBdr>
            </w:div>
            <w:div w:id="16082790">
              <w:marLeft w:val="0"/>
              <w:marRight w:val="0"/>
              <w:marTop w:val="0"/>
              <w:marBottom w:val="0"/>
              <w:divBdr>
                <w:top w:val="none" w:sz="0" w:space="0" w:color="auto"/>
                <w:left w:val="none" w:sz="0" w:space="0" w:color="auto"/>
                <w:bottom w:val="none" w:sz="0" w:space="0" w:color="auto"/>
                <w:right w:val="none" w:sz="0" w:space="0" w:color="auto"/>
              </w:divBdr>
            </w:div>
            <w:div w:id="1304195993">
              <w:marLeft w:val="0"/>
              <w:marRight w:val="0"/>
              <w:marTop w:val="0"/>
              <w:marBottom w:val="0"/>
              <w:divBdr>
                <w:top w:val="none" w:sz="0" w:space="0" w:color="auto"/>
                <w:left w:val="none" w:sz="0" w:space="0" w:color="auto"/>
                <w:bottom w:val="none" w:sz="0" w:space="0" w:color="auto"/>
                <w:right w:val="none" w:sz="0" w:space="0" w:color="auto"/>
              </w:divBdr>
            </w:div>
            <w:div w:id="1529831835">
              <w:marLeft w:val="0"/>
              <w:marRight w:val="0"/>
              <w:marTop w:val="0"/>
              <w:marBottom w:val="0"/>
              <w:divBdr>
                <w:top w:val="none" w:sz="0" w:space="0" w:color="auto"/>
                <w:left w:val="none" w:sz="0" w:space="0" w:color="auto"/>
                <w:bottom w:val="none" w:sz="0" w:space="0" w:color="auto"/>
                <w:right w:val="none" w:sz="0" w:space="0" w:color="auto"/>
              </w:divBdr>
            </w:div>
            <w:div w:id="368410180">
              <w:marLeft w:val="0"/>
              <w:marRight w:val="0"/>
              <w:marTop w:val="0"/>
              <w:marBottom w:val="0"/>
              <w:divBdr>
                <w:top w:val="none" w:sz="0" w:space="0" w:color="auto"/>
                <w:left w:val="none" w:sz="0" w:space="0" w:color="auto"/>
                <w:bottom w:val="none" w:sz="0" w:space="0" w:color="auto"/>
                <w:right w:val="none" w:sz="0" w:space="0" w:color="auto"/>
              </w:divBdr>
            </w:div>
            <w:div w:id="839544090">
              <w:marLeft w:val="0"/>
              <w:marRight w:val="0"/>
              <w:marTop w:val="0"/>
              <w:marBottom w:val="0"/>
              <w:divBdr>
                <w:top w:val="none" w:sz="0" w:space="0" w:color="auto"/>
                <w:left w:val="none" w:sz="0" w:space="0" w:color="auto"/>
                <w:bottom w:val="none" w:sz="0" w:space="0" w:color="auto"/>
                <w:right w:val="none" w:sz="0" w:space="0" w:color="auto"/>
              </w:divBdr>
            </w:div>
            <w:div w:id="793715155">
              <w:marLeft w:val="0"/>
              <w:marRight w:val="0"/>
              <w:marTop w:val="0"/>
              <w:marBottom w:val="0"/>
              <w:divBdr>
                <w:top w:val="none" w:sz="0" w:space="0" w:color="auto"/>
                <w:left w:val="none" w:sz="0" w:space="0" w:color="auto"/>
                <w:bottom w:val="none" w:sz="0" w:space="0" w:color="auto"/>
                <w:right w:val="none" w:sz="0" w:space="0" w:color="auto"/>
              </w:divBdr>
            </w:div>
            <w:div w:id="900092543">
              <w:marLeft w:val="0"/>
              <w:marRight w:val="0"/>
              <w:marTop w:val="0"/>
              <w:marBottom w:val="0"/>
              <w:divBdr>
                <w:top w:val="none" w:sz="0" w:space="0" w:color="auto"/>
                <w:left w:val="none" w:sz="0" w:space="0" w:color="auto"/>
                <w:bottom w:val="none" w:sz="0" w:space="0" w:color="auto"/>
                <w:right w:val="none" w:sz="0" w:space="0" w:color="auto"/>
              </w:divBdr>
            </w:div>
            <w:div w:id="1677687780">
              <w:marLeft w:val="0"/>
              <w:marRight w:val="0"/>
              <w:marTop w:val="0"/>
              <w:marBottom w:val="0"/>
              <w:divBdr>
                <w:top w:val="none" w:sz="0" w:space="0" w:color="auto"/>
                <w:left w:val="none" w:sz="0" w:space="0" w:color="auto"/>
                <w:bottom w:val="none" w:sz="0" w:space="0" w:color="auto"/>
                <w:right w:val="none" w:sz="0" w:space="0" w:color="auto"/>
              </w:divBdr>
            </w:div>
            <w:div w:id="103769813">
              <w:marLeft w:val="0"/>
              <w:marRight w:val="0"/>
              <w:marTop w:val="0"/>
              <w:marBottom w:val="0"/>
              <w:divBdr>
                <w:top w:val="none" w:sz="0" w:space="0" w:color="auto"/>
                <w:left w:val="none" w:sz="0" w:space="0" w:color="auto"/>
                <w:bottom w:val="none" w:sz="0" w:space="0" w:color="auto"/>
                <w:right w:val="none" w:sz="0" w:space="0" w:color="auto"/>
              </w:divBdr>
            </w:div>
            <w:div w:id="495613221">
              <w:marLeft w:val="0"/>
              <w:marRight w:val="0"/>
              <w:marTop w:val="0"/>
              <w:marBottom w:val="0"/>
              <w:divBdr>
                <w:top w:val="none" w:sz="0" w:space="0" w:color="auto"/>
                <w:left w:val="none" w:sz="0" w:space="0" w:color="auto"/>
                <w:bottom w:val="none" w:sz="0" w:space="0" w:color="auto"/>
                <w:right w:val="none" w:sz="0" w:space="0" w:color="auto"/>
              </w:divBdr>
            </w:div>
            <w:div w:id="755131768">
              <w:marLeft w:val="0"/>
              <w:marRight w:val="0"/>
              <w:marTop w:val="0"/>
              <w:marBottom w:val="0"/>
              <w:divBdr>
                <w:top w:val="none" w:sz="0" w:space="0" w:color="auto"/>
                <w:left w:val="none" w:sz="0" w:space="0" w:color="auto"/>
                <w:bottom w:val="none" w:sz="0" w:space="0" w:color="auto"/>
                <w:right w:val="none" w:sz="0" w:space="0" w:color="auto"/>
              </w:divBdr>
            </w:div>
            <w:div w:id="1672829719">
              <w:marLeft w:val="0"/>
              <w:marRight w:val="0"/>
              <w:marTop w:val="0"/>
              <w:marBottom w:val="0"/>
              <w:divBdr>
                <w:top w:val="none" w:sz="0" w:space="0" w:color="auto"/>
                <w:left w:val="none" w:sz="0" w:space="0" w:color="auto"/>
                <w:bottom w:val="none" w:sz="0" w:space="0" w:color="auto"/>
                <w:right w:val="none" w:sz="0" w:space="0" w:color="auto"/>
              </w:divBdr>
            </w:div>
            <w:div w:id="367220730">
              <w:marLeft w:val="0"/>
              <w:marRight w:val="0"/>
              <w:marTop w:val="0"/>
              <w:marBottom w:val="0"/>
              <w:divBdr>
                <w:top w:val="none" w:sz="0" w:space="0" w:color="auto"/>
                <w:left w:val="none" w:sz="0" w:space="0" w:color="auto"/>
                <w:bottom w:val="none" w:sz="0" w:space="0" w:color="auto"/>
                <w:right w:val="none" w:sz="0" w:space="0" w:color="auto"/>
              </w:divBdr>
            </w:div>
            <w:div w:id="1150824909">
              <w:marLeft w:val="0"/>
              <w:marRight w:val="0"/>
              <w:marTop w:val="0"/>
              <w:marBottom w:val="0"/>
              <w:divBdr>
                <w:top w:val="none" w:sz="0" w:space="0" w:color="auto"/>
                <w:left w:val="none" w:sz="0" w:space="0" w:color="auto"/>
                <w:bottom w:val="none" w:sz="0" w:space="0" w:color="auto"/>
                <w:right w:val="none" w:sz="0" w:space="0" w:color="auto"/>
              </w:divBdr>
            </w:div>
            <w:div w:id="242958517">
              <w:marLeft w:val="0"/>
              <w:marRight w:val="0"/>
              <w:marTop w:val="0"/>
              <w:marBottom w:val="0"/>
              <w:divBdr>
                <w:top w:val="none" w:sz="0" w:space="0" w:color="auto"/>
                <w:left w:val="none" w:sz="0" w:space="0" w:color="auto"/>
                <w:bottom w:val="none" w:sz="0" w:space="0" w:color="auto"/>
                <w:right w:val="none" w:sz="0" w:space="0" w:color="auto"/>
              </w:divBdr>
            </w:div>
            <w:div w:id="155270590">
              <w:marLeft w:val="0"/>
              <w:marRight w:val="0"/>
              <w:marTop w:val="0"/>
              <w:marBottom w:val="0"/>
              <w:divBdr>
                <w:top w:val="none" w:sz="0" w:space="0" w:color="auto"/>
                <w:left w:val="none" w:sz="0" w:space="0" w:color="auto"/>
                <w:bottom w:val="none" w:sz="0" w:space="0" w:color="auto"/>
                <w:right w:val="none" w:sz="0" w:space="0" w:color="auto"/>
              </w:divBdr>
            </w:div>
            <w:div w:id="124213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5201">
      <w:bodyDiv w:val="1"/>
      <w:marLeft w:val="0"/>
      <w:marRight w:val="0"/>
      <w:marTop w:val="0"/>
      <w:marBottom w:val="0"/>
      <w:divBdr>
        <w:top w:val="none" w:sz="0" w:space="0" w:color="auto"/>
        <w:left w:val="none" w:sz="0" w:space="0" w:color="auto"/>
        <w:bottom w:val="none" w:sz="0" w:space="0" w:color="auto"/>
        <w:right w:val="none" w:sz="0" w:space="0" w:color="auto"/>
      </w:divBdr>
    </w:div>
    <w:div w:id="1264799925">
      <w:bodyDiv w:val="1"/>
      <w:marLeft w:val="0"/>
      <w:marRight w:val="0"/>
      <w:marTop w:val="0"/>
      <w:marBottom w:val="0"/>
      <w:divBdr>
        <w:top w:val="none" w:sz="0" w:space="0" w:color="auto"/>
        <w:left w:val="none" w:sz="0" w:space="0" w:color="auto"/>
        <w:bottom w:val="none" w:sz="0" w:space="0" w:color="auto"/>
        <w:right w:val="none" w:sz="0" w:space="0" w:color="auto"/>
      </w:divBdr>
    </w:div>
    <w:div w:id="1400900641">
      <w:bodyDiv w:val="1"/>
      <w:marLeft w:val="0"/>
      <w:marRight w:val="0"/>
      <w:marTop w:val="0"/>
      <w:marBottom w:val="0"/>
      <w:divBdr>
        <w:top w:val="none" w:sz="0" w:space="0" w:color="auto"/>
        <w:left w:val="none" w:sz="0" w:space="0" w:color="auto"/>
        <w:bottom w:val="none" w:sz="0" w:space="0" w:color="auto"/>
        <w:right w:val="none" w:sz="0" w:space="0" w:color="auto"/>
      </w:divBdr>
      <w:divsChild>
        <w:div w:id="1888376406">
          <w:marLeft w:val="0"/>
          <w:marRight w:val="0"/>
          <w:marTop w:val="0"/>
          <w:marBottom w:val="0"/>
          <w:divBdr>
            <w:top w:val="none" w:sz="0" w:space="0" w:color="auto"/>
            <w:left w:val="none" w:sz="0" w:space="0" w:color="auto"/>
            <w:bottom w:val="none" w:sz="0" w:space="0" w:color="auto"/>
            <w:right w:val="none" w:sz="0" w:space="0" w:color="auto"/>
          </w:divBdr>
          <w:divsChild>
            <w:div w:id="1655061333">
              <w:marLeft w:val="0"/>
              <w:marRight w:val="0"/>
              <w:marTop w:val="0"/>
              <w:marBottom w:val="0"/>
              <w:divBdr>
                <w:top w:val="none" w:sz="0" w:space="0" w:color="auto"/>
                <w:left w:val="none" w:sz="0" w:space="0" w:color="auto"/>
                <w:bottom w:val="none" w:sz="0" w:space="0" w:color="auto"/>
                <w:right w:val="none" w:sz="0" w:space="0" w:color="auto"/>
              </w:divBdr>
            </w:div>
            <w:div w:id="142791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3473">
      <w:bodyDiv w:val="1"/>
      <w:marLeft w:val="0"/>
      <w:marRight w:val="0"/>
      <w:marTop w:val="0"/>
      <w:marBottom w:val="0"/>
      <w:divBdr>
        <w:top w:val="none" w:sz="0" w:space="0" w:color="auto"/>
        <w:left w:val="none" w:sz="0" w:space="0" w:color="auto"/>
        <w:bottom w:val="none" w:sz="0" w:space="0" w:color="auto"/>
        <w:right w:val="none" w:sz="0" w:space="0" w:color="auto"/>
      </w:divBdr>
    </w:div>
    <w:div w:id="1499925321">
      <w:bodyDiv w:val="1"/>
      <w:marLeft w:val="0"/>
      <w:marRight w:val="0"/>
      <w:marTop w:val="0"/>
      <w:marBottom w:val="0"/>
      <w:divBdr>
        <w:top w:val="none" w:sz="0" w:space="0" w:color="auto"/>
        <w:left w:val="none" w:sz="0" w:space="0" w:color="auto"/>
        <w:bottom w:val="none" w:sz="0" w:space="0" w:color="auto"/>
        <w:right w:val="none" w:sz="0" w:space="0" w:color="auto"/>
      </w:divBdr>
      <w:divsChild>
        <w:div w:id="1911160877">
          <w:marLeft w:val="0"/>
          <w:marRight w:val="0"/>
          <w:marTop w:val="0"/>
          <w:marBottom w:val="0"/>
          <w:divBdr>
            <w:top w:val="none" w:sz="0" w:space="0" w:color="auto"/>
            <w:left w:val="none" w:sz="0" w:space="0" w:color="auto"/>
            <w:bottom w:val="none" w:sz="0" w:space="0" w:color="auto"/>
            <w:right w:val="none" w:sz="0" w:space="0" w:color="auto"/>
          </w:divBdr>
          <w:divsChild>
            <w:div w:id="447431078">
              <w:marLeft w:val="0"/>
              <w:marRight w:val="0"/>
              <w:marTop w:val="0"/>
              <w:marBottom w:val="0"/>
              <w:divBdr>
                <w:top w:val="none" w:sz="0" w:space="0" w:color="auto"/>
                <w:left w:val="none" w:sz="0" w:space="0" w:color="auto"/>
                <w:bottom w:val="none" w:sz="0" w:space="0" w:color="auto"/>
                <w:right w:val="none" w:sz="0" w:space="0" w:color="auto"/>
              </w:divBdr>
            </w:div>
            <w:div w:id="714081087">
              <w:marLeft w:val="0"/>
              <w:marRight w:val="0"/>
              <w:marTop w:val="0"/>
              <w:marBottom w:val="0"/>
              <w:divBdr>
                <w:top w:val="none" w:sz="0" w:space="0" w:color="auto"/>
                <w:left w:val="none" w:sz="0" w:space="0" w:color="auto"/>
                <w:bottom w:val="none" w:sz="0" w:space="0" w:color="auto"/>
                <w:right w:val="none" w:sz="0" w:space="0" w:color="auto"/>
              </w:divBdr>
            </w:div>
            <w:div w:id="228394221">
              <w:marLeft w:val="0"/>
              <w:marRight w:val="0"/>
              <w:marTop w:val="0"/>
              <w:marBottom w:val="0"/>
              <w:divBdr>
                <w:top w:val="none" w:sz="0" w:space="0" w:color="auto"/>
                <w:left w:val="none" w:sz="0" w:space="0" w:color="auto"/>
                <w:bottom w:val="none" w:sz="0" w:space="0" w:color="auto"/>
                <w:right w:val="none" w:sz="0" w:space="0" w:color="auto"/>
              </w:divBdr>
            </w:div>
            <w:div w:id="1946695835">
              <w:marLeft w:val="0"/>
              <w:marRight w:val="0"/>
              <w:marTop w:val="0"/>
              <w:marBottom w:val="0"/>
              <w:divBdr>
                <w:top w:val="none" w:sz="0" w:space="0" w:color="auto"/>
                <w:left w:val="none" w:sz="0" w:space="0" w:color="auto"/>
                <w:bottom w:val="none" w:sz="0" w:space="0" w:color="auto"/>
                <w:right w:val="none" w:sz="0" w:space="0" w:color="auto"/>
              </w:divBdr>
            </w:div>
            <w:div w:id="978464165">
              <w:marLeft w:val="0"/>
              <w:marRight w:val="0"/>
              <w:marTop w:val="0"/>
              <w:marBottom w:val="0"/>
              <w:divBdr>
                <w:top w:val="none" w:sz="0" w:space="0" w:color="auto"/>
                <w:left w:val="none" w:sz="0" w:space="0" w:color="auto"/>
                <w:bottom w:val="none" w:sz="0" w:space="0" w:color="auto"/>
                <w:right w:val="none" w:sz="0" w:space="0" w:color="auto"/>
              </w:divBdr>
            </w:div>
            <w:div w:id="478615437">
              <w:marLeft w:val="0"/>
              <w:marRight w:val="0"/>
              <w:marTop w:val="0"/>
              <w:marBottom w:val="0"/>
              <w:divBdr>
                <w:top w:val="none" w:sz="0" w:space="0" w:color="auto"/>
                <w:left w:val="none" w:sz="0" w:space="0" w:color="auto"/>
                <w:bottom w:val="none" w:sz="0" w:space="0" w:color="auto"/>
                <w:right w:val="none" w:sz="0" w:space="0" w:color="auto"/>
              </w:divBdr>
            </w:div>
            <w:div w:id="115409916">
              <w:marLeft w:val="0"/>
              <w:marRight w:val="0"/>
              <w:marTop w:val="0"/>
              <w:marBottom w:val="0"/>
              <w:divBdr>
                <w:top w:val="none" w:sz="0" w:space="0" w:color="auto"/>
                <w:left w:val="none" w:sz="0" w:space="0" w:color="auto"/>
                <w:bottom w:val="none" w:sz="0" w:space="0" w:color="auto"/>
                <w:right w:val="none" w:sz="0" w:space="0" w:color="auto"/>
              </w:divBdr>
            </w:div>
            <w:div w:id="1471902789">
              <w:marLeft w:val="0"/>
              <w:marRight w:val="0"/>
              <w:marTop w:val="0"/>
              <w:marBottom w:val="0"/>
              <w:divBdr>
                <w:top w:val="none" w:sz="0" w:space="0" w:color="auto"/>
                <w:left w:val="none" w:sz="0" w:space="0" w:color="auto"/>
                <w:bottom w:val="none" w:sz="0" w:space="0" w:color="auto"/>
                <w:right w:val="none" w:sz="0" w:space="0" w:color="auto"/>
              </w:divBdr>
            </w:div>
            <w:div w:id="719016602">
              <w:marLeft w:val="0"/>
              <w:marRight w:val="0"/>
              <w:marTop w:val="0"/>
              <w:marBottom w:val="0"/>
              <w:divBdr>
                <w:top w:val="none" w:sz="0" w:space="0" w:color="auto"/>
                <w:left w:val="none" w:sz="0" w:space="0" w:color="auto"/>
                <w:bottom w:val="none" w:sz="0" w:space="0" w:color="auto"/>
                <w:right w:val="none" w:sz="0" w:space="0" w:color="auto"/>
              </w:divBdr>
            </w:div>
            <w:div w:id="1987928258">
              <w:marLeft w:val="0"/>
              <w:marRight w:val="0"/>
              <w:marTop w:val="0"/>
              <w:marBottom w:val="0"/>
              <w:divBdr>
                <w:top w:val="none" w:sz="0" w:space="0" w:color="auto"/>
                <w:left w:val="none" w:sz="0" w:space="0" w:color="auto"/>
                <w:bottom w:val="none" w:sz="0" w:space="0" w:color="auto"/>
                <w:right w:val="none" w:sz="0" w:space="0" w:color="auto"/>
              </w:divBdr>
            </w:div>
            <w:div w:id="280957286">
              <w:marLeft w:val="0"/>
              <w:marRight w:val="0"/>
              <w:marTop w:val="0"/>
              <w:marBottom w:val="0"/>
              <w:divBdr>
                <w:top w:val="none" w:sz="0" w:space="0" w:color="auto"/>
                <w:left w:val="none" w:sz="0" w:space="0" w:color="auto"/>
                <w:bottom w:val="none" w:sz="0" w:space="0" w:color="auto"/>
                <w:right w:val="none" w:sz="0" w:space="0" w:color="auto"/>
              </w:divBdr>
            </w:div>
            <w:div w:id="33819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77865">
      <w:bodyDiv w:val="1"/>
      <w:marLeft w:val="0"/>
      <w:marRight w:val="0"/>
      <w:marTop w:val="0"/>
      <w:marBottom w:val="0"/>
      <w:divBdr>
        <w:top w:val="none" w:sz="0" w:space="0" w:color="auto"/>
        <w:left w:val="none" w:sz="0" w:space="0" w:color="auto"/>
        <w:bottom w:val="none" w:sz="0" w:space="0" w:color="auto"/>
        <w:right w:val="none" w:sz="0" w:space="0" w:color="auto"/>
      </w:divBdr>
      <w:divsChild>
        <w:div w:id="1556506100">
          <w:marLeft w:val="0"/>
          <w:marRight w:val="0"/>
          <w:marTop w:val="0"/>
          <w:marBottom w:val="0"/>
          <w:divBdr>
            <w:top w:val="none" w:sz="0" w:space="0" w:color="auto"/>
            <w:left w:val="none" w:sz="0" w:space="0" w:color="auto"/>
            <w:bottom w:val="none" w:sz="0" w:space="0" w:color="auto"/>
            <w:right w:val="none" w:sz="0" w:space="0" w:color="auto"/>
          </w:divBdr>
          <w:divsChild>
            <w:div w:id="660817992">
              <w:marLeft w:val="0"/>
              <w:marRight w:val="0"/>
              <w:marTop w:val="0"/>
              <w:marBottom w:val="0"/>
              <w:divBdr>
                <w:top w:val="none" w:sz="0" w:space="0" w:color="auto"/>
                <w:left w:val="none" w:sz="0" w:space="0" w:color="auto"/>
                <w:bottom w:val="none" w:sz="0" w:space="0" w:color="auto"/>
                <w:right w:val="none" w:sz="0" w:space="0" w:color="auto"/>
              </w:divBdr>
            </w:div>
            <w:div w:id="442967135">
              <w:marLeft w:val="0"/>
              <w:marRight w:val="0"/>
              <w:marTop w:val="0"/>
              <w:marBottom w:val="0"/>
              <w:divBdr>
                <w:top w:val="none" w:sz="0" w:space="0" w:color="auto"/>
                <w:left w:val="none" w:sz="0" w:space="0" w:color="auto"/>
                <w:bottom w:val="none" w:sz="0" w:space="0" w:color="auto"/>
                <w:right w:val="none" w:sz="0" w:space="0" w:color="auto"/>
              </w:divBdr>
            </w:div>
            <w:div w:id="1824155461">
              <w:marLeft w:val="0"/>
              <w:marRight w:val="0"/>
              <w:marTop w:val="0"/>
              <w:marBottom w:val="0"/>
              <w:divBdr>
                <w:top w:val="none" w:sz="0" w:space="0" w:color="auto"/>
                <w:left w:val="none" w:sz="0" w:space="0" w:color="auto"/>
                <w:bottom w:val="none" w:sz="0" w:space="0" w:color="auto"/>
                <w:right w:val="none" w:sz="0" w:space="0" w:color="auto"/>
              </w:divBdr>
            </w:div>
            <w:div w:id="1853378863">
              <w:marLeft w:val="0"/>
              <w:marRight w:val="0"/>
              <w:marTop w:val="0"/>
              <w:marBottom w:val="0"/>
              <w:divBdr>
                <w:top w:val="none" w:sz="0" w:space="0" w:color="auto"/>
                <w:left w:val="none" w:sz="0" w:space="0" w:color="auto"/>
                <w:bottom w:val="none" w:sz="0" w:space="0" w:color="auto"/>
                <w:right w:val="none" w:sz="0" w:space="0" w:color="auto"/>
              </w:divBdr>
            </w:div>
            <w:div w:id="100804998">
              <w:marLeft w:val="0"/>
              <w:marRight w:val="0"/>
              <w:marTop w:val="0"/>
              <w:marBottom w:val="0"/>
              <w:divBdr>
                <w:top w:val="none" w:sz="0" w:space="0" w:color="auto"/>
                <w:left w:val="none" w:sz="0" w:space="0" w:color="auto"/>
                <w:bottom w:val="none" w:sz="0" w:space="0" w:color="auto"/>
                <w:right w:val="none" w:sz="0" w:space="0" w:color="auto"/>
              </w:divBdr>
            </w:div>
            <w:div w:id="422918522">
              <w:marLeft w:val="0"/>
              <w:marRight w:val="0"/>
              <w:marTop w:val="0"/>
              <w:marBottom w:val="0"/>
              <w:divBdr>
                <w:top w:val="none" w:sz="0" w:space="0" w:color="auto"/>
                <w:left w:val="none" w:sz="0" w:space="0" w:color="auto"/>
                <w:bottom w:val="none" w:sz="0" w:space="0" w:color="auto"/>
                <w:right w:val="none" w:sz="0" w:space="0" w:color="auto"/>
              </w:divBdr>
            </w:div>
            <w:div w:id="270357234">
              <w:marLeft w:val="0"/>
              <w:marRight w:val="0"/>
              <w:marTop w:val="0"/>
              <w:marBottom w:val="0"/>
              <w:divBdr>
                <w:top w:val="none" w:sz="0" w:space="0" w:color="auto"/>
                <w:left w:val="none" w:sz="0" w:space="0" w:color="auto"/>
                <w:bottom w:val="none" w:sz="0" w:space="0" w:color="auto"/>
                <w:right w:val="none" w:sz="0" w:space="0" w:color="auto"/>
              </w:divBdr>
            </w:div>
            <w:div w:id="478696924">
              <w:marLeft w:val="0"/>
              <w:marRight w:val="0"/>
              <w:marTop w:val="0"/>
              <w:marBottom w:val="0"/>
              <w:divBdr>
                <w:top w:val="none" w:sz="0" w:space="0" w:color="auto"/>
                <w:left w:val="none" w:sz="0" w:space="0" w:color="auto"/>
                <w:bottom w:val="none" w:sz="0" w:space="0" w:color="auto"/>
                <w:right w:val="none" w:sz="0" w:space="0" w:color="auto"/>
              </w:divBdr>
            </w:div>
            <w:div w:id="205071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10936">
      <w:bodyDiv w:val="1"/>
      <w:marLeft w:val="0"/>
      <w:marRight w:val="0"/>
      <w:marTop w:val="0"/>
      <w:marBottom w:val="0"/>
      <w:divBdr>
        <w:top w:val="none" w:sz="0" w:space="0" w:color="auto"/>
        <w:left w:val="none" w:sz="0" w:space="0" w:color="auto"/>
        <w:bottom w:val="none" w:sz="0" w:space="0" w:color="auto"/>
        <w:right w:val="none" w:sz="0" w:space="0" w:color="auto"/>
      </w:divBdr>
      <w:divsChild>
        <w:div w:id="13120962">
          <w:marLeft w:val="0"/>
          <w:marRight w:val="0"/>
          <w:marTop w:val="0"/>
          <w:marBottom w:val="0"/>
          <w:divBdr>
            <w:top w:val="none" w:sz="0" w:space="0" w:color="auto"/>
            <w:left w:val="none" w:sz="0" w:space="0" w:color="auto"/>
            <w:bottom w:val="none" w:sz="0" w:space="0" w:color="auto"/>
            <w:right w:val="none" w:sz="0" w:space="0" w:color="auto"/>
          </w:divBdr>
          <w:divsChild>
            <w:div w:id="17170954">
              <w:marLeft w:val="0"/>
              <w:marRight w:val="0"/>
              <w:marTop w:val="0"/>
              <w:marBottom w:val="0"/>
              <w:divBdr>
                <w:top w:val="none" w:sz="0" w:space="0" w:color="auto"/>
                <w:left w:val="none" w:sz="0" w:space="0" w:color="auto"/>
                <w:bottom w:val="none" w:sz="0" w:space="0" w:color="auto"/>
                <w:right w:val="none" w:sz="0" w:space="0" w:color="auto"/>
              </w:divBdr>
            </w:div>
            <w:div w:id="1207907346">
              <w:marLeft w:val="0"/>
              <w:marRight w:val="0"/>
              <w:marTop w:val="0"/>
              <w:marBottom w:val="0"/>
              <w:divBdr>
                <w:top w:val="none" w:sz="0" w:space="0" w:color="auto"/>
                <w:left w:val="none" w:sz="0" w:space="0" w:color="auto"/>
                <w:bottom w:val="none" w:sz="0" w:space="0" w:color="auto"/>
                <w:right w:val="none" w:sz="0" w:space="0" w:color="auto"/>
              </w:divBdr>
            </w:div>
            <w:div w:id="1082022121">
              <w:marLeft w:val="0"/>
              <w:marRight w:val="0"/>
              <w:marTop w:val="0"/>
              <w:marBottom w:val="0"/>
              <w:divBdr>
                <w:top w:val="none" w:sz="0" w:space="0" w:color="auto"/>
                <w:left w:val="none" w:sz="0" w:space="0" w:color="auto"/>
                <w:bottom w:val="none" w:sz="0" w:space="0" w:color="auto"/>
                <w:right w:val="none" w:sz="0" w:space="0" w:color="auto"/>
              </w:divBdr>
            </w:div>
            <w:div w:id="2142334767">
              <w:marLeft w:val="0"/>
              <w:marRight w:val="0"/>
              <w:marTop w:val="0"/>
              <w:marBottom w:val="0"/>
              <w:divBdr>
                <w:top w:val="none" w:sz="0" w:space="0" w:color="auto"/>
                <w:left w:val="none" w:sz="0" w:space="0" w:color="auto"/>
                <w:bottom w:val="none" w:sz="0" w:space="0" w:color="auto"/>
                <w:right w:val="none" w:sz="0" w:space="0" w:color="auto"/>
              </w:divBdr>
            </w:div>
            <w:div w:id="416948393">
              <w:marLeft w:val="0"/>
              <w:marRight w:val="0"/>
              <w:marTop w:val="0"/>
              <w:marBottom w:val="0"/>
              <w:divBdr>
                <w:top w:val="none" w:sz="0" w:space="0" w:color="auto"/>
                <w:left w:val="none" w:sz="0" w:space="0" w:color="auto"/>
                <w:bottom w:val="none" w:sz="0" w:space="0" w:color="auto"/>
                <w:right w:val="none" w:sz="0" w:space="0" w:color="auto"/>
              </w:divBdr>
            </w:div>
            <w:div w:id="1927030426">
              <w:marLeft w:val="0"/>
              <w:marRight w:val="0"/>
              <w:marTop w:val="0"/>
              <w:marBottom w:val="0"/>
              <w:divBdr>
                <w:top w:val="none" w:sz="0" w:space="0" w:color="auto"/>
                <w:left w:val="none" w:sz="0" w:space="0" w:color="auto"/>
                <w:bottom w:val="none" w:sz="0" w:space="0" w:color="auto"/>
                <w:right w:val="none" w:sz="0" w:space="0" w:color="auto"/>
              </w:divBdr>
            </w:div>
            <w:div w:id="1835682707">
              <w:marLeft w:val="0"/>
              <w:marRight w:val="0"/>
              <w:marTop w:val="0"/>
              <w:marBottom w:val="0"/>
              <w:divBdr>
                <w:top w:val="none" w:sz="0" w:space="0" w:color="auto"/>
                <w:left w:val="none" w:sz="0" w:space="0" w:color="auto"/>
                <w:bottom w:val="none" w:sz="0" w:space="0" w:color="auto"/>
                <w:right w:val="none" w:sz="0" w:space="0" w:color="auto"/>
              </w:divBdr>
            </w:div>
            <w:div w:id="1456676449">
              <w:marLeft w:val="0"/>
              <w:marRight w:val="0"/>
              <w:marTop w:val="0"/>
              <w:marBottom w:val="0"/>
              <w:divBdr>
                <w:top w:val="none" w:sz="0" w:space="0" w:color="auto"/>
                <w:left w:val="none" w:sz="0" w:space="0" w:color="auto"/>
                <w:bottom w:val="none" w:sz="0" w:space="0" w:color="auto"/>
                <w:right w:val="none" w:sz="0" w:space="0" w:color="auto"/>
              </w:divBdr>
            </w:div>
            <w:div w:id="1873494575">
              <w:marLeft w:val="0"/>
              <w:marRight w:val="0"/>
              <w:marTop w:val="0"/>
              <w:marBottom w:val="0"/>
              <w:divBdr>
                <w:top w:val="none" w:sz="0" w:space="0" w:color="auto"/>
                <w:left w:val="none" w:sz="0" w:space="0" w:color="auto"/>
                <w:bottom w:val="none" w:sz="0" w:space="0" w:color="auto"/>
                <w:right w:val="none" w:sz="0" w:space="0" w:color="auto"/>
              </w:divBdr>
            </w:div>
            <w:div w:id="333579033">
              <w:marLeft w:val="0"/>
              <w:marRight w:val="0"/>
              <w:marTop w:val="0"/>
              <w:marBottom w:val="0"/>
              <w:divBdr>
                <w:top w:val="none" w:sz="0" w:space="0" w:color="auto"/>
                <w:left w:val="none" w:sz="0" w:space="0" w:color="auto"/>
                <w:bottom w:val="none" w:sz="0" w:space="0" w:color="auto"/>
                <w:right w:val="none" w:sz="0" w:space="0" w:color="auto"/>
              </w:divBdr>
            </w:div>
            <w:div w:id="1775708794">
              <w:marLeft w:val="0"/>
              <w:marRight w:val="0"/>
              <w:marTop w:val="0"/>
              <w:marBottom w:val="0"/>
              <w:divBdr>
                <w:top w:val="none" w:sz="0" w:space="0" w:color="auto"/>
                <w:left w:val="none" w:sz="0" w:space="0" w:color="auto"/>
                <w:bottom w:val="none" w:sz="0" w:space="0" w:color="auto"/>
                <w:right w:val="none" w:sz="0" w:space="0" w:color="auto"/>
              </w:divBdr>
            </w:div>
            <w:div w:id="647638265">
              <w:marLeft w:val="0"/>
              <w:marRight w:val="0"/>
              <w:marTop w:val="0"/>
              <w:marBottom w:val="0"/>
              <w:divBdr>
                <w:top w:val="none" w:sz="0" w:space="0" w:color="auto"/>
                <w:left w:val="none" w:sz="0" w:space="0" w:color="auto"/>
                <w:bottom w:val="none" w:sz="0" w:space="0" w:color="auto"/>
                <w:right w:val="none" w:sz="0" w:space="0" w:color="auto"/>
              </w:divBdr>
            </w:div>
            <w:div w:id="1344547969">
              <w:marLeft w:val="0"/>
              <w:marRight w:val="0"/>
              <w:marTop w:val="0"/>
              <w:marBottom w:val="0"/>
              <w:divBdr>
                <w:top w:val="none" w:sz="0" w:space="0" w:color="auto"/>
                <w:left w:val="none" w:sz="0" w:space="0" w:color="auto"/>
                <w:bottom w:val="none" w:sz="0" w:space="0" w:color="auto"/>
                <w:right w:val="none" w:sz="0" w:space="0" w:color="auto"/>
              </w:divBdr>
            </w:div>
            <w:div w:id="1562863671">
              <w:marLeft w:val="0"/>
              <w:marRight w:val="0"/>
              <w:marTop w:val="0"/>
              <w:marBottom w:val="0"/>
              <w:divBdr>
                <w:top w:val="none" w:sz="0" w:space="0" w:color="auto"/>
                <w:left w:val="none" w:sz="0" w:space="0" w:color="auto"/>
                <w:bottom w:val="none" w:sz="0" w:space="0" w:color="auto"/>
                <w:right w:val="none" w:sz="0" w:space="0" w:color="auto"/>
              </w:divBdr>
            </w:div>
            <w:div w:id="743836745">
              <w:marLeft w:val="0"/>
              <w:marRight w:val="0"/>
              <w:marTop w:val="0"/>
              <w:marBottom w:val="0"/>
              <w:divBdr>
                <w:top w:val="none" w:sz="0" w:space="0" w:color="auto"/>
                <w:left w:val="none" w:sz="0" w:space="0" w:color="auto"/>
                <w:bottom w:val="none" w:sz="0" w:space="0" w:color="auto"/>
                <w:right w:val="none" w:sz="0" w:space="0" w:color="auto"/>
              </w:divBdr>
            </w:div>
            <w:div w:id="151102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89474">
      <w:bodyDiv w:val="1"/>
      <w:marLeft w:val="0"/>
      <w:marRight w:val="0"/>
      <w:marTop w:val="0"/>
      <w:marBottom w:val="0"/>
      <w:divBdr>
        <w:top w:val="none" w:sz="0" w:space="0" w:color="auto"/>
        <w:left w:val="none" w:sz="0" w:space="0" w:color="auto"/>
        <w:bottom w:val="none" w:sz="0" w:space="0" w:color="auto"/>
        <w:right w:val="none" w:sz="0" w:space="0" w:color="auto"/>
      </w:divBdr>
      <w:divsChild>
        <w:div w:id="728574341">
          <w:marLeft w:val="0"/>
          <w:marRight w:val="0"/>
          <w:marTop w:val="0"/>
          <w:marBottom w:val="0"/>
          <w:divBdr>
            <w:top w:val="none" w:sz="0" w:space="0" w:color="auto"/>
            <w:left w:val="none" w:sz="0" w:space="0" w:color="auto"/>
            <w:bottom w:val="none" w:sz="0" w:space="0" w:color="auto"/>
            <w:right w:val="none" w:sz="0" w:space="0" w:color="auto"/>
          </w:divBdr>
          <w:divsChild>
            <w:div w:id="1941911286">
              <w:marLeft w:val="0"/>
              <w:marRight w:val="0"/>
              <w:marTop w:val="0"/>
              <w:marBottom w:val="0"/>
              <w:divBdr>
                <w:top w:val="none" w:sz="0" w:space="0" w:color="auto"/>
                <w:left w:val="none" w:sz="0" w:space="0" w:color="auto"/>
                <w:bottom w:val="none" w:sz="0" w:space="0" w:color="auto"/>
                <w:right w:val="none" w:sz="0" w:space="0" w:color="auto"/>
              </w:divBdr>
            </w:div>
            <w:div w:id="328144758">
              <w:marLeft w:val="0"/>
              <w:marRight w:val="0"/>
              <w:marTop w:val="0"/>
              <w:marBottom w:val="0"/>
              <w:divBdr>
                <w:top w:val="none" w:sz="0" w:space="0" w:color="auto"/>
                <w:left w:val="none" w:sz="0" w:space="0" w:color="auto"/>
                <w:bottom w:val="none" w:sz="0" w:space="0" w:color="auto"/>
                <w:right w:val="none" w:sz="0" w:space="0" w:color="auto"/>
              </w:divBdr>
            </w:div>
            <w:div w:id="147092844">
              <w:marLeft w:val="0"/>
              <w:marRight w:val="0"/>
              <w:marTop w:val="0"/>
              <w:marBottom w:val="0"/>
              <w:divBdr>
                <w:top w:val="none" w:sz="0" w:space="0" w:color="auto"/>
                <w:left w:val="none" w:sz="0" w:space="0" w:color="auto"/>
                <w:bottom w:val="none" w:sz="0" w:space="0" w:color="auto"/>
                <w:right w:val="none" w:sz="0" w:space="0" w:color="auto"/>
              </w:divBdr>
            </w:div>
            <w:div w:id="1744835200">
              <w:marLeft w:val="0"/>
              <w:marRight w:val="0"/>
              <w:marTop w:val="0"/>
              <w:marBottom w:val="0"/>
              <w:divBdr>
                <w:top w:val="none" w:sz="0" w:space="0" w:color="auto"/>
                <w:left w:val="none" w:sz="0" w:space="0" w:color="auto"/>
                <w:bottom w:val="none" w:sz="0" w:space="0" w:color="auto"/>
                <w:right w:val="none" w:sz="0" w:space="0" w:color="auto"/>
              </w:divBdr>
            </w:div>
            <w:div w:id="878401009">
              <w:marLeft w:val="0"/>
              <w:marRight w:val="0"/>
              <w:marTop w:val="0"/>
              <w:marBottom w:val="0"/>
              <w:divBdr>
                <w:top w:val="none" w:sz="0" w:space="0" w:color="auto"/>
                <w:left w:val="none" w:sz="0" w:space="0" w:color="auto"/>
                <w:bottom w:val="none" w:sz="0" w:space="0" w:color="auto"/>
                <w:right w:val="none" w:sz="0" w:space="0" w:color="auto"/>
              </w:divBdr>
            </w:div>
            <w:div w:id="239368791">
              <w:marLeft w:val="0"/>
              <w:marRight w:val="0"/>
              <w:marTop w:val="0"/>
              <w:marBottom w:val="0"/>
              <w:divBdr>
                <w:top w:val="none" w:sz="0" w:space="0" w:color="auto"/>
                <w:left w:val="none" w:sz="0" w:space="0" w:color="auto"/>
                <w:bottom w:val="none" w:sz="0" w:space="0" w:color="auto"/>
                <w:right w:val="none" w:sz="0" w:space="0" w:color="auto"/>
              </w:divBdr>
            </w:div>
            <w:div w:id="306666066">
              <w:marLeft w:val="0"/>
              <w:marRight w:val="0"/>
              <w:marTop w:val="0"/>
              <w:marBottom w:val="0"/>
              <w:divBdr>
                <w:top w:val="none" w:sz="0" w:space="0" w:color="auto"/>
                <w:left w:val="none" w:sz="0" w:space="0" w:color="auto"/>
                <w:bottom w:val="none" w:sz="0" w:space="0" w:color="auto"/>
                <w:right w:val="none" w:sz="0" w:space="0" w:color="auto"/>
              </w:divBdr>
            </w:div>
            <w:div w:id="665862868">
              <w:marLeft w:val="0"/>
              <w:marRight w:val="0"/>
              <w:marTop w:val="0"/>
              <w:marBottom w:val="0"/>
              <w:divBdr>
                <w:top w:val="none" w:sz="0" w:space="0" w:color="auto"/>
                <w:left w:val="none" w:sz="0" w:space="0" w:color="auto"/>
                <w:bottom w:val="none" w:sz="0" w:space="0" w:color="auto"/>
                <w:right w:val="none" w:sz="0" w:space="0" w:color="auto"/>
              </w:divBdr>
            </w:div>
            <w:div w:id="1332485293">
              <w:marLeft w:val="0"/>
              <w:marRight w:val="0"/>
              <w:marTop w:val="0"/>
              <w:marBottom w:val="0"/>
              <w:divBdr>
                <w:top w:val="none" w:sz="0" w:space="0" w:color="auto"/>
                <w:left w:val="none" w:sz="0" w:space="0" w:color="auto"/>
                <w:bottom w:val="none" w:sz="0" w:space="0" w:color="auto"/>
                <w:right w:val="none" w:sz="0" w:space="0" w:color="auto"/>
              </w:divBdr>
            </w:div>
            <w:div w:id="814569719">
              <w:marLeft w:val="0"/>
              <w:marRight w:val="0"/>
              <w:marTop w:val="0"/>
              <w:marBottom w:val="0"/>
              <w:divBdr>
                <w:top w:val="none" w:sz="0" w:space="0" w:color="auto"/>
                <w:left w:val="none" w:sz="0" w:space="0" w:color="auto"/>
                <w:bottom w:val="none" w:sz="0" w:space="0" w:color="auto"/>
                <w:right w:val="none" w:sz="0" w:space="0" w:color="auto"/>
              </w:divBdr>
            </w:div>
            <w:div w:id="321129011">
              <w:marLeft w:val="0"/>
              <w:marRight w:val="0"/>
              <w:marTop w:val="0"/>
              <w:marBottom w:val="0"/>
              <w:divBdr>
                <w:top w:val="none" w:sz="0" w:space="0" w:color="auto"/>
                <w:left w:val="none" w:sz="0" w:space="0" w:color="auto"/>
                <w:bottom w:val="none" w:sz="0" w:space="0" w:color="auto"/>
                <w:right w:val="none" w:sz="0" w:space="0" w:color="auto"/>
              </w:divBdr>
            </w:div>
            <w:div w:id="1339505873">
              <w:marLeft w:val="0"/>
              <w:marRight w:val="0"/>
              <w:marTop w:val="0"/>
              <w:marBottom w:val="0"/>
              <w:divBdr>
                <w:top w:val="none" w:sz="0" w:space="0" w:color="auto"/>
                <w:left w:val="none" w:sz="0" w:space="0" w:color="auto"/>
                <w:bottom w:val="none" w:sz="0" w:space="0" w:color="auto"/>
                <w:right w:val="none" w:sz="0" w:space="0" w:color="auto"/>
              </w:divBdr>
            </w:div>
            <w:div w:id="649208444">
              <w:marLeft w:val="0"/>
              <w:marRight w:val="0"/>
              <w:marTop w:val="0"/>
              <w:marBottom w:val="0"/>
              <w:divBdr>
                <w:top w:val="none" w:sz="0" w:space="0" w:color="auto"/>
                <w:left w:val="none" w:sz="0" w:space="0" w:color="auto"/>
                <w:bottom w:val="none" w:sz="0" w:space="0" w:color="auto"/>
                <w:right w:val="none" w:sz="0" w:space="0" w:color="auto"/>
              </w:divBdr>
            </w:div>
            <w:div w:id="2153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1614">
      <w:bodyDiv w:val="1"/>
      <w:marLeft w:val="0"/>
      <w:marRight w:val="0"/>
      <w:marTop w:val="0"/>
      <w:marBottom w:val="0"/>
      <w:divBdr>
        <w:top w:val="none" w:sz="0" w:space="0" w:color="auto"/>
        <w:left w:val="none" w:sz="0" w:space="0" w:color="auto"/>
        <w:bottom w:val="none" w:sz="0" w:space="0" w:color="auto"/>
        <w:right w:val="none" w:sz="0" w:space="0" w:color="auto"/>
      </w:divBdr>
    </w:div>
    <w:div w:id="1972973481">
      <w:bodyDiv w:val="1"/>
      <w:marLeft w:val="0"/>
      <w:marRight w:val="0"/>
      <w:marTop w:val="0"/>
      <w:marBottom w:val="0"/>
      <w:divBdr>
        <w:top w:val="none" w:sz="0" w:space="0" w:color="auto"/>
        <w:left w:val="none" w:sz="0" w:space="0" w:color="auto"/>
        <w:bottom w:val="none" w:sz="0" w:space="0" w:color="auto"/>
        <w:right w:val="none" w:sz="0" w:space="0" w:color="auto"/>
      </w:divBdr>
    </w:div>
    <w:div w:id="1998486956">
      <w:bodyDiv w:val="1"/>
      <w:marLeft w:val="0"/>
      <w:marRight w:val="0"/>
      <w:marTop w:val="0"/>
      <w:marBottom w:val="0"/>
      <w:divBdr>
        <w:top w:val="none" w:sz="0" w:space="0" w:color="auto"/>
        <w:left w:val="none" w:sz="0" w:space="0" w:color="auto"/>
        <w:bottom w:val="none" w:sz="0" w:space="0" w:color="auto"/>
        <w:right w:val="none" w:sz="0" w:space="0" w:color="auto"/>
      </w:divBdr>
      <w:divsChild>
        <w:div w:id="148789334">
          <w:marLeft w:val="0"/>
          <w:marRight w:val="0"/>
          <w:marTop w:val="0"/>
          <w:marBottom w:val="0"/>
          <w:divBdr>
            <w:top w:val="none" w:sz="0" w:space="0" w:color="auto"/>
            <w:left w:val="none" w:sz="0" w:space="0" w:color="auto"/>
            <w:bottom w:val="none" w:sz="0" w:space="0" w:color="auto"/>
            <w:right w:val="none" w:sz="0" w:space="0" w:color="auto"/>
          </w:divBdr>
          <w:divsChild>
            <w:div w:id="484861932">
              <w:marLeft w:val="0"/>
              <w:marRight w:val="0"/>
              <w:marTop w:val="0"/>
              <w:marBottom w:val="0"/>
              <w:divBdr>
                <w:top w:val="none" w:sz="0" w:space="0" w:color="auto"/>
                <w:left w:val="none" w:sz="0" w:space="0" w:color="auto"/>
                <w:bottom w:val="none" w:sz="0" w:space="0" w:color="auto"/>
                <w:right w:val="none" w:sz="0" w:space="0" w:color="auto"/>
              </w:divBdr>
            </w:div>
            <w:div w:id="1739747197">
              <w:marLeft w:val="0"/>
              <w:marRight w:val="0"/>
              <w:marTop w:val="0"/>
              <w:marBottom w:val="0"/>
              <w:divBdr>
                <w:top w:val="none" w:sz="0" w:space="0" w:color="auto"/>
                <w:left w:val="none" w:sz="0" w:space="0" w:color="auto"/>
                <w:bottom w:val="none" w:sz="0" w:space="0" w:color="auto"/>
                <w:right w:val="none" w:sz="0" w:space="0" w:color="auto"/>
              </w:divBdr>
            </w:div>
            <w:div w:id="1199005898">
              <w:marLeft w:val="0"/>
              <w:marRight w:val="0"/>
              <w:marTop w:val="0"/>
              <w:marBottom w:val="0"/>
              <w:divBdr>
                <w:top w:val="none" w:sz="0" w:space="0" w:color="auto"/>
                <w:left w:val="none" w:sz="0" w:space="0" w:color="auto"/>
                <w:bottom w:val="none" w:sz="0" w:space="0" w:color="auto"/>
                <w:right w:val="none" w:sz="0" w:space="0" w:color="auto"/>
              </w:divBdr>
            </w:div>
            <w:div w:id="1036125584">
              <w:marLeft w:val="0"/>
              <w:marRight w:val="0"/>
              <w:marTop w:val="0"/>
              <w:marBottom w:val="0"/>
              <w:divBdr>
                <w:top w:val="none" w:sz="0" w:space="0" w:color="auto"/>
                <w:left w:val="none" w:sz="0" w:space="0" w:color="auto"/>
                <w:bottom w:val="none" w:sz="0" w:space="0" w:color="auto"/>
                <w:right w:val="none" w:sz="0" w:space="0" w:color="auto"/>
              </w:divBdr>
            </w:div>
            <w:div w:id="2107531884">
              <w:marLeft w:val="0"/>
              <w:marRight w:val="0"/>
              <w:marTop w:val="0"/>
              <w:marBottom w:val="0"/>
              <w:divBdr>
                <w:top w:val="none" w:sz="0" w:space="0" w:color="auto"/>
                <w:left w:val="none" w:sz="0" w:space="0" w:color="auto"/>
                <w:bottom w:val="none" w:sz="0" w:space="0" w:color="auto"/>
                <w:right w:val="none" w:sz="0" w:space="0" w:color="auto"/>
              </w:divBdr>
            </w:div>
            <w:div w:id="21066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67207">
      <w:bodyDiv w:val="1"/>
      <w:marLeft w:val="0"/>
      <w:marRight w:val="0"/>
      <w:marTop w:val="0"/>
      <w:marBottom w:val="0"/>
      <w:divBdr>
        <w:top w:val="none" w:sz="0" w:space="0" w:color="auto"/>
        <w:left w:val="none" w:sz="0" w:space="0" w:color="auto"/>
        <w:bottom w:val="none" w:sz="0" w:space="0" w:color="auto"/>
        <w:right w:val="none" w:sz="0" w:space="0" w:color="auto"/>
      </w:divBdr>
      <w:divsChild>
        <w:div w:id="432823799">
          <w:marLeft w:val="0"/>
          <w:marRight w:val="0"/>
          <w:marTop w:val="0"/>
          <w:marBottom w:val="0"/>
          <w:divBdr>
            <w:top w:val="none" w:sz="0" w:space="0" w:color="auto"/>
            <w:left w:val="none" w:sz="0" w:space="0" w:color="auto"/>
            <w:bottom w:val="none" w:sz="0" w:space="0" w:color="auto"/>
            <w:right w:val="none" w:sz="0" w:space="0" w:color="auto"/>
          </w:divBdr>
          <w:divsChild>
            <w:div w:id="1895505208">
              <w:marLeft w:val="0"/>
              <w:marRight w:val="0"/>
              <w:marTop w:val="0"/>
              <w:marBottom w:val="0"/>
              <w:divBdr>
                <w:top w:val="none" w:sz="0" w:space="0" w:color="auto"/>
                <w:left w:val="none" w:sz="0" w:space="0" w:color="auto"/>
                <w:bottom w:val="none" w:sz="0" w:space="0" w:color="auto"/>
                <w:right w:val="none" w:sz="0" w:space="0" w:color="auto"/>
              </w:divBdr>
            </w:div>
            <w:div w:id="1967157165">
              <w:marLeft w:val="0"/>
              <w:marRight w:val="0"/>
              <w:marTop w:val="0"/>
              <w:marBottom w:val="0"/>
              <w:divBdr>
                <w:top w:val="none" w:sz="0" w:space="0" w:color="auto"/>
                <w:left w:val="none" w:sz="0" w:space="0" w:color="auto"/>
                <w:bottom w:val="none" w:sz="0" w:space="0" w:color="auto"/>
                <w:right w:val="none" w:sz="0" w:space="0" w:color="auto"/>
              </w:divBdr>
            </w:div>
            <w:div w:id="1524708597">
              <w:marLeft w:val="0"/>
              <w:marRight w:val="0"/>
              <w:marTop w:val="0"/>
              <w:marBottom w:val="0"/>
              <w:divBdr>
                <w:top w:val="none" w:sz="0" w:space="0" w:color="auto"/>
                <w:left w:val="none" w:sz="0" w:space="0" w:color="auto"/>
                <w:bottom w:val="none" w:sz="0" w:space="0" w:color="auto"/>
                <w:right w:val="none" w:sz="0" w:space="0" w:color="auto"/>
              </w:divBdr>
            </w:div>
            <w:div w:id="634026877">
              <w:marLeft w:val="0"/>
              <w:marRight w:val="0"/>
              <w:marTop w:val="0"/>
              <w:marBottom w:val="0"/>
              <w:divBdr>
                <w:top w:val="none" w:sz="0" w:space="0" w:color="auto"/>
                <w:left w:val="none" w:sz="0" w:space="0" w:color="auto"/>
                <w:bottom w:val="none" w:sz="0" w:space="0" w:color="auto"/>
                <w:right w:val="none" w:sz="0" w:space="0" w:color="auto"/>
              </w:divBdr>
            </w:div>
            <w:div w:id="342782704">
              <w:marLeft w:val="0"/>
              <w:marRight w:val="0"/>
              <w:marTop w:val="0"/>
              <w:marBottom w:val="0"/>
              <w:divBdr>
                <w:top w:val="none" w:sz="0" w:space="0" w:color="auto"/>
                <w:left w:val="none" w:sz="0" w:space="0" w:color="auto"/>
                <w:bottom w:val="none" w:sz="0" w:space="0" w:color="auto"/>
                <w:right w:val="none" w:sz="0" w:space="0" w:color="auto"/>
              </w:divBdr>
            </w:div>
            <w:div w:id="514346603">
              <w:marLeft w:val="0"/>
              <w:marRight w:val="0"/>
              <w:marTop w:val="0"/>
              <w:marBottom w:val="0"/>
              <w:divBdr>
                <w:top w:val="none" w:sz="0" w:space="0" w:color="auto"/>
                <w:left w:val="none" w:sz="0" w:space="0" w:color="auto"/>
                <w:bottom w:val="none" w:sz="0" w:space="0" w:color="auto"/>
                <w:right w:val="none" w:sz="0" w:space="0" w:color="auto"/>
              </w:divBdr>
            </w:div>
            <w:div w:id="244806704">
              <w:marLeft w:val="0"/>
              <w:marRight w:val="0"/>
              <w:marTop w:val="0"/>
              <w:marBottom w:val="0"/>
              <w:divBdr>
                <w:top w:val="none" w:sz="0" w:space="0" w:color="auto"/>
                <w:left w:val="none" w:sz="0" w:space="0" w:color="auto"/>
                <w:bottom w:val="none" w:sz="0" w:space="0" w:color="auto"/>
                <w:right w:val="none" w:sz="0" w:space="0" w:color="auto"/>
              </w:divBdr>
            </w:div>
            <w:div w:id="32117355">
              <w:marLeft w:val="0"/>
              <w:marRight w:val="0"/>
              <w:marTop w:val="0"/>
              <w:marBottom w:val="0"/>
              <w:divBdr>
                <w:top w:val="none" w:sz="0" w:space="0" w:color="auto"/>
                <w:left w:val="none" w:sz="0" w:space="0" w:color="auto"/>
                <w:bottom w:val="none" w:sz="0" w:space="0" w:color="auto"/>
                <w:right w:val="none" w:sz="0" w:space="0" w:color="auto"/>
              </w:divBdr>
            </w:div>
            <w:div w:id="70714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02259">
      <w:bodyDiv w:val="1"/>
      <w:marLeft w:val="0"/>
      <w:marRight w:val="0"/>
      <w:marTop w:val="0"/>
      <w:marBottom w:val="0"/>
      <w:divBdr>
        <w:top w:val="none" w:sz="0" w:space="0" w:color="auto"/>
        <w:left w:val="none" w:sz="0" w:space="0" w:color="auto"/>
        <w:bottom w:val="none" w:sz="0" w:space="0" w:color="auto"/>
        <w:right w:val="none" w:sz="0" w:space="0" w:color="auto"/>
      </w:divBdr>
      <w:divsChild>
        <w:div w:id="43063748">
          <w:marLeft w:val="0"/>
          <w:marRight w:val="0"/>
          <w:marTop w:val="0"/>
          <w:marBottom w:val="0"/>
          <w:divBdr>
            <w:top w:val="none" w:sz="0" w:space="0" w:color="auto"/>
            <w:left w:val="none" w:sz="0" w:space="0" w:color="auto"/>
            <w:bottom w:val="none" w:sz="0" w:space="0" w:color="auto"/>
            <w:right w:val="none" w:sz="0" w:space="0" w:color="auto"/>
          </w:divBdr>
          <w:divsChild>
            <w:div w:id="1410423211">
              <w:marLeft w:val="0"/>
              <w:marRight w:val="0"/>
              <w:marTop w:val="0"/>
              <w:marBottom w:val="0"/>
              <w:divBdr>
                <w:top w:val="none" w:sz="0" w:space="0" w:color="auto"/>
                <w:left w:val="none" w:sz="0" w:space="0" w:color="auto"/>
                <w:bottom w:val="none" w:sz="0" w:space="0" w:color="auto"/>
                <w:right w:val="none" w:sz="0" w:space="0" w:color="auto"/>
              </w:divBdr>
            </w:div>
            <w:div w:id="123431853">
              <w:marLeft w:val="0"/>
              <w:marRight w:val="0"/>
              <w:marTop w:val="0"/>
              <w:marBottom w:val="0"/>
              <w:divBdr>
                <w:top w:val="none" w:sz="0" w:space="0" w:color="auto"/>
                <w:left w:val="none" w:sz="0" w:space="0" w:color="auto"/>
                <w:bottom w:val="none" w:sz="0" w:space="0" w:color="auto"/>
                <w:right w:val="none" w:sz="0" w:space="0" w:color="auto"/>
              </w:divBdr>
            </w:div>
            <w:div w:id="2050718358">
              <w:marLeft w:val="0"/>
              <w:marRight w:val="0"/>
              <w:marTop w:val="0"/>
              <w:marBottom w:val="0"/>
              <w:divBdr>
                <w:top w:val="none" w:sz="0" w:space="0" w:color="auto"/>
                <w:left w:val="none" w:sz="0" w:space="0" w:color="auto"/>
                <w:bottom w:val="none" w:sz="0" w:space="0" w:color="auto"/>
                <w:right w:val="none" w:sz="0" w:space="0" w:color="auto"/>
              </w:divBdr>
            </w:div>
            <w:div w:id="138962027">
              <w:marLeft w:val="0"/>
              <w:marRight w:val="0"/>
              <w:marTop w:val="0"/>
              <w:marBottom w:val="0"/>
              <w:divBdr>
                <w:top w:val="none" w:sz="0" w:space="0" w:color="auto"/>
                <w:left w:val="none" w:sz="0" w:space="0" w:color="auto"/>
                <w:bottom w:val="none" w:sz="0" w:space="0" w:color="auto"/>
                <w:right w:val="none" w:sz="0" w:space="0" w:color="auto"/>
              </w:divBdr>
            </w:div>
            <w:div w:id="2013291216">
              <w:marLeft w:val="0"/>
              <w:marRight w:val="0"/>
              <w:marTop w:val="0"/>
              <w:marBottom w:val="0"/>
              <w:divBdr>
                <w:top w:val="none" w:sz="0" w:space="0" w:color="auto"/>
                <w:left w:val="none" w:sz="0" w:space="0" w:color="auto"/>
                <w:bottom w:val="none" w:sz="0" w:space="0" w:color="auto"/>
                <w:right w:val="none" w:sz="0" w:space="0" w:color="auto"/>
              </w:divBdr>
            </w:div>
            <w:div w:id="1665352376">
              <w:marLeft w:val="0"/>
              <w:marRight w:val="0"/>
              <w:marTop w:val="0"/>
              <w:marBottom w:val="0"/>
              <w:divBdr>
                <w:top w:val="none" w:sz="0" w:space="0" w:color="auto"/>
                <w:left w:val="none" w:sz="0" w:space="0" w:color="auto"/>
                <w:bottom w:val="none" w:sz="0" w:space="0" w:color="auto"/>
                <w:right w:val="none" w:sz="0" w:space="0" w:color="auto"/>
              </w:divBdr>
            </w:div>
            <w:div w:id="935479174">
              <w:marLeft w:val="0"/>
              <w:marRight w:val="0"/>
              <w:marTop w:val="0"/>
              <w:marBottom w:val="0"/>
              <w:divBdr>
                <w:top w:val="none" w:sz="0" w:space="0" w:color="auto"/>
                <w:left w:val="none" w:sz="0" w:space="0" w:color="auto"/>
                <w:bottom w:val="none" w:sz="0" w:space="0" w:color="auto"/>
                <w:right w:val="none" w:sz="0" w:space="0" w:color="auto"/>
              </w:divBdr>
            </w:div>
            <w:div w:id="202056752">
              <w:marLeft w:val="0"/>
              <w:marRight w:val="0"/>
              <w:marTop w:val="0"/>
              <w:marBottom w:val="0"/>
              <w:divBdr>
                <w:top w:val="none" w:sz="0" w:space="0" w:color="auto"/>
                <w:left w:val="none" w:sz="0" w:space="0" w:color="auto"/>
                <w:bottom w:val="none" w:sz="0" w:space="0" w:color="auto"/>
                <w:right w:val="none" w:sz="0" w:space="0" w:color="auto"/>
              </w:divBdr>
            </w:div>
            <w:div w:id="1573931192">
              <w:marLeft w:val="0"/>
              <w:marRight w:val="0"/>
              <w:marTop w:val="0"/>
              <w:marBottom w:val="0"/>
              <w:divBdr>
                <w:top w:val="none" w:sz="0" w:space="0" w:color="auto"/>
                <w:left w:val="none" w:sz="0" w:space="0" w:color="auto"/>
                <w:bottom w:val="none" w:sz="0" w:space="0" w:color="auto"/>
                <w:right w:val="none" w:sz="0" w:space="0" w:color="auto"/>
              </w:divBdr>
            </w:div>
            <w:div w:id="1666515224">
              <w:marLeft w:val="0"/>
              <w:marRight w:val="0"/>
              <w:marTop w:val="0"/>
              <w:marBottom w:val="0"/>
              <w:divBdr>
                <w:top w:val="none" w:sz="0" w:space="0" w:color="auto"/>
                <w:left w:val="none" w:sz="0" w:space="0" w:color="auto"/>
                <w:bottom w:val="none" w:sz="0" w:space="0" w:color="auto"/>
                <w:right w:val="none" w:sz="0" w:space="0" w:color="auto"/>
              </w:divBdr>
            </w:div>
            <w:div w:id="76751396">
              <w:marLeft w:val="0"/>
              <w:marRight w:val="0"/>
              <w:marTop w:val="0"/>
              <w:marBottom w:val="0"/>
              <w:divBdr>
                <w:top w:val="none" w:sz="0" w:space="0" w:color="auto"/>
                <w:left w:val="none" w:sz="0" w:space="0" w:color="auto"/>
                <w:bottom w:val="none" w:sz="0" w:space="0" w:color="auto"/>
                <w:right w:val="none" w:sz="0" w:space="0" w:color="auto"/>
              </w:divBdr>
            </w:div>
            <w:div w:id="160499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2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12.jpe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jpg"/><Relationship Id="rId42" Type="http://schemas.openxmlformats.org/officeDocument/2006/relationships/image" Target="media/image26.jpg"/><Relationship Id="rId47" Type="http://schemas.openxmlformats.org/officeDocument/2006/relationships/image" Target="media/image33.jpeg"/><Relationship Id="rId50" Type="http://schemas.openxmlformats.org/officeDocument/2006/relationships/image" Target="media/image31.jpg"/><Relationship Id="rId55" Type="http://schemas.openxmlformats.org/officeDocument/2006/relationships/image" Target="media/image39.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jpeg"/><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1.jp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4.jpg"/><Relationship Id="rId58" Type="http://schemas.openxmlformats.org/officeDocument/2006/relationships/hyperlink" Target="https://www.iec.ch/understanding-standards" TargetMode="External"/><Relationship Id="rId5" Type="http://schemas.openxmlformats.org/officeDocument/2006/relationships/webSettings" Target="webSettings.xml"/><Relationship Id="rId61" Type="http://schemas.openxmlformats.org/officeDocument/2006/relationships/hyperlink" Target="https://towardsdatascience.com/a-comprehensive-guide-to-convolutional-neural-networks-the-eli5-way-3bd2b1164a53" TargetMode="External"/><Relationship Id="rId19" Type="http://schemas.openxmlformats.org/officeDocument/2006/relationships/image" Target="media/image5.png"/><Relationship Id="rId14" Type="http://schemas.openxmlformats.org/officeDocument/2006/relationships/footer" Target="footer4.xml"/><Relationship Id="rId22" Type="http://schemas.openxmlformats.org/officeDocument/2006/relationships/image" Target="media/image8.emf"/><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19.jpg"/><Relationship Id="rId43" Type="http://schemas.openxmlformats.org/officeDocument/2006/relationships/image" Target="media/image27.jpeg"/><Relationship Id="rId48" Type="http://schemas.openxmlformats.org/officeDocument/2006/relationships/chart" Target="charts/chart1.xml"/><Relationship Id="rId56" Type="http://schemas.openxmlformats.org/officeDocument/2006/relationships/image" Target="media/image40.jpe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2.jp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2.jpg"/><Relationship Id="rId46" Type="http://schemas.openxmlformats.org/officeDocument/2006/relationships/image" Target="media/image32.jpeg"/><Relationship Id="rId59" Type="http://schemas.openxmlformats.org/officeDocument/2006/relationships/hyperlink" Target="https://circuitspedia.com/resistor-working-types-of-resistor-color-code/" TargetMode="External"/><Relationship Id="rId20" Type="http://schemas.openxmlformats.org/officeDocument/2006/relationships/image" Target="media/image6.emf"/><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hyperlink" Target="https://www.circuit-diagram.org/docs/cdd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0.jpg"/><Relationship Id="rId49" Type="http://schemas.openxmlformats.org/officeDocument/2006/relationships/image" Target="media/image30.jpg"/><Relationship Id="rId57" Type="http://schemas.openxmlformats.org/officeDocument/2006/relationships/chart" Target="charts/chart2.xml"/><Relationship Id="rId10" Type="http://schemas.openxmlformats.org/officeDocument/2006/relationships/footer" Target="footer1.xml"/><Relationship Id="rId31" Type="http://schemas.openxmlformats.org/officeDocument/2006/relationships/image" Target="media/image17.jpeg"/><Relationship Id="rId44" Type="http://schemas.openxmlformats.org/officeDocument/2006/relationships/image" Target="media/image28.jpeg"/><Relationship Id="rId52" Type="http://schemas.openxmlformats.org/officeDocument/2006/relationships/image" Target="media/image33.jpg"/><Relationship Id="rId60" Type="http://schemas.openxmlformats.org/officeDocument/2006/relationships/hyperlink" Target="https://docs.opencv.org/3.4/d7/d4d/tutorial_py_thresholding.html" TargetMode="External"/><Relationship Id="rId4" Type="http://schemas.openxmlformats.org/officeDocument/2006/relationships/settings" Target="settings.xml"/><Relationship Id="rId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Letoltesek\GIVK-IN_szakdolgozat_sablo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Komponen</a:t>
            </a:r>
            <a:r>
              <a:rPr lang="hu-HU"/>
              <a:t>ek</a:t>
            </a:r>
            <a:r>
              <a:rPr lang="hu-HU" baseline="0"/>
              <a:t> eloszlása a tesztképeken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Munka1!$B$1</c:f>
              <c:strCache>
                <c:ptCount val="1"/>
                <c:pt idx="0">
                  <c:v>Komponens darabszám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Munka1!$A$2:$A$9</c:f>
              <c:strCache>
                <c:ptCount val="8"/>
                <c:pt idx="0">
                  <c:v>elem</c:v>
                </c:pt>
                <c:pt idx="1">
                  <c:v>kondenzátor</c:v>
                </c:pt>
                <c:pt idx="2">
                  <c:v>tekercs</c:v>
                </c:pt>
                <c:pt idx="3">
                  <c:v>lámpa</c:v>
                </c:pt>
                <c:pt idx="4">
                  <c:v>ellenállás</c:v>
                </c:pt>
                <c:pt idx="5">
                  <c:v>AC</c:v>
                </c:pt>
                <c:pt idx="6">
                  <c:v>DC</c:v>
                </c:pt>
                <c:pt idx="7">
                  <c:v>kapcsoló</c:v>
                </c:pt>
              </c:strCache>
            </c:strRef>
          </c:cat>
          <c:val>
            <c:numRef>
              <c:f>Munka1!$B$2:$B$9</c:f>
              <c:numCache>
                <c:formatCode>General</c:formatCode>
                <c:ptCount val="8"/>
                <c:pt idx="0">
                  <c:v>55</c:v>
                </c:pt>
                <c:pt idx="1">
                  <c:v>71</c:v>
                </c:pt>
                <c:pt idx="2">
                  <c:v>71</c:v>
                </c:pt>
                <c:pt idx="3">
                  <c:v>117</c:v>
                </c:pt>
                <c:pt idx="4">
                  <c:v>119</c:v>
                </c:pt>
                <c:pt idx="5">
                  <c:v>28</c:v>
                </c:pt>
                <c:pt idx="6">
                  <c:v>29</c:v>
                </c:pt>
                <c:pt idx="7">
                  <c:v>65</c:v>
                </c:pt>
              </c:numCache>
            </c:numRef>
          </c:val>
          <c:extLst>
            <c:ext xmlns:c16="http://schemas.microsoft.com/office/drawing/2014/chart" uri="{C3380CC4-5D6E-409C-BE32-E72D297353CC}">
              <c16:uniqueId val="{00000000-8641-4DD4-ABC9-AFED2C13E4A7}"/>
            </c:ext>
          </c:extLst>
        </c:ser>
        <c:dLbls>
          <c:showLegendKey val="0"/>
          <c:showVal val="0"/>
          <c:showCatName val="0"/>
          <c:showSerName val="0"/>
          <c:showPercent val="0"/>
          <c:showBubbleSize val="0"/>
        </c:dLbls>
        <c:gapWidth val="219"/>
        <c:overlap val="-27"/>
        <c:axId val="1900708767"/>
        <c:axId val="1900706271"/>
      </c:barChart>
      <c:catAx>
        <c:axId val="19007087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00706271"/>
        <c:crosses val="autoZero"/>
        <c:auto val="1"/>
        <c:lblAlgn val="ctr"/>
        <c:lblOffset val="100"/>
        <c:noMultiLvlLbl val="0"/>
      </c:catAx>
      <c:valAx>
        <c:axId val="1900706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007087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Kimenet hibáinak eloszlása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Munka1!$B$1</c:f>
              <c:strCache>
                <c:ptCount val="1"/>
                <c:pt idx="0">
                  <c:v>Hiba összes előfordulása, minden képen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Munka1!$A$2:$A$5</c:f>
              <c:strCache>
                <c:ptCount val="4"/>
                <c:pt idx="0">
                  <c:v>1. Egy vonal nem éri el a komponenst</c:v>
                </c:pt>
                <c:pt idx="1">
                  <c:v>2. Egy vonal túlhalad egy komponensen</c:v>
                </c:pt>
                <c:pt idx="2">
                  <c:v>3. Egy vonal nincs szintben egy komponenssel/vonallal</c:v>
                </c:pt>
                <c:pt idx="3">
                  <c:v>4. Felesleges vonal megjelenítése</c:v>
                </c:pt>
              </c:strCache>
            </c:strRef>
          </c:cat>
          <c:val>
            <c:numRef>
              <c:f>Munka1!$B$2:$B$5</c:f>
              <c:numCache>
                <c:formatCode>General</c:formatCode>
                <c:ptCount val="4"/>
                <c:pt idx="0">
                  <c:v>60</c:v>
                </c:pt>
                <c:pt idx="1">
                  <c:v>12</c:v>
                </c:pt>
                <c:pt idx="2">
                  <c:v>13</c:v>
                </c:pt>
                <c:pt idx="3">
                  <c:v>5</c:v>
                </c:pt>
              </c:numCache>
            </c:numRef>
          </c:val>
          <c:extLst>
            <c:ext xmlns:c16="http://schemas.microsoft.com/office/drawing/2014/chart" uri="{C3380CC4-5D6E-409C-BE32-E72D297353CC}">
              <c16:uniqueId val="{00000000-E2A5-4984-94D0-9FADD354962F}"/>
            </c:ext>
          </c:extLst>
        </c:ser>
        <c:dLbls>
          <c:showLegendKey val="0"/>
          <c:showVal val="0"/>
          <c:showCatName val="0"/>
          <c:showSerName val="0"/>
          <c:showPercent val="0"/>
          <c:showBubbleSize val="0"/>
        </c:dLbls>
        <c:gapWidth val="219"/>
        <c:overlap val="-27"/>
        <c:axId val="1900708767"/>
        <c:axId val="1900706271"/>
      </c:barChart>
      <c:catAx>
        <c:axId val="19007087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00706271"/>
        <c:crosses val="autoZero"/>
        <c:auto val="1"/>
        <c:lblAlgn val="ctr"/>
        <c:lblOffset val="100"/>
        <c:noMultiLvlLbl val="0"/>
      </c:catAx>
      <c:valAx>
        <c:axId val="1900706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007087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Bra08</b:Tag>
    <b:SourceType>Book</b:SourceType>
    <b:Guid>{60EB7D82-FEE6-44CB-9A0A-A14A514F994F}</b:Guid>
    <b:Title>Learning OpenCV</b:Title>
    <b:Year>2008</b:Year>
    <b:City>United States of America</b:City>
    <b:Publisher>O’Reilly Media, Inc.</b:Publisher>
    <b:Author>
      <b:Author>
        <b:NameList>
          <b:Person>
            <b:Last>Bradski</b:Last>
            <b:First>Gary</b:First>
          </b:Person>
          <b:Person>
            <b:Last>Kaehler</b:Last>
            <b:First>Adrian</b:First>
          </b:Person>
        </b:NameList>
      </b:Author>
      <b:BookAuthor>
        <b:NameList>
          <b:Person>
            <b:Last>Bradski</b:Last>
            <b:First>Gary</b:First>
          </b:Person>
          <b:Person>
            <b:Last>Kaehler</b:Last>
            <b:First>Adrian</b:First>
          </b:Person>
        </b:NameList>
      </b:BookAuthor>
    </b:Author>
    <b:BookTitle>Learning OpenCV</b:BookTitle>
    <b:Pages>571</b:Pages>
    <b:RefOrder>1</b:RefOrder>
  </b:Source>
</b:Sources>
</file>

<file path=customXml/itemProps1.xml><?xml version="1.0" encoding="utf-8"?>
<ds:datastoreItem xmlns:ds="http://schemas.openxmlformats.org/officeDocument/2006/customXml" ds:itemID="{B163B7C2-70E0-4A25-963E-E3A813831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GIVK-IN_szakdolgozat_sablon.dotx</Template>
  <TotalTime>4710</TotalTime>
  <Pages>1</Pages>
  <Words>12462</Words>
  <Characters>85989</Characters>
  <Application>Microsoft Office Word</Application>
  <DocSecurity>0</DocSecurity>
  <Lines>716</Lines>
  <Paragraphs>196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98255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AnonymDavid</dc:creator>
  <cp:keywords/>
  <cp:lastModifiedBy>Józsa Dávid</cp:lastModifiedBy>
  <cp:revision>1060</cp:revision>
  <cp:lastPrinted>2021-11-21T14:51:00Z</cp:lastPrinted>
  <dcterms:created xsi:type="dcterms:W3CDTF">2021-03-03T08:48:00Z</dcterms:created>
  <dcterms:modified xsi:type="dcterms:W3CDTF">2021-11-21T14:51:00Z</dcterms:modified>
</cp:coreProperties>
</file>